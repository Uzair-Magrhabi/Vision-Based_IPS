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893" w:type="dxa"/>
        <w:tblInd w:w="-709" w:type="dxa"/>
        <w:tblBorders>
          <w:top w:val="single" w:sz="24" w:space="0" w:color="002060"/>
          <w:left w:val="single" w:sz="24" w:space="0" w:color="002060"/>
          <w:bottom w:val="single" w:sz="24" w:space="0" w:color="002060"/>
          <w:right w:val="single" w:sz="24" w:space="0" w:color="002060"/>
          <w:insideH w:val="single" w:sz="24" w:space="0" w:color="002060"/>
          <w:insideV w:val="single" w:sz="24" w:space="0" w:color="002060"/>
        </w:tblBorders>
        <w:tblLook w:val="04A0" w:firstRow="1" w:lastRow="0" w:firstColumn="1" w:lastColumn="0" w:noHBand="0" w:noVBand="1"/>
      </w:tblPr>
      <w:tblGrid>
        <w:gridCol w:w="4962"/>
        <w:gridCol w:w="4931"/>
      </w:tblGrid>
      <w:tr w:rsidR="00106A4D" w:rsidRPr="009778DD" w14:paraId="5BBD5F7B" w14:textId="77777777" w:rsidTr="00A62342">
        <w:tc>
          <w:tcPr>
            <w:tcW w:w="4962" w:type="dxa"/>
            <w:tcBorders>
              <w:top w:val="nil"/>
              <w:left w:val="nil"/>
              <w:bottom w:val="nil"/>
              <w:right w:val="single" w:sz="24" w:space="0" w:color="000000" w:themeColor="text1"/>
            </w:tcBorders>
          </w:tcPr>
          <w:p w14:paraId="01D7E386" w14:textId="77777777" w:rsidR="007662DD" w:rsidRPr="009778DD" w:rsidRDefault="007662DD" w:rsidP="00A62342">
            <w:pPr>
              <w:pStyle w:val="NoSpacing"/>
              <w:ind w:right="187"/>
              <w:jc w:val="left"/>
              <w:rPr>
                <w:rFonts w:ascii="Arial" w:hAnsi="Arial" w:cs="Arial"/>
                <w:sz w:val="30"/>
                <w:szCs w:val="30"/>
                <w:lang w:val="en-GB"/>
              </w:rPr>
            </w:pPr>
            <w:bookmarkStart w:id="0" w:name="_Hlk185416386"/>
            <w:bookmarkEnd w:id="0"/>
            <w:r w:rsidRPr="009778DD">
              <w:rPr>
                <w:rFonts w:ascii="Arial" w:hAnsi="Arial" w:cs="Arial"/>
                <w:sz w:val="30"/>
                <w:szCs w:val="30"/>
                <w:lang w:val="en-GB"/>
              </w:rPr>
              <w:t xml:space="preserve">School of Electronic Engineering and Computer Science </w:t>
            </w:r>
          </w:p>
          <w:p w14:paraId="524041DA" w14:textId="77777777" w:rsidR="007662DD" w:rsidRPr="009778DD" w:rsidRDefault="007662DD" w:rsidP="007662DD">
            <w:pPr>
              <w:jc w:val="left"/>
            </w:pPr>
          </w:p>
          <w:p w14:paraId="062B2E8E" w14:textId="77777777" w:rsidR="007662DD" w:rsidRPr="009778DD" w:rsidRDefault="007662DD" w:rsidP="007662DD">
            <w:pPr>
              <w:jc w:val="left"/>
            </w:pPr>
          </w:p>
          <w:p w14:paraId="41A5A659" w14:textId="77777777" w:rsidR="007662DD" w:rsidRPr="009778DD" w:rsidRDefault="007662DD" w:rsidP="007662DD">
            <w:pPr>
              <w:jc w:val="left"/>
            </w:pPr>
          </w:p>
          <w:p w14:paraId="0AEB76FB" w14:textId="77777777" w:rsidR="007662DD" w:rsidRPr="009778DD" w:rsidRDefault="007662DD" w:rsidP="007662DD">
            <w:pPr>
              <w:jc w:val="left"/>
            </w:pPr>
          </w:p>
          <w:p w14:paraId="06403C13" w14:textId="77777777" w:rsidR="007662DD" w:rsidRPr="009778DD" w:rsidRDefault="007662DD" w:rsidP="007662DD">
            <w:pPr>
              <w:jc w:val="left"/>
            </w:pPr>
          </w:p>
          <w:p w14:paraId="694D63EA" w14:textId="77777777" w:rsidR="007662DD" w:rsidRPr="009778DD" w:rsidRDefault="007662DD" w:rsidP="007662DD">
            <w:pPr>
              <w:jc w:val="left"/>
            </w:pPr>
          </w:p>
          <w:p w14:paraId="58FEFEFE" w14:textId="77777777" w:rsidR="007662DD" w:rsidRPr="009778DD" w:rsidRDefault="007662DD" w:rsidP="007662DD">
            <w:pPr>
              <w:jc w:val="left"/>
            </w:pPr>
          </w:p>
          <w:p w14:paraId="49894132" w14:textId="77777777" w:rsidR="007662DD" w:rsidRPr="009778DD" w:rsidRDefault="007662DD" w:rsidP="007662DD">
            <w:pPr>
              <w:jc w:val="left"/>
            </w:pPr>
          </w:p>
          <w:p w14:paraId="3196FCB9" w14:textId="77777777" w:rsidR="007662DD" w:rsidRPr="009778DD" w:rsidRDefault="007662DD" w:rsidP="007662DD">
            <w:pPr>
              <w:jc w:val="left"/>
            </w:pPr>
          </w:p>
          <w:p w14:paraId="086A0BB8" w14:textId="77777777" w:rsidR="007662DD" w:rsidRPr="009778DD" w:rsidRDefault="007662DD" w:rsidP="007662DD">
            <w:pPr>
              <w:jc w:val="left"/>
            </w:pPr>
          </w:p>
          <w:p w14:paraId="67504265" w14:textId="77777777" w:rsidR="007662DD" w:rsidRPr="009778DD" w:rsidRDefault="007662DD" w:rsidP="007662DD">
            <w:pPr>
              <w:jc w:val="left"/>
            </w:pPr>
          </w:p>
          <w:p w14:paraId="0D101182" w14:textId="77777777" w:rsidR="007662DD" w:rsidRPr="009778DD" w:rsidRDefault="007662DD" w:rsidP="007662DD">
            <w:pPr>
              <w:jc w:val="left"/>
            </w:pPr>
          </w:p>
          <w:p w14:paraId="3C7C6285" w14:textId="77777777" w:rsidR="007662DD" w:rsidRPr="009778DD" w:rsidRDefault="007662DD" w:rsidP="007662DD">
            <w:pPr>
              <w:jc w:val="left"/>
            </w:pPr>
          </w:p>
          <w:p w14:paraId="0ADC6E4C" w14:textId="77777777" w:rsidR="007662DD" w:rsidRPr="009778DD" w:rsidRDefault="007662DD" w:rsidP="007662DD">
            <w:pPr>
              <w:jc w:val="left"/>
            </w:pPr>
          </w:p>
          <w:p w14:paraId="45801541" w14:textId="77777777" w:rsidR="007662DD" w:rsidRPr="009778DD" w:rsidRDefault="007662DD" w:rsidP="007662DD">
            <w:pPr>
              <w:jc w:val="left"/>
            </w:pPr>
          </w:p>
          <w:p w14:paraId="5DBC2891" w14:textId="77777777" w:rsidR="007662DD" w:rsidRPr="009778DD" w:rsidRDefault="007662DD" w:rsidP="007662DD">
            <w:pPr>
              <w:jc w:val="left"/>
            </w:pPr>
          </w:p>
        </w:tc>
        <w:tc>
          <w:tcPr>
            <w:tcW w:w="4931" w:type="dxa"/>
            <w:vMerge w:val="restart"/>
            <w:tcBorders>
              <w:top w:val="nil"/>
              <w:left w:val="single" w:sz="24" w:space="0" w:color="000000" w:themeColor="text1"/>
              <w:right w:val="nil"/>
            </w:tcBorders>
          </w:tcPr>
          <w:p w14:paraId="166D273B" w14:textId="3FF2541C" w:rsidR="000D7717" w:rsidRPr="009778DD" w:rsidRDefault="007662DD" w:rsidP="007662DD">
            <w:pPr>
              <w:pStyle w:val="NoSpacing"/>
              <w:ind w:left="178"/>
              <w:rPr>
                <w:rFonts w:ascii="Arial" w:hAnsi="Arial" w:cs="Arial"/>
                <w:b/>
                <w:bCs/>
                <w:sz w:val="28"/>
                <w:szCs w:val="28"/>
                <w:lang w:val="en-GB"/>
              </w:rPr>
            </w:pPr>
            <w:r w:rsidRPr="0017414A">
              <w:rPr>
                <w:rFonts w:ascii="Arial" w:hAnsi="Arial" w:cs="Arial"/>
                <w:b/>
                <w:bCs/>
                <w:sz w:val="28"/>
                <w:szCs w:val="28"/>
                <w:lang w:val="en-GB"/>
              </w:rPr>
              <w:t>Final Report</w:t>
            </w:r>
          </w:p>
          <w:p w14:paraId="735E8AE0" w14:textId="77777777" w:rsidR="007662DD" w:rsidRPr="009778DD" w:rsidRDefault="007662DD" w:rsidP="007662DD">
            <w:pPr>
              <w:pStyle w:val="NoSpacing"/>
              <w:ind w:left="178"/>
              <w:rPr>
                <w:rFonts w:ascii="Arial" w:hAnsi="Arial" w:cs="Arial"/>
                <w:sz w:val="28"/>
                <w:szCs w:val="28"/>
                <w:lang w:val="en-GB"/>
              </w:rPr>
            </w:pPr>
          </w:p>
          <w:p w14:paraId="0D02B72D" w14:textId="77777777" w:rsidR="007662DD" w:rsidRPr="009778DD" w:rsidRDefault="007662DD" w:rsidP="007662DD">
            <w:pPr>
              <w:pStyle w:val="NoSpacing"/>
              <w:ind w:left="178"/>
              <w:rPr>
                <w:rFonts w:ascii="Arial" w:hAnsi="Arial" w:cs="Arial"/>
                <w:sz w:val="28"/>
                <w:szCs w:val="28"/>
                <w:lang w:val="en-GB"/>
              </w:rPr>
            </w:pPr>
          </w:p>
          <w:p w14:paraId="3C3A004E" w14:textId="77777777" w:rsidR="007662DD" w:rsidRPr="009778DD" w:rsidRDefault="007662DD" w:rsidP="007662DD">
            <w:pPr>
              <w:pStyle w:val="NoSpacing"/>
              <w:ind w:left="178"/>
              <w:rPr>
                <w:rFonts w:ascii="Arial" w:hAnsi="Arial" w:cs="Arial"/>
                <w:sz w:val="28"/>
                <w:szCs w:val="28"/>
                <w:lang w:val="en-GB"/>
              </w:rPr>
            </w:pPr>
          </w:p>
          <w:p w14:paraId="182A8AB4" w14:textId="77777777" w:rsidR="00AD3CBD" w:rsidRPr="009778DD" w:rsidRDefault="00AD3CBD" w:rsidP="00AD3CBD">
            <w:pPr>
              <w:pStyle w:val="NoSpacing"/>
              <w:rPr>
                <w:rFonts w:ascii="Arial" w:hAnsi="Arial" w:cs="Arial"/>
                <w:sz w:val="28"/>
                <w:szCs w:val="28"/>
                <w:lang w:val="en-GB"/>
              </w:rPr>
            </w:pPr>
          </w:p>
          <w:p w14:paraId="3317D11E" w14:textId="77777777" w:rsidR="007662DD" w:rsidRPr="009778DD" w:rsidRDefault="007662DD" w:rsidP="007662DD">
            <w:pPr>
              <w:pStyle w:val="NoSpacing"/>
              <w:ind w:left="178"/>
              <w:rPr>
                <w:rFonts w:ascii="Arial" w:hAnsi="Arial" w:cs="Arial"/>
                <w:b/>
                <w:bCs/>
                <w:sz w:val="28"/>
                <w:szCs w:val="28"/>
                <w:lang w:val="en-GB"/>
              </w:rPr>
            </w:pPr>
            <w:r w:rsidRPr="009778DD">
              <w:rPr>
                <w:rFonts w:ascii="Arial" w:hAnsi="Arial" w:cs="Arial"/>
                <w:b/>
                <w:bCs/>
                <w:sz w:val="28"/>
                <w:szCs w:val="28"/>
                <w:lang w:val="en-GB"/>
              </w:rPr>
              <w:t xml:space="preserve">Programme of study: </w:t>
            </w:r>
          </w:p>
          <w:p w14:paraId="212247E7" w14:textId="36D833D2"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Electrical and Electronic Engineering</w:t>
            </w:r>
          </w:p>
          <w:p w14:paraId="3B2D1C05" w14:textId="77777777" w:rsidR="007662DD" w:rsidRPr="009778DD" w:rsidRDefault="007662DD" w:rsidP="007662DD">
            <w:pPr>
              <w:pStyle w:val="NoSpacing"/>
              <w:ind w:left="178"/>
              <w:rPr>
                <w:rFonts w:ascii="Arial" w:hAnsi="Arial" w:cs="Arial"/>
                <w:sz w:val="28"/>
                <w:szCs w:val="28"/>
                <w:lang w:val="en-GB"/>
              </w:rPr>
            </w:pPr>
          </w:p>
          <w:p w14:paraId="4C98C102" w14:textId="77777777" w:rsidR="007662DD" w:rsidRPr="009778DD" w:rsidRDefault="007662DD" w:rsidP="007662DD">
            <w:pPr>
              <w:pStyle w:val="NoSpacing"/>
              <w:ind w:left="178"/>
              <w:rPr>
                <w:rFonts w:ascii="Arial" w:hAnsi="Arial" w:cs="Arial"/>
                <w:sz w:val="28"/>
                <w:szCs w:val="28"/>
                <w:lang w:val="en-GB"/>
              </w:rPr>
            </w:pPr>
          </w:p>
          <w:p w14:paraId="1B3157B9" w14:textId="77777777" w:rsidR="00AD3CBD" w:rsidRPr="009778DD" w:rsidRDefault="00AD3CBD" w:rsidP="00AD3CBD">
            <w:pPr>
              <w:pStyle w:val="NoSpacing"/>
              <w:rPr>
                <w:rFonts w:ascii="Arial" w:hAnsi="Arial" w:cs="Arial"/>
                <w:sz w:val="28"/>
                <w:szCs w:val="28"/>
                <w:lang w:val="en-GB"/>
              </w:rPr>
            </w:pPr>
          </w:p>
          <w:p w14:paraId="4EFF208F" w14:textId="77777777" w:rsidR="007662DD" w:rsidRPr="009778DD" w:rsidRDefault="007662DD" w:rsidP="007662DD">
            <w:pPr>
              <w:pStyle w:val="NoSpacing"/>
              <w:ind w:left="178"/>
              <w:rPr>
                <w:rFonts w:ascii="Arial" w:hAnsi="Arial" w:cs="Arial"/>
                <w:b/>
                <w:bCs/>
                <w:sz w:val="40"/>
                <w:szCs w:val="40"/>
                <w:u w:val="single"/>
                <w:lang w:val="en-GB"/>
              </w:rPr>
            </w:pPr>
            <w:r w:rsidRPr="009778DD">
              <w:rPr>
                <w:rFonts w:ascii="Arial" w:hAnsi="Arial" w:cs="Arial"/>
                <w:b/>
                <w:bCs/>
                <w:sz w:val="40"/>
                <w:szCs w:val="40"/>
                <w:u w:val="single"/>
                <w:lang w:val="en-GB"/>
              </w:rPr>
              <w:t xml:space="preserve">Project Title: </w:t>
            </w:r>
          </w:p>
          <w:p w14:paraId="2C90EB50" w14:textId="5218761D" w:rsidR="007662DD" w:rsidRPr="009778DD" w:rsidRDefault="008612F7" w:rsidP="00AD3CBD">
            <w:pPr>
              <w:pStyle w:val="NoSpacing"/>
              <w:ind w:left="178"/>
              <w:jc w:val="left"/>
              <w:rPr>
                <w:rFonts w:ascii="Arial" w:hAnsi="Arial" w:cs="Arial"/>
                <w:b/>
                <w:bCs/>
                <w:color w:val="000000" w:themeColor="text1"/>
                <w:sz w:val="40"/>
                <w:szCs w:val="40"/>
                <w:lang w:val="en-GB"/>
              </w:rPr>
            </w:pPr>
            <w:r w:rsidRPr="009778DD">
              <w:rPr>
                <w:rFonts w:ascii="Arial" w:hAnsi="Arial" w:cs="Arial"/>
                <w:b/>
                <w:bCs/>
                <w:color w:val="000000" w:themeColor="text1"/>
                <w:sz w:val="40"/>
                <w:szCs w:val="40"/>
                <w:lang w:val="en-GB"/>
              </w:rPr>
              <w:t>Vision-Based Indoor Positioning System</w:t>
            </w:r>
          </w:p>
          <w:p w14:paraId="4EA01BFA" w14:textId="77777777" w:rsidR="007662DD" w:rsidRPr="009778DD" w:rsidRDefault="007662DD" w:rsidP="007662DD">
            <w:pPr>
              <w:pStyle w:val="NoSpacing"/>
              <w:ind w:left="178"/>
              <w:rPr>
                <w:rFonts w:ascii="Arial" w:hAnsi="Arial" w:cs="Arial"/>
                <w:sz w:val="28"/>
                <w:szCs w:val="28"/>
                <w:lang w:val="en-GB"/>
              </w:rPr>
            </w:pPr>
          </w:p>
          <w:p w14:paraId="6F5E1D56" w14:textId="77777777" w:rsidR="007662DD" w:rsidRPr="009778DD" w:rsidRDefault="007662DD" w:rsidP="007662DD">
            <w:pPr>
              <w:pStyle w:val="NoSpacing"/>
              <w:ind w:left="178"/>
              <w:rPr>
                <w:rFonts w:ascii="Arial" w:hAnsi="Arial" w:cs="Arial"/>
                <w:sz w:val="28"/>
                <w:szCs w:val="28"/>
                <w:lang w:val="en-GB"/>
              </w:rPr>
            </w:pPr>
          </w:p>
          <w:p w14:paraId="08984C14" w14:textId="77777777" w:rsidR="007662DD" w:rsidRPr="009778DD" w:rsidRDefault="007662DD" w:rsidP="007662DD">
            <w:pPr>
              <w:pStyle w:val="NoSpacing"/>
              <w:ind w:left="178"/>
              <w:rPr>
                <w:rFonts w:ascii="Arial" w:hAnsi="Arial" w:cs="Arial"/>
                <w:sz w:val="28"/>
                <w:szCs w:val="28"/>
                <w:lang w:val="en-GB"/>
              </w:rPr>
            </w:pPr>
          </w:p>
          <w:p w14:paraId="55AB5B07" w14:textId="77777777" w:rsidR="00AD3CBD" w:rsidRPr="009778DD" w:rsidRDefault="00AD3CBD" w:rsidP="00AD3CBD">
            <w:pPr>
              <w:pStyle w:val="NoSpacing"/>
              <w:rPr>
                <w:rFonts w:ascii="Arial" w:hAnsi="Arial" w:cs="Arial"/>
                <w:sz w:val="28"/>
                <w:szCs w:val="28"/>
                <w:lang w:val="en-GB"/>
              </w:rPr>
            </w:pPr>
          </w:p>
          <w:p w14:paraId="29D00B7D" w14:textId="77777777" w:rsidR="00AD3CBD" w:rsidRPr="009778DD" w:rsidRDefault="007662DD" w:rsidP="007662DD">
            <w:pPr>
              <w:pStyle w:val="NoSpacing"/>
              <w:ind w:left="178"/>
              <w:rPr>
                <w:rFonts w:ascii="Arial" w:hAnsi="Arial" w:cs="Arial"/>
                <w:sz w:val="28"/>
                <w:szCs w:val="28"/>
                <w:lang w:val="en-GB"/>
              </w:rPr>
            </w:pPr>
            <w:r w:rsidRPr="009778DD">
              <w:rPr>
                <w:rFonts w:ascii="Arial" w:hAnsi="Arial" w:cs="Arial"/>
                <w:b/>
                <w:bCs/>
                <w:sz w:val="28"/>
                <w:szCs w:val="28"/>
                <w:lang w:val="en-GB"/>
              </w:rPr>
              <w:t>Supervisor:</w:t>
            </w:r>
            <w:r w:rsidRPr="009778DD">
              <w:rPr>
                <w:rFonts w:ascii="Arial" w:hAnsi="Arial" w:cs="Arial"/>
                <w:sz w:val="28"/>
                <w:szCs w:val="28"/>
                <w:lang w:val="en-GB"/>
              </w:rPr>
              <w:t xml:space="preserve"> </w:t>
            </w:r>
          </w:p>
          <w:p w14:paraId="43879691" w14:textId="0212AD7C"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Tijana Timotijevic</w:t>
            </w:r>
          </w:p>
          <w:p w14:paraId="43A80255" w14:textId="77777777" w:rsidR="007662DD" w:rsidRPr="009778DD" w:rsidRDefault="007662DD" w:rsidP="007662DD">
            <w:pPr>
              <w:pStyle w:val="NoSpacing"/>
              <w:ind w:left="178"/>
              <w:rPr>
                <w:rFonts w:ascii="Arial" w:hAnsi="Arial" w:cs="Arial"/>
                <w:sz w:val="28"/>
                <w:szCs w:val="28"/>
                <w:lang w:val="en-GB"/>
              </w:rPr>
            </w:pPr>
          </w:p>
          <w:p w14:paraId="1F6E3F90" w14:textId="77777777" w:rsidR="007662DD" w:rsidRPr="009778DD" w:rsidRDefault="007662DD" w:rsidP="007662DD">
            <w:pPr>
              <w:pStyle w:val="NoSpacing"/>
              <w:ind w:left="178"/>
              <w:rPr>
                <w:rFonts w:ascii="Arial" w:hAnsi="Arial" w:cs="Arial"/>
                <w:sz w:val="28"/>
                <w:szCs w:val="28"/>
                <w:lang w:val="en-GB"/>
              </w:rPr>
            </w:pPr>
          </w:p>
          <w:p w14:paraId="63893221" w14:textId="77777777" w:rsidR="00AD3CBD" w:rsidRPr="009778DD" w:rsidRDefault="00AD3CBD" w:rsidP="00AD3CBD">
            <w:pPr>
              <w:pStyle w:val="NoSpacing"/>
              <w:rPr>
                <w:rFonts w:ascii="Arial" w:hAnsi="Arial" w:cs="Arial"/>
                <w:b/>
                <w:bCs/>
                <w:sz w:val="28"/>
                <w:szCs w:val="28"/>
                <w:lang w:val="en-GB"/>
              </w:rPr>
            </w:pPr>
          </w:p>
          <w:p w14:paraId="21550C62" w14:textId="77777777" w:rsidR="007662DD" w:rsidRPr="009778DD" w:rsidRDefault="007662DD" w:rsidP="007662DD">
            <w:pPr>
              <w:pStyle w:val="NoSpacing"/>
              <w:ind w:left="178"/>
              <w:rPr>
                <w:rFonts w:ascii="Arial" w:hAnsi="Arial" w:cs="Arial"/>
                <w:b/>
                <w:bCs/>
                <w:sz w:val="28"/>
                <w:szCs w:val="28"/>
                <w:lang w:val="en-GB"/>
              </w:rPr>
            </w:pPr>
            <w:r w:rsidRPr="009778DD">
              <w:rPr>
                <w:rFonts w:ascii="Arial" w:hAnsi="Arial" w:cs="Arial"/>
                <w:b/>
                <w:bCs/>
                <w:sz w:val="28"/>
                <w:szCs w:val="28"/>
                <w:lang w:val="en-GB"/>
              </w:rPr>
              <w:t>Student Name:</w:t>
            </w:r>
          </w:p>
          <w:p w14:paraId="70FD956A" w14:textId="78B41663" w:rsidR="007662DD" w:rsidRPr="009778DD" w:rsidRDefault="008612F7" w:rsidP="007662DD">
            <w:pPr>
              <w:pStyle w:val="NoSpacing"/>
              <w:ind w:left="178"/>
              <w:rPr>
                <w:rFonts w:ascii="Arial" w:hAnsi="Arial" w:cs="Arial"/>
                <w:sz w:val="28"/>
                <w:szCs w:val="28"/>
                <w:lang w:val="en-GB"/>
              </w:rPr>
            </w:pPr>
            <w:r w:rsidRPr="009778DD">
              <w:rPr>
                <w:rFonts w:ascii="Arial" w:hAnsi="Arial" w:cs="Arial"/>
                <w:color w:val="000000" w:themeColor="text1"/>
                <w:sz w:val="28"/>
                <w:szCs w:val="28"/>
                <w:lang w:val="en-GB"/>
              </w:rPr>
              <w:t>Syed Uzair Maghrabi</w:t>
            </w:r>
          </w:p>
          <w:p w14:paraId="4B59F5C6" w14:textId="77777777" w:rsidR="007662DD" w:rsidRPr="009778DD" w:rsidRDefault="007662DD" w:rsidP="007662DD">
            <w:pPr>
              <w:pStyle w:val="NoSpacing"/>
              <w:ind w:left="178"/>
              <w:rPr>
                <w:rFonts w:ascii="Arial" w:hAnsi="Arial" w:cs="Arial"/>
                <w:sz w:val="28"/>
                <w:szCs w:val="28"/>
                <w:lang w:val="en-GB"/>
              </w:rPr>
            </w:pPr>
          </w:p>
          <w:p w14:paraId="553686EB" w14:textId="77777777" w:rsidR="007662DD" w:rsidRPr="009778DD" w:rsidRDefault="007662DD" w:rsidP="007662DD">
            <w:pPr>
              <w:pStyle w:val="NoSpacing"/>
              <w:ind w:left="178"/>
              <w:rPr>
                <w:rFonts w:ascii="Arial" w:hAnsi="Arial" w:cs="Arial"/>
                <w:sz w:val="28"/>
                <w:szCs w:val="28"/>
                <w:lang w:val="en-GB"/>
              </w:rPr>
            </w:pPr>
          </w:p>
          <w:p w14:paraId="27E2C4FB" w14:textId="77777777" w:rsidR="007662DD" w:rsidRPr="009778DD" w:rsidRDefault="007662DD" w:rsidP="007662DD">
            <w:pPr>
              <w:pStyle w:val="NoSpacing"/>
              <w:ind w:left="178"/>
              <w:rPr>
                <w:rFonts w:ascii="Arial" w:hAnsi="Arial" w:cs="Arial"/>
                <w:sz w:val="28"/>
                <w:szCs w:val="28"/>
                <w:lang w:val="en-GB"/>
              </w:rPr>
            </w:pPr>
          </w:p>
          <w:p w14:paraId="41ABA255" w14:textId="77777777" w:rsidR="007662DD" w:rsidRPr="009778DD" w:rsidRDefault="007662DD" w:rsidP="007662DD">
            <w:pPr>
              <w:pStyle w:val="NoSpacing"/>
              <w:ind w:left="178"/>
              <w:rPr>
                <w:rFonts w:ascii="Arial" w:hAnsi="Arial" w:cs="Arial"/>
                <w:sz w:val="28"/>
                <w:szCs w:val="28"/>
                <w:lang w:val="en-GB"/>
              </w:rPr>
            </w:pPr>
          </w:p>
          <w:p w14:paraId="707F65DA" w14:textId="77777777" w:rsidR="007662DD" w:rsidRPr="009778DD" w:rsidRDefault="007662DD" w:rsidP="007662DD">
            <w:pPr>
              <w:pStyle w:val="NoSpacing"/>
              <w:ind w:left="178"/>
              <w:rPr>
                <w:rFonts w:ascii="Arial" w:hAnsi="Arial" w:cs="Arial"/>
                <w:sz w:val="28"/>
                <w:szCs w:val="28"/>
                <w:lang w:val="en-GB"/>
              </w:rPr>
            </w:pPr>
          </w:p>
          <w:p w14:paraId="62734744" w14:textId="77777777" w:rsidR="007662DD" w:rsidRPr="009778DD" w:rsidRDefault="007662DD" w:rsidP="007662DD">
            <w:pPr>
              <w:pStyle w:val="NoSpacing"/>
              <w:ind w:left="178"/>
              <w:rPr>
                <w:rFonts w:ascii="Arial" w:hAnsi="Arial" w:cs="Arial"/>
                <w:sz w:val="28"/>
                <w:szCs w:val="28"/>
                <w:lang w:val="en-GB"/>
              </w:rPr>
            </w:pPr>
          </w:p>
          <w:p w14:paraId="7B81EB45" w14:textId="77777777" w:rsidR="007662DD" w:rsidRPr="009778DD" w:rsidRDefault="007662DD" w:rsidP="007662DD">
            <w:pPr>
              <w:pStyle w:val="NoSpacing"/>
              <w:ind w:left="178"/>
              <w:rPr>
                <w:rFonts w:ascii="Arial" w:hAnsi="Arial" w:cs="Arial"/>
                <w:sz w:val="28"/>
                <w:szCs w:val="28"/>
                <w:lang w:val="en-GB"/>
              </w:rPr>
            </w:pPr>
          </w:p>
          <w:p w14:paraId="422BA1AA" w14:textId="77777777" w:rsidR="007662DD" w:rsidRPr="009778DD" w:rsidRDefault="007662DD" w:rsidP="000D7717">
            <w:pPr>
              <w:pStyle w:val="NoSpacing"/>
              <w:rPr>
                <w:rFonts w:ascii="Arial" w:hAnsi="Arial" w:cs="Arial"/>
                <w:sz w:val="28"/>
                <w:szCs w:val="28"/>
                <w:lang w:val="en-GB"/>
              </w:rPr>
            </w:pPr>
          </w:p>
          <w:p w14:paraId="1EE5CA4E" w14:textId="77777777" w:rsidR="007662DD" w:rsidRPr="009778DD" w:rsidRDefault="007662DD" w:rsidP="007662DD">
            <w:pPr>
              <w:pStyle w:val="NoSpacing"/>
              <w:rPr>
                <w:rFonts w:ascii="Arial" w:hAnsi="Arial" w:cs="Arial"/>
                <w:sz w:val="28"/>
                <w:szCs w:val="28"/>
                <w:lang w:val="en-GB"/>
              </w:rPr>
            </w:pPr>
          </w:p>
          <w:p w14:paraId="708EDA1D" w14:textId="77777777" w:rsidR="00106A4D" w:rsidRPr="009778DD" w:rsidRDefault="00106A4D" w:rsidP="000D7717">
            <w:pPr>
              <w:pStyle w:val="NoSpacing"/>
              <w:ind w:left="162"/>
              <w:rPr>
                <w:rFonts w:ascii="Arial" w:hAnsi="Arial" w:cs="Arial"/>
                <w:sz w:val="28"/>
                <w:szCs w:val="28"/>
                <w:lang w:val="en-GB"/>
              </w:rPr>
            </w:pPr>
          </w:p>
          <w:p w14:paraId="33528B30" w14:textId="77777777" w:rsidR="00106A4D" w:rsidRPr="009778DD" w:rsidRDefault="00106A4D" w:rsidP="000D7717">
            <w:pPr>
              <w:pStyle w:val="NoSpacing"/>
              <w:ind w:left="162"/>
              <w:rPr>
                <w:rFonts w:ascii="Arial" w:hAnsi="Arial" w:cs="Arial"/>
                <w:sz w:val="28"/>
                <w:szCs w:val="28"/>
                <w:lang w:val="en-GB"/>
              </w:rPr>
            </w:pPr>
          </w:p>
          <w:p w14:paraId="00B285A3" w14:textId="6206AF82" w:rsidR="007662DD" w:rsidRPr="009778DD" w:rsidRDefault="007662DD" w:rsidP="000D7717">
            <w:pPr>
              <w:pStyle w:val="NoSpacing"/>
              <w:ind w:left="162"/>
              <w:rPr>
                <w:lang w:val="en-GB"/>
              </w:rPr>
            </w:pPr>
            <w:r w:rsidRPr="009778DD">
              <w:rPr>
                <w:rFonts w:ascii="Arial" w:hAnsi="Arial" w:cs="Arial"/>
                <w:sz w:val="28"/>
                <w:szCs w:val="28"/>
                <w:lang w:val="en-GB"/>
              </w:rPr>
              <w:t xml:space="preserve">Date: </w:t>
            </w:r>
            <w:r w:rsidR="00B10D6A">
              <w:rPr>
                <w:rFonts w:ascii="Arial" w:hAnsi="Arial" w:cs="Arial"/>
                <w:color w:val="000000" w:themeColor="text1"/>
                <w:sz w:val="28"/>
                <w:szCs w:val="28"/>
                <w:lang w:val="en-GB"/>
              </w:rPr>
              <w:t>6/05/25</w:t>
            </w:r>
          </w:p>
        </w:tc>
      </w:tr>
      <w:tr w:rsidR="00106A4D" w:rsidRPr="009778DD" w14:paraId="3BFBB3CB" w14:textId="77777777" w:rsidTr="00A62342">
        <w:trPr>
          <w:trHeight w:val="3814"/>
        </w:trPr>
        <w:tc>
          <w:tcPr>
            <w:tcW w:w="4962" w:type="dxa"/>
            <w:tcBorders>
              <w:top w:val="nil"/>
              <w:left w:val="nil"/>
              <w:bottom w:val="nil"/>
              <w:right w:val="single" w:sz="24" w:space="0" w:color="000000" w:themeColor="text1"/>
            </w:tcBorders>
          </w:tcPr>
          <w:p w14:paraId="0B04E467" w14:textId="77777777" w:rsidR="00AD3CBD" w:rsidRPr="009778DD" w:rsidRDefault="00AD3CBD" w:rsidP="007662DD">
            <w:pPr>
              <w:pStyle w:val="NoSpacing"/>
              <w:rPr>
                <w:rFonts w:ascii="Arial" w:hAnsi="Arial" w:cs="Arial"/>
                <w:sz w:val="30"/>
                <w:szCs w:val="30"/>
                <w:lang w:val="en-GB"/>
              </w:rPr>
            </w:pPr>
          </w:p>
          <w:p w14:paraId="55BB05E1" w14:textId="77777777" w:rsidR="00AD3CBD" w:rsidRPr="009778DD" w:rsidRDefault="00AD3CBD" w:rsidP="007662DD">
            <w:pPr>
              <w:pStyle w:val="NoSpacing"/>
              <w:rPr>
                <w:rFonts w:ascii="Arial" w:hAnsi="Arial" w:cs="Arial"/>
                <w:sz w:val="30"/>
                <w:szCs w:val="30"/>
                <w:lang w:val="en-GB"/>
              </w:rPr>
            </w:pPr>
          </w:p>
          <w:p w14:paraId="02DD6701" w14:textId="77777777" w:rsidR="00AD3CBD" w:rsidRPr="009778DD" w:rsidRDefault="00AD3CBD" w:rsidP="007662DD">
            <w:pPr>
              <w:pStyle w:val="NoSpacing"/>
              <w:rPr>
                <w:rFonts w:ascii="Arial" w:hAnsi="Arial" w:cs="Arial"/>
                <w:sz w:val="30"/>
                <w:szCs w:val="30"/>
                <w:lang w:val="en-GB"/>
              </w:rPr>
            </w:pPr>
          </w:p>
          <w:p w14:paraId="02C531D0" w14:textId="77777777" w:rsidR="00AD3CBD" w:rsidRPr="009778DD" w:rsidRDefault="00AD3CBD" w:rsidP="007662DD">
            <w:pPr>
              <w:pStyle w:val="NoSpacing"/>
              <w:rPr>
                <w:rFonts w:ascii="Arial" w:hAnsi="Arial" w:cs="Arial"/>
                <w:sz w:val="30"/>
                <w:szCs w:val="30"/>
                <w:lang w:val="en-GB"/>
              </w:rPr>
            </w:pPr>
          </w:p>
          <w:p w14:paraId="62149EA0" w14:textId="77777777" w:rsidR="00AD3CBD" w:rsidRPr="009778DD" w:rsidRDefault="00AD3CBD" w:rsidP="007662DD">
            <w:pPr>
              <w:pStyle w:val="NoSpacing"/>
              <w:rPr>
                <w:rFonts w:ascii="Arial" w:hAnsi="Arial" w:cs="Arial"/>
                <w:sz w:val="30"/>
                <w:szCs w:val="30"/>
                <w:lang w:val="en-GB"/>
              </w:rPr>
            </w:pPr>
          </w:p>
          <w:p w14:paraId="4C165B74" w14:textId="77777777" w:rsidR="00AD3CBD" w:rsidRPr="009778DD" w:rsidRDefault="00AD3CBD" w:rsidP="007662DD">
            <w:pPr>
              <w:pStyle w:val="NoSpacing"/>
              <w:rPr>
                <w:rFonts w:ascii="Arial" w:hAnsi="Arial" w:cs="Arial"/>
                <w:sz w:val="30"/>
                <w:szCs w:val="30"/>
                <w:lang w:val="en-GB"/>
              </w:rPr>
            </w:pPr>
          </w:p>
          <w:p w14:paraId="10BF4297" w14:textId="77777777" w:rsidR="007662DD" w:rsidRPr="009778DD" w:rsidRDefault="007662DD" w:rsidP="007662DD">
            <w:pPr>
              <w:pStyle w:val="NoSpacing"/>
              <w:rPr>
                <w:rFonts w:ascii="Arial" w:hAnsi="Arial" w:cs="Arial"/>
                <w:sz w:val="30"/>
                <w:szCs w:val="30"/>
                <w:lang w:val="en-GB"/>
              </w:rPr>
            </w:pPr>
            <w:r w:rsidRPr="009778DD">
              <w:rPr>
                <w:rFonts w:ascii="Arial" w:hAnsi="Arial" w:cs="Arial"/>
                <w:sz w:val="30"/>
                <w:szCs w:val="30"/>
                <w:lang w:val="en-GB"/>
              </w:rPr>
              <w:t xml:space="preserve">Final Year </w:t>
            </w:r>
          </w:p>
          <w:p w14:paraId="146A5F58" w14:textId="306915AE" w:rsidR="007662DD" w:rsidRPr="009778DD" w:rsidRDefault="007662DD" w:rsidP="00AD3CBD">
            <w:pPr>
              <w:pStyle w:val="NoSpacing"/>
              <w:rPr>
                <w:rFonts w:ascii="Arial" w:hAnsi="Arial" w:cs="Arial"/>
                <w:sz w:val="30"/>
                <w:szCs w:val="30"/>
                <w:lang w:val="en-GB"/>
              </w:rPr>
            </w:pPr>
            <w:r w:rsidRPr="009778DD">
              <w:rPr>
                <w:rFonts w:ascii="Arial" w:hAnsi="Arial" w:cs="Arial"/>
                <w:sz w:val="30"/>
                <w:szCs w:val="30"/>
                <w:lang w:val="en-GB"/>
              </w:rPr>
              <w:t xml:space="preserve">Undergraduate Project </w:t>
            </w:r>
            <w:r w:rsidR="004821BF" w:rsidRPr="009778DD">
              <w:rPr>
                <w:rFonts w:ascii="Arial" w:hAnsi="Arial" w:cs="Arial"/>
                <w:sz w:val="30"/>
                <w:szCs w:val="30"/>
                <w:lang w:val="en-GB"/>
              </w:rPr>
              <w:t>202</w:t>
            </w:r>
            <w:r w:rsidR="00232A0E" w:rsidRPr="009778DD">
              <w:rPr>
                <w:rFonts w:ascii="Arial" w:hAnsi="Arial" w:cs="Arial"/>
                <w:sz w:val="30"/>
                <w:szCs w:val="30"/>
                <w:lang w:val="en-GB"/>
              </w:rPr>
              <w:t>4</w:t>
            </w:r>
            <w:r w:rsidR="004821BF" w:rsidRPr="009778DD">
              <w:rPr>
                <w:rFonts w:ascii="Arial" w:hAnsi="Arial" w:cs="Arial"/>
                <w:sz w:val="30"/>
                <w:szCs w:val="30"/>
                <w:lang w:val="en-GB"/>
              </w:rPr>
              <w:t>/2</w:t>
            </w:r>
            <w:r w:rsidR="00232A0E" w:rsidRPr="009778DD">
              <w:rPr>
                <w:rFonts w:ascii="Arial" w:hAnsi="Arial" w:cs="Arial"/>
                <w:sz w:val="30"/>
                <w:szCs w:val="30"/>
                <w:lang w:val="en-GB"/>
              </w:rPr>
              <w:t>5</w:t>
            </w:r>
          </w:p>
        </w:tc>
        <w:tc>
          <w:tcPr>
            <w:tcW w:w="4931" w:type="dxa"/>
            <w:vMerge/>
            <w:tcBorders>
              <w:left w:val="single" w:sz="24" w:space="0" w:color="000000" w:themeColor="text1"/>
              <w:right w:val="nil"/>
            </w:tcBorders>
          </w:tcPr>
          <w:p w14:paraId="4FD86731" w14:textId="77777777" w:rsidR="007662DD" w:rsidRPr="009778DD" w:rsidRDefault="007662DD" w:rsidP="008F58FC">
            <w:pPr>
              <w:jc w:val="center"/>
            </w:pPr>
          </w:p>
        </w:tc>
      </w:tr>
      <w:tr w:rsidR="00106A4D" w:rsidRPr="009778DD" w14:paraId="5AC03975" w14:textId="77777777" w:rsidTr="00A62342">
        <w:trPr>
          <w:trHeight w:val="606"/>
        </w:trPr>
        <w:tc>
          <w:tcPr>
            <w:tcW w:w="4962" w:type="dxa"/>
            <w:tcBorders>
              <w:top w:val="nil"/>
              <w:left w:val="nil"/>
              <w:bottom w:val="nil"/>
              <w:right w:val="single" w:sz="24" w:space="0" w:color="000000" w:themeColor="text1"/>
            </w:tcBorders>
          </w:tcPr>
          <w:p w14:paraId="422D494A" w14:textId="77777777" w:rsidR="007662DD" w:rsidRPr="009778DD" w:rsidRDefault="007662DD" w:rsidP="007662DD">
            <w:pPr>
              <w:pStyle w:val="NoSpacing"/>
              <w:jc w:val="left"/>
              <w:rPr>
                <w:lang w:val="en-GB"/>
              </w:rPr>
            </w:pPr>
            <w:r w:rsidRPr="009778DD">
              <w:rPr>
                <w:noProof/>
                <w:lang w:val="en-GB"/>
              </w:rPr>
              <w:drawing>
                <wp:inline distT="0" distB="0" distL="0" distR="0" wp14:anchorId="79BCA185" wp14:editId="548D54AA">
                  <wp:extent cx="2670048" cy="704784"/>
                  <wp:effectExtent l="0" t="0" r="0" b="0"/>
                  <wp:docPr id="2"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048" cy="704784"/>
                          </a:xfrm>
                          <a:prstGeom prst="rect">
                            <a:avLst/>
                          </a:prstGeom>
                          <a:noFill/>
                          <a:ln>
                            <a:noFill/>
                          </a:ln>
                        </pic:spPr>
                      </pic:pic>
                    </a:graphicData>
                  </a:graphic>
                </wp:inline>
              </w:drawing>
            </w:r>
          </w:p>
        </w:tc>
        <w:tc>
          <w:tcPr>
            <w:tcW w:w="4931" w:type="dxa"/>
            <w:vMerge/>
            <w:tcBorders>
              <w:left w:val="single" w:sz="24" w:space="0" w:color="000000" w:themeColor="text1"/>
              <w:bottom w:val="nil"/>
              <w:right w:val="nil"/>
            </w:tcBorders>
          </w:tcPr>
          <w:p w14:paraId="5E616DDA" w14:textId="77777777" w:rsidR="007662DD" w:rsidRPr="009778DD" w:rsidRDefault="007662DD" w:rsidP="008F58FC">
            <w:pPr>
              <w:jc w:val="center"/>
            </w:pPr>
          </w:p>
        </w:tc>
      </w:tr>
    </w:tbl>
    <w:p w14:paraId="1B69219C" w14:textId="77777777" w:rsidR="008F58FC" w:rsidRPr="009778DD" w:rsidRDefault="008F58FC" w:rsidP="007662DD"/>
    <w:p w14:paraId="2B3B2AED" w14:textId="77777777" w:rsidR="0076426F" w:rsidRPr="009778DD" w:rsidRDefault="0076426F" w:rsidP="0076426F">
      <w:pPr>
        <w:sectPr w:rsidR="0076426F" w:rsidRPr="009778DD" w:rsidSect="00122330">
          <w:headerReference w:type="default" r:id="rId9"/>
          <w:pgSz w:w="11907" w:h="16839" w:code="9"/>
          <w:pgMar w:top="1418" w:right="1418" w:bottom="1134" w:left="1701" w:header="567" w:footer="720" w:gutter="0"/>
          <w:cols w:space="720"/>
          <w:docGrid w:linePitch="360"/>
        </w:sectPr>
      </w:pPr>
    </w:p>
    <w:p w14:paraId="17EA83FE" w14:textId="77777777" w:rsidR="0076426F" w:rsidRPr="009778DD" w:rsidRDefault="0076426F" w:rsidP="0076426F">
      <w:pPr>
        <w:rPr>
          <w:rStyle w:val="Heading1Char"/>
          <w:rFonts w:cs="Arial"/>
          <w:b w:val="0"/>
          <w:kern w:val="0"/>
          <w:sz w:val="44"/>
          <w:szCs w:val="24"/>
        </w:rPr>
      </w:pPr>
      <w:r w:rsidRPr="009778DD">
        <w:rPr>
          <w:rStyle w:val="Heading1Char"/>
          <w:rFonts w:cs="Arial"/>
          <w:kern w:val="0"/>
          <w:sz w:val="44"/>
          <w:szCs w:val="24"/>
        </w:rPr>
        <w:lastRenderedPageBreak/>
        <w:t>Abstract</w:t>
      </w:r>
    </w:p>
    <w:p w14:paraId="1AFDB035" w14:textId="1C34BA39" w:rsidR="00BF0FFF" w:rsidRPr="009778DD" w:rsidRDefault="00946F15" w:rsidP="00310AAA">
      <w:pPr>
        <w:spacing w:line="360" w:lineRule="auto"/>
        <w:rPr>
          <w:szCs w:val="22"/>
        </w:rPr>
      </w:pPr>
      <w:r w:rsidRPr="009778DD">
        <w:rPr>
          <w:szCs w:val="22"/>
        </w:rPr>
        <w:t xml:space="preserve">This paper </w:t>
      </w:r>
      <w:r w:rsidR="003235E3" w:rsidRPr="009778DD">
        <w:rPr>
          <w:szCs w:val="22"/>
        </w:rPr>
        <w:t xml:space="preserve">explores </w:t>
      </w:r>
      <w:r w:rsidR="0031466E">
        <w:rPr>
          <w:szCs w:val="22"/>
        </w:rPr>
        <w:t>developing and implementing</w:t>
      </w:r>
      <w:r w:rsidR="003235E3" w:rsidRPr="009778DD">
        <w:rPr>
          <w:szCs w:val="22"/>
        </w:rPr>
        <w:t xml:space="preserve"> a vision-based indoor positioning system (IPS) using a camera for autonomous robot navigation. The system </w:t>
      </w:r>
      <w:r w:rsidR="0031466E">
        <w:rPr>
          <w:szCs w:val="22"/>
        </w:rPr>
        <w:t>uses</w:t>
      </w:r>
      <w:r w:rsidR="003235E3" w:rsidRPr="009778DD">
        <w:rPr>
          <w:szCs w:val="22"/>
        </w:rPr>
        <w:t xml:space="preserve"> ArUco markers for camera calibration and object tracking, leveraging computer vision techniques via OpenCV. Key concepts covered include path finding using</w:t>
      </w:r>
      <w:r w:rsidR="00BF0FFF" w:rsidRPr="009778DD">
        <w:rPr>
          <w:szCs w:val="22"/>
        </w:rPr>
        <w:t xml:space="preserve"> and obstacle avoidance facilitated by graph-based algorithms such as A* and an interactive model of the system using the 2D visual framework </w:t>
      </w:r>
      <w:r w:rsidR="00907652">
        <w:rPr>
          <w:szCs w:val="22"/>
        </w:rPr>
        <w:t>P</w:t>
      </w:r>
      <w:r w:rsidR="00BF0FFF" w:rsidRPr="009778DD">
        <w:rPr>
          <w:szCs w:val="22"/>
        </w:rPr>
        <w:t>ygame.</w:t>
      </w:r>
    </w:p>
    <w:p w14:paraId="51D62D02" w14:textId="4FBCFEB2" w:rsidR="00BF0FFF" w:rsidRPr="009778DD" w:rsidRDefault="00BF0FFF" w:rsidP="00310AAA">
      <w:pPr>
        <w:spacing w:line="360" w:lineRule="auto"/>
        <w:rPr>
          <w:szCs w:val="22"/>
        </w:rPr>
      </w:pPr>
      <w:r w:rsidRPr="009778DD">
        <w:rPr>
          <w:szCs w:val="22"/>
        </w:rPr>
        <w:t xml:space="preserve">This review </w:t>
      </w:r>
      <w:r w:rsidR="009C79EC">
        <w:rPr>
          <w:szCs w:val="22"/>
        </w:rPr>
        <w:t>emphasises</w:t>
      </w:r>
      <w:r w:rsidRPr="009778DD">
        <w:rPr>
          <w:szCs w:val="22"/>
        </w:rPr>
        <w:t xml:space="preserve"> the advantages </w:t>
      </w:r>
      <w:r w:rsidR="0031466E">
        <w:rPr>
          <w:szCs w:val="22"/>
        </w:rPr>
        <w:t>of</w:t>
      </w:r>
      <w:r w:rsidRPr="009778DD">
        <w:rPr>
          <w:szCs w:val="22"/>
        </w:rPr>
        <w:t xml:space="preserve"> computer vision </w:t>
      </w:r>
      <w:r w:rsidR="008D5A7D">
        <w:rPr>
          <w:szCs w:val="22"/>
        </w:rPr>
        <w:t>systems</w:t>
      </w:r>
      <w:r w:rsidRPr="009778DD">
        <w:rPr>
          <w:szCs w:val="22"/>
        </w:rPr>
        <w:t xml:space="preserve"> over traditional </w:t>
      </w:r>
      <w:r w:rsidR="008D5A7D">
        <w:rPr>
          <w:szCs w:val="22"/>
        </w:rPr>
        <w:t>radio-based</w:t>
      </w:r>
      <w:r w:rsidRPr="009778DD">
        <w:rPr>
          <w:szCs w:val="22"/>
        </w:rPr>
        <w:t xml:space="preserve"> IPS systems, </w:t>
      </w:r>
      <w:r w:rsidR="008D5A7D">
        <w:rPr>
          <w:szCs w:val="22"/>
        </w:rPr>
        <w:t>particularly</w:t>
      </w:r>
      <w:r w:rsidRPr="009778DD">
        <w:rPr>
          <w:szCs w:val="22"/>
        </w:rPr>
        <w:t xml:space="preserve"> in dynamic environments prone to signal interference and signal blocking.</w:t>
      </w:r>
      <w:r w:rsidR="000A42B7" w:rsidRPr="009778DD">
        <w:rPr>
          <w:szCs w:val="22"/>
        </w:rPr>
        <w:t xml:space="preserve"> This study also examines the integration of </w:t>
      </w:r>
      <w:r w:rsidR="00A330E3" w:rsidRPr="009778DD">
        <w:rPr>
          <w:szCs w:val="22"/>
        </w:rPr>
        <w:t>Wi-Fi</w:t>
      </w:r>
      <w:r w:rsidR="000A42B7" w:rsidRPr="009778DD">
        <w:rPr>
          <w:szCs w:val="22"/>
        </w:rPr>
        <w:t xml:space="preserve"> communication for real-t</w:t>
      </w:r>
      <w:r w:rsidR="00402439" w:rsidRPr="009778DD">
        <w:rPr>
          <w:szCs w:val="22"/>
        </w:rPr>
        <w:t>i</w:t>
      </w:r>
      <w:r w:rsidR="000A42B7" w:rsidRPr="009778DD">
        <w:rPr>
          <w:szCs w:val="22"/>
        </w:rPr>
        <w:t xml:space="preserve">me command relay and </w:t>
      </w:r>
      <w:r w:rsidR="008D5A7D">
        <w:rPr>
          <w:szCs w:val="22"/>
        </w:rPr>
        <w:t>discusses</w:t>
      </w:r>
      <w:r w:rsidR="000A42B7" w:rsidRPr="009778DD">
        <w:rPr>
          <w:szCs w:val="22"/>
        </w:rPr>
        <w:t xml:space="preserve"> </w:t>
      </w:r>
      <w:r w:rsidR="008D5A7D">
        <w:rPr>
          <w:szCs w:val="22"/>
        </w:rPr>
        <w:t>real-time</w:t>
      </w:r>
      <w:r w:rsidR="000A42B7" w:rsidRPr="009778DD">
        <w:rPr>
          <w:szCs w:val="22"/>
        </w:rPr>
        <w:t xml:space="preserve"> PID control systems that </w:t>
      </w:r>
      <w:r w:rsidR="00F51125" w:rsidRPr="009778DD">
        <w:rPr>
          <w:szCs w:val="22"/>
        </w:rPr>
        <w:t>can</w:t>
      </w:r>
      <w:r w:rsidR="000A42B7" w:rsidRPr="009778DD">
        <w:rPr>
          <w:szCs w:val="22"/>
        </w:rPr>
        <w:t xml:space="preserve"> react to changes in the environment. Challenges </w:t>
      </w:r>
      <w:r w:rsidR="00F71C0A" w:rsidRPr="009778DD">
        <w:rPr>
          <w:szCs w:val="22"/>
        </w:rPr>
        <w:t xml:space="preserve">such as </w:t>
      </w:r>
      <w:r w:rsidR="008D5A7D">
        <w:rPr>
          <w:szCs w:val="22"/>
        </w:rPr>
        <w:t>visualising</w:t>
      </w:r>
      <w:r w:rsidR="00F71C0A" w:rsidRPr="009778DD">
        <w:rPr>
          <w:szCs w:val="22"/>
        </w:rPr>
        <w:t xml:space="preserve"> and detecting obstruction</w:t>
      </w:r>
      <w:r w:rsidR="006A4980" w:rsidRPr="009778DD">
        <w:rPr>
          <w:szCs w:val="22"/>
        </w:rPr>
        <w:t>s</w:t>
      </w:r>
      <w:r w:rsidR="00F71C0A" w:rsidRPr="009778DD">
        <w:rPr>
          <w:szCs w:val="22"/>
        </w:rPr>
        <w:t xml:space="preserve"> in real-time will be </w:t>
      </w:r>
      <w:r w:rsidR="006A4980" w:rsidRPr="009778DD">
        <w:rPr>
          <w:szCs w:val="22"/>
        </w:rPr>
        <w:t>undertaken by</w:t>
      </w:r>
      <w:r w:rsidR="00F71C0A" w:rsidRPr="009778DD">
        <w:rPr>
          <w:szCs w:val="22"/>
        </w:rPr>
        <w:t xml:space="preserve"> </w:t>
      </w:r>
      <w:r w:rsidR="00791224" w:rsidRPr="009778DD">
        <w:rPr>
          <w:szCs w:val="22"/>
        </w:rPr>
        <w:t>colour</w:t>
      </w:r>
      <w:r w:rsidR="006A4980" w:rsidRPr="009778DD">
        <w:rPr>
          <w:szCs w:val="22"/>
        </w:rPr>
        <w:t xml:space="preserve"> </w:t>
      </w:r>
      <w:r w:rsidR="00A330E3" w:rsidRPr="009778DD">
        <w:rPr>
          <w:szCs w:val="22"/>
        </w:rPr>
        <w:t xml:space="preserve">and </w:t>
      </w:r>
      <w:r w:rsidR="00475F90" w:rsidRPr="009778DD">
        <w:rPr>
          <w:szCs w:val="22"/>
        </w:rPr>
        <w:t>contour filtering</w:t>
      </w:r>
      <w:r w:rsidR="006A4980" w:rsidRPr="009778DD">
        <w:rPr>
          <w:szCs w:val="22"/>
        </w:rPr>
        <w:t xml:space="preserve"> using OpenCV modules. Additionally, another challenge will be the </w:t>
      </w:r>
      <w:r w:rsidR="00310AAA" w:rsidRPr="009778DD">
        <w:rPr>
          <w:szCs w:val="22"/>
        </w:rPr>
        <w:t>ability to</w:t>
      </w:r>
      <w:r w:rsidR="006A4980" w:rsidRPr="009778DD">
        <w:rPr>
          <w:szCs w:val="22"/>
        </w:rPr>
        <w:t xml:space="preserve"> seamless</w:t>
      </w:r>
      <w:r w:rsidR="00310AAA" w:rsidRPr="009778DD">
        <w:rPr>
          <w:szCs w:val="22"/>
        </w:rPr>
        <w:t>ly</w:t>
      </w:r>
      <w:r w:rsidR="006A4980" w:rsidRPr="009778DD">
        <w:rPr>
          <w:szCs w:val="22"/>
        </w:rPr>
        <w:t xml:space="preserve"> integrate all the different frameworks </w:t>
      </w:r>
      <w:r w:rsidR="00310AAA" w:rsidRPr="009778DD">
        <w:rPr>
          <w:szCs w:val="22"/>
        </w:rPr>
        <w:t>that will be used</w:t>
      </w:r>
      <w:r w:rsidR="006A4980" w:rsidRPr="009778DD">
        <w:rPr>
          <w:szCs w:val="22"/>
        </w:rPr>
        <w:t xml:space="preserve"> in a complete and </w:t>
      </w:r>
      <w:r w:rsidR="008D5A7D">
        <w:rPr>
          <w:szCs w:val="22"/>
        </w:rPr>
        <w:t>optimised</w:t>
      </w:r>
      <w:r w:rsidR="006A4980" w:rsidRPr="009778DD">
        <w:rPr>
          <w:szCs w:val="22"/>
        </w:rPr>
        <w:t xml:space="preserve"> API to reduce computational performance and increase </w:t>
      </w:r>
      <w:r w:rsidR="00402439" w:rsidRPr="009778DD">
        <w:rPr>
          <w:szCs w:val="22"/>
        </w:rPr>
        <w:t>efficiency.</w:t>
      </w:r>
    </w:p>
    <w:p w14:paraId="2F81D5D5" w14:textId="6595F5FF" w:rsidR="006A4980" w:rsidRPr="009778DD" w:rsidRDefault="006A4980" w:rsidP="00310AAA">
      <w:pPr>
        <w:spacing w:line="360" w:lineRule="auto"/>
        <w:rPr>
          <w:szCs w:val="22"/>
        </w:rPr>
      </w:pPr>
      <w:r w:rsidRPr="009778DD">
        <w:rPr>
          <w:szCs w:val="22"/>
        </w:rPr>
        <w:t>This review also addresses the difficulty of scaling the system to larger environments and maintaining precision despite the potential for environment variability, such as moving obstacles</w:t>
      </w:r>
      <w:r w:rsidR="009A110D" w:rsidRPr="009778DD">
        <w:rPr>
          <w:szCs w:val="22"/>
        </w:rPr>
        <w:t>, light variability</w:t>
      </w:r>
      <w:r w:rsidR="00A210D1">
        <w:rPr>
          <w:szCs w:val="22"/>
        </w:rPr>
        <w:t>,</w:t>
      </w:r>
      <w:r w:rsidR="009A110D" w:rsidRPr="009778DD">
        <w:rPr>
          <w:szCs w:val="22"/>
        </w:rPr>
        <w:t xml:space="preserve"> or</w:t>
      </w:r>
      <w:r w:rsidRPr="009778DD">
        <w:rPr>
          <w:szCs w:val="22"/>
        </w:rPr>
        <w:t xml:space="preserve"> camera recalibration needs.</w:t>
      </w:r>
    </w:p>
    <w:p w14:paraId="7726CA16" w14:textId="77777777" w:rsidR="008F58FC" w:rsidRPr="009778DD" w:rsidRDefault="008F58FC" w:rsidP="008F58FC">
      <w:pPr>
        <w:keepNext/>
        <w:pageBreakBefore/>
        <w:framePr w:dropCap="drop" w:lines="2" w:w="1369" w:h="1825" w:hRule="exact" w:wrap="around" w:vAnchor="text" w:hAnchor="page" w:x="1628" w:y="-1"/>
        <w:spacing w:before="0" w:after="0" w:line="1801" w:lineRule="exact"/>
        <w:jc w:val="left"/>
        <w:rPr>
          <w:rFonts w:cs="Arial"/>
          <w:b/>
          <w:bCs/>
          <w:position w:val="5"/>
          <w:sz w:val="176"/>
        </w:rPr>
      </w:pPr>
      <w:bookmarkStart w:id="1" w:name="_Toc22034052"/>
      <w:r w:rsidRPr="009778DD">
        <w:rPr>
          <w:rFonts w:cs="Arial"/>
          <w:b/>
          <w:bCs/>
          <w:position w:val="5"/>
          <w:sz w:val="176"/>
        </w:rPr>
        <w:lastRenderedPageBreak/>
        <w:t>C</w:t>
      </w:r>
    </w:p>
    <w:p w14:paraId="2623AD13" w14:textId="77777777" w:rsidR="00A1265C" w:rsidRPr="009778DD" w:rsidRDefault="008F58FC" w:rsidP="008F58FC">
      <w:pPr>
        <w:pBdr>
          <w:bottom w:val="single" w:sz="4" w:space="1" w:color="auto"/>
        </w:pBdr>
        <w:jc w:val="left"/>
        <w:rPr>
          <w:rFonts w:cs="Arial"/>
          <w:b/>
          <w:bCs/>
          <w:sz w:val="72"/>
        </w:rPr>
      </w:pPr>
      <w:r w:rsidRPr="009778DD">
        <w:rPr>
          <w:rFonts w:cs="Arial"/>
          <w:b/>
          <w:bCs/>
          <w:sz w:val="72"/>
        </w:rPr>
        <w:t>ontents</w:t>
      </w:r>
    </w:p>
    <w:p w14:paraId="41B367C7" w14:textId="77777777" w:rsidR="008F58FC" w:rsidRPr="009778DD" w:rsidRDefault="008F58FC" w:rsidP="008F58FC">
      <w:pPr>
        <w:jc w:val="left"/>
        <w:rPr>
          <w:rFonts w:ascii="Garamond" w:hAnsi="Garamond"/>
          <w:sz w:val="20"/>
        </w:rPr>
      </w:pPr>
    </w:p>
    <w:p w14:paraId="1AA107C6" w14:textId="77777777" w:rsidR="008F58FC" w:rsidRPr="009778DD" w:rsidRDefault="008F58FC" w:rsidP="008F58FC">
      <w:pPr>
        <w:jc w:val="left"/>
        <w:rPr>
          <w:sz w:val="2"/>
        </w:rPr>
      </w:pPr>
    </w:p>
    <w:p w14:paraId="3672D10C" w14:textId="7CF97782" w:rsidR="00450632"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rsidRPr="009778DD">
        <w:fldChar w:fldCharType="begin"/>
      </w:r>
      <w:r w:rsidRPr="009778DD">
        <w:instrText xml:space="preserve"> TOC \h \z \t "Heading 1,1,Heading 2,2,Unnumbered Heading 1,1" </w:instrText>
      </w:r>
      <w:r w:rsidRPr="009778DD">
        <w:fldChar w:fldCharType="separate"/>
      </w:r>
      <w:hyperlink w:anchor="_Toc197417205" w:history="1">
        <w:r w:rsidR="00450632" w:rsidRPr="000D30C8">
          <w:rPr>
            <w:rStyle w:val="Hyperlink"/>
            <w:rFonts w:cs="Arial"/>
            <w:noProof/>
          </w:rPr>
          <w:t>Chapter 1:</w:t>
        </w:r>
        <w:r w:rsidR="00450632">
          <w:rPr>
            <w:rFonts w:asciiTheme="minorHAnsi" w:eastAsiaTheme="minorEastAsia" w:hAnsiTheme="minorHAnsi" w:cstheme="minorBidi"/>
            <w:bCs w:val="0"/>
            <w:noProof/>
            <w:kern w:val="2"/>
            <w:sz w:val="24"/>
            <w:lang w:eastAsia="en-GB"/>
            <w14:ligatures w14:val="standardContextual"/>
          </w:rPr>
          <w:tab/>
        </w:r>
        <w:r w:rsidR="00450632" w:rsidRPr="000D30C8">
          <w:rPr>
            <w:rStyle w:val="Hyperlink"/>
            <w:noProof/>
          </w:rPr>
          <w:t>Introduction</w:t>
        </w:r>
        <w:r w:rsidR="00450632">
          <w:rPr>
            <w:noProof/>
            <w:webHidden/>
          </w:rPr>
          <w:tab/>
        </w:r>
        <w:r w:rsidR="00450632">
          <w:rPr>
            <w:noProof/>
            <w:webHidden/>
          </w:rPr>
          <w:fldChar w:fldCharType="begin"/>
        </w:r>
        <w:r w:rsidR="00450632">
          <w:rPr>
            <w:noProof/>
            <w:webHidden/>
          </w:rPr>
          <w:instrText xml:space="preserve"> PAGEREF _Toc197417205 \h </w:instrText>
        </w:r>
        <w:r w:rsidR="00450632">
          <w:rPr>
            <w:noProof/>
            <w:webHidden/>
          </w:rPr>
        </w:r>
        <w:r w:rsidR="00450632">
          <w:rPr>
            <w:noProof/>
            <w:webHidden/>
          </w:rPr>
          <w:fldChar w:fldCharType="separate"/>
        </w:r>
        <w:r w:rsidR="00450632">
          <w:rPr>
            <w:noProof/>
            <w:webHidden/>
          </w:rPr>
          <w:t>5</w:t>
        </w:r>
        <w:r w:rsidR="00450632">
          <w:rPr>
            <w:noProof/>
            <w:webHidden/>
          </w:rPr>
          <w:fldChar w:fldCharType="end"/>
        </w:r>
      </w:hyperlink>
    </w:p>
    <w:p w14:paraId="6DCA7779" w14:textId="16A197C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6" w:history="1">
        <w:r w:rsidRPr="000D30C8">
          <w:rPr>
            <w:rStyle w:val="Hyperlink"/>
            <w:noProof/>
          </w:rPr>
          <w:t>1.1</w:t>
        </w:r>
        <w:r>
          <w:rPr>
            <w:rFonts w:asciiTheme="minorHAnsi" w:eastAsiaTheme="minorEastAsia" w:hAnsiTheme="minorHAnsi" w:cstheme="minorBidi"/>
            <w:noProof/>
            <w:kern w:val="2"/>
            <w:sz w:val="24"/>
            <w:lang w:eastAsia="en-GB"/>
            <w14:ligatures w14:val="standardContextual"/>
          </w:rPr>
          <w:tab/>
        </w:r>
        <w:r w:rsidRPr="000D30C8">
          <w:rPr>
            <w:rStyle w:val="Hyperlink"/>
            <w:noProof/>
          </w:rPr>
          <w:t>Background</w:t>
        </w:r>
        <w:r>
          <w:rPr>
            <w:noProof/>
            <w:webHidden/>
          </w:rPr>
          <w:tab/>
        </w:r>
        <w:r>
          <w:rPr>
            <w:noProof/>
            <w:webHidden/>
          </w:rPr>
          <w:fldChar w:fldCharType="begin"/>
        </w:r>
        <w:r>
          <w:rPr>
            <w:noProof/>
            <w:webHidden/>
          </w:rPr>
          <w:instrText xml:space="preserve"> PAGEREF _Toc197417206 \h </w:instrText>
        </w:r>
        <w:r>
          <w:rPr>
            <w:noProof/>
            <w:webHidden/>
          </w:rPr>
        </w:r>
        <w:r>
          <w:rPr>
            <w:noProof/>
            <w:webHidden/>
          </w:rPr>
          <w:fldChar w:fldCharType="separate"/>
        </w:r>
        <w:r>
          <w:rPr>
            <w:noProof/>
            <w:webHidden/>
          </w:rPr>
          <w:t>5</w:t>
        </w:r>
        <w:r>
          <w:rPr>
            <w:noProof/>
            <w:webHidden/>
          </w:rPr>
          <w:fldChar w:fldCharType="end"/>
        </w:r>
      </w:hyperlink>
    </w:p>
    <w:p w14:paraId="0B564D0E" w14:textId="7870B5F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7" w:history="1">
        <w:r w:rsidRPr="000D30C8">
          <w:rPr>
            <w:rStyle w:val="Hyperlink"/>
            <w:noProof/>
          </w:rPr>
          <w:t>1.2</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Problem Statement</w:t>
        </w:r>
        <w:r>
          <w:rPr>
            <w:noProof/>
            <w:webHidden/>
          </w:rPr>
          <w:tab/>
        </w:r>
        <w:r>
          <w:rPr>
            <w:noProof/>
            <w:webHidden/>
          </w:rPr>
          <w:fldChar w:fldCharType="begin"/>
        </w:r>
        <w:r>
          <w:rPr>
            <w:noProof/>
            <w:webHidden/>
          </w:rPr>
          <w:instrText xml:space="preserve"> PAGEREF _Toc197417207 \h </w:instrText>
        </w:r>
        <w:r>
          <w:rPr>
            <w:noProof/>
            <w:webHidden/>
          </w:rPr>
        </w:r>
        <w:r>
          <w:rPr>
            <w:noProof/>
            <w:webHidden/>
          </w:rPr>
          <w:fldChar w:fldCharType="separate"/>
        </w:r>
        <w:r>
          <w:rPr>
            <w:noProof/>
            <w:webHidden/>
          </w:rPr>
          <w:t>6</w:t>
        </w:r>
        <w:r>
          <w:rPr>
            <w:noProof/>
            <w:webHidden/>
          </w:rPr>
          <w:fldChar w:fldCharType="end"/>
        </w:r>
      </w:hyperlink>
    </w:p>
    <w:p w14:paraId="08D6BB60" w14:textId="15199DC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8" w:history="1">
        <w:r w:rsidRPr="000D30C8">
          <w:rPr>
            <w:rStyle w:val="Hyperlink"/>
            <w:noProof/>
          </w:rPr>
          <w:t>1.3</w:t>
        </w:r>
        <w:r>
          <w:rPr>
            <w:rFonts w:asciiTheme="minorHAnsi" w:eastAsiaTheme="minorEastAsia" w:hAnsiTheme="minorHAnsi" w:cstheme="minorBidi"/>
            <w:noProof/>
            <w:kern w:val="2"/>
            <w:sz w:val="24"/>
            <w:lang w:eastAsia="en-GB"/>
            <w14:ligatures w14:val="standardContextual"/>
          </w:rPr>
          <w:tab/>
        </w:r>
        <w:r w:rsidRPr="000D30C8">
          <w:rPr>
            <w:rStyle w:val="Hyperlink"/>
            <w:noProof/>
          </w:rPr>
          <w:t>Aim</w:t>
        </w:r>
        <w:r>
          <w:rPr>
            <w:noProof/>
            <w:webHidden/>
          </w:rPr>
          <w:tab/>
        </w:r>
        <w:r>
          <w:rPr>
            <w:noProof/>
            <w:webHidden/>
          </w:rPr>
          <w:fldChar w:fldCharType="begin"/>
        </w:r>
        <w:r>
          <w:rPr>
            <w:noProof/>
            <w:webHidden/>
          </w:rPr>
          <w:instrText xml:space="preserve"> PAGEREF _Toc197417208 \h </w:instrText>
        </w:r>
        <w:r>
          <w:rPr>
            <w:noProof/>
            <w:webHidden/>
          </w:rPr>
        </w:r>
        <w:r>
          <w:rPr>
            <w:noProof/>
            <w:webHidden/>
          </w:rPr>
          <w:fldChar w:fldCharType="separate"/>
        </w:r>
        <w:r>
          <w:rPr>
            <w:noProof/>
            <w:webHidden/>
          </w:rPr>
          <w:t>6</w:t>
        </w:r>
        <w:r>
          <w:rPr>
            <w:noProof/>
            <w:webHidden/>
          </w:rPr>
          <w:fldChar w:fldCharType="end"/>
        </w:r>
      </w:hyperlink>
    </w:p>
    <w:p w14:paraId="30DF0893" w14:textId="204ECA7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09" w:history="1">
        <w:r w:rsidRPr="000D30C8">
          <w:rPr>
            <w:rStyle w:val="Hyperlink"/>
            <w:noProof/>
          </w:rPr>
          <w:t>1.4</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Objectives</w:t>
        </w:r>
        <w:r>
          <w:rPr>
            <w:noProof/>
            <w:webHidden/>
          </w:rPr>
          <w:tab/>
        </w:r>
        <w:r>
          <w:rPr>
            <w:noProof/>
            <w:webHidden/>
          </w:rPr>
          <w:fldChar w:fldCharType="begin"/>
        </w:r>
        <w:r>
          <w:rPr>
            <w:noProof/>
            <w:webHidden/>
          </w:rPr>
          <w:instrText xml:space="preserve"> PAGEREF _Toc197417209 \h </w:instrText>
        </w:r>
        <w:r>
          <w:rPr>
            <w:noProof/>
            <w:webHidden/>
          </w:rPr>
        </w:r>
        <w:r>
          <w:rPr>
            <w:noProof/>
            <w:webHidden/>
          </w:rPr>
          <w:fldChar w:fldCharType="separate"/>
        </w:r>
        <w:r>
          <w:rPr>
            <w:noProof/>
            <w:webHidden/>
          </w:rPr>
          <w:t>7</w:t>
        </w:r>
        <w:r>
          <w:rPr>
            <w:noProof/>
            <w:webHidden/>
          </w:rPr>
          <w:fldChar w:fldCharType="end"/>
        </w:r>
      </w:hyperlink>
    </w:p>
    <w:p w14:paraId="7758B9CE" w14:textId="1E1C1524"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0" w:history="1">
        <w:r w:rsidRPr="000D30C8">
          <w:rPr>
            <w:rStyle w:val="Hyperlink"/>
            <w:noProof/>
          </w:rPr>
          <w:t>1.5</w:t>
        </w:r>
        <w:r>
          <w:rPr>
            <w:rFonts w:asciiTheme="minorHAnsi" w:eastAsiaTheme="minorEastAsia" w:hAnsiTheme="minorHAnsi" w:cstheme="minorBidi"/>
            <w:noProof/>
            <w:kern w:val="2"/>
            <w:sz w:val="24"/>
            <w:lang w:eastAsia="en-GB"/>
            <w14:ligatures w14:val="standardContextual"/>
          </w:rPr>
          <w:tab/>
        </w:r>
        <w:r w:rsidRPr="000D30C8">
          <w:rPr>
            <w:rStyle w:val="Hyperlink"/>
            <w:noProof/>
          </w:rPr>
          <w:t>Research Questions</w:t>
        </w:r>
        <w:r>
          <w:rPr>
            <w:noProof/>
            <w:webHidden/>
          </w:rPr>
          <w:tab/>
        </w:r>
        <w:r>
          <w:rPr>
            <w:noProof/>
            <w:webHidden/>
          </w:rPr>
          <w:fldChar w:fldCharType="begin"/>
        </w:r>
        <w:r>
          <w:rPr>
            <w:noProof/>
            <w:webHidden/>
          </w:rPr>
          <w:instrText xml:space="preserve"> PAGEREF _Toc197417210 \h </w:instrText>
        </w:r>
        <w:r>
          <w:rPr>
            <w:noProof/>
            <w:webHidden/>
          </w:rPr>
        </w:r>
        <w:r>
          <w:rPr>
            <w:noProof/>
            <w:webHidden/>
          </w:rPr>
          <w:fldChar w:fldCharType="separate"/>
        </w:r>
        <w:r>
          <w:rPr>
            <w:noProof/>
            <w:webHidden/>
          </w:rPr>
          <w:t>8</w:t>
        </w:r>
        <w:r>
          <w:rPr>
            <w:noProof/>
            <w:webHidden/>
          </w:rPr>
          <w:fldChar w:fldCharType="end"/>
        </w:r>
      </w:hyperlink>
    </w:p>
    <w:p w14:paraId="21DCFBD7" w14:textId="4D1341DF"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1" w:history="1">
        <w:r w:rsidRPr="000D30C8">
          <w:rPr>
            <w:rStyle w:val="Hyperlink"/>
            <w:rFonts w:cs="Arial"/>
            <w:noProof/>
          </w:rPr>
          <w:t>Chapter 2:</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Literature Review</w:t>
        </w:r>
        <w:r>
          <w:rPr>
            <w:noProof/>
            <w:webHidden/>
          </w:rPr>
          <w:tab/>
        </w:r>
        <w:r>
          <w:rPr>
            <w:noProof/>
            <w:webHidden/>
          </w:rPr>
          <w:fldChar w:fldCharType="begin"/>
        </w:r>
        <w:r>
          <w:rPr>
            <w:noProof/>
            <w:webHidden/>
          </w:rPr>
          <w:instrText xml:space="preserve"> PAGEREF _Toc197417211 \h </w:instrText>
        </w:r>
        <w:r>
          <w:rPr>
            <w:noProof/>
            <w:webHidden/>
          </w:rPr>
        </w:r>
        <w:r>
          <w:rPr>
            <w:noProof/>
            <w:webHidden/>
          </w:rPr>
          <w:fldChar w:fldCharType="separate"/>
        </w:r>
        <w:r>
          <w:rPr>
            <w:noProof/>
            <w:webHidden/>
          </w:rPr>
          <w:t>9</w:t>
        </w:r>
        <w:r>
          <w:rPr>
            <w:noProof/>
            <w:webHidden/>
          </w:rPr>
          <w:fldChar w:fldCharType="end"/>
        </w:r>
      </w:hyperlink>
    </w:p>
    <w:p w14:paraId="35B61F14" w14:textId="6060D692"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2" w:history="1">
        <w:r w:rsidRPr="000D30C8">
          <w:rPr>
            <w:rStyle w:val="Hyperlink"/>
            <w:noProof/>
          </w:rPr>
          <w:t>2.1</w:t>
        </w:r>
        <w:r>
          <w:rPr>
            <w:rFonts w:asciiTheme="minorHAnsi" w:eastAsiaTheme="minorEastAsia" w:hAnsiTheme="minorHAnsi" w:cstheme="minorBidi"/>
            <w:noProof/>
            <w:kern w:val="2"/>
            <w:sz w:val="24"/>
            <w:lang w:eastAsia="en-GB"/>
            <w14:ligatures w14:val="standardContextual"/>
          </w:rPr>
          <w:tab/>
        </w:r>
        <w:r w:rsidRPr="000D30C8">
          <w:rPr>
            <w:rStyle w:val="Hyperlink"/>
            <w:noProof/>
          </w:rPr>
          <w:t>Localisation Using Computer Vision</w:t>
        </w:r>
        <w:r>
          <w:rPr>
            <w:noProof/>
            <w:webHidden/>
          </w:rPr>
          <w:tab/>
        </w:r>
        <w:r>
          <w:rPr>
            <w:noProof/>
            <w:webHidden/>
          </w:rPr>
          <w:fldChar w:fldCharType="begin"/>
        </w:r>
        <w:r>
          <w:rPr>
            <w:noProof/>
            <w:webHidden/>
          </w:rPr>
          <w:instrText xml:space="preserve"> PAGEREF _Toc197417212 \h </w:instrText>
        </w:r>
        <w:r>
          <w:rPr>
            <w:noProof/>
            <w:webHidden/>
          </w:rPr>
        </w:r>
        <w:r>
          <w:rPr>
            <w:noProof/>
            <w:webHidden/>
          </w:rPr>
          <w:fldChar w:fldCharType="separate"/>
        </w:r>
        <w:r>
          <w:rPr>
            <w:noProof/>
            <w:webHidden/>
          </w:rPr>
          <w:t>9</w:t>
        </w:r>
        <w:r>
          <w:rPr>
            <w:noProof/>
            <w:webHidden/>
          </w:rPr>
          <w:fldChar w:fldCharType="end"/>
        </w:r>
      </w:hyperlink>
    </w:p>
    <w:p w14:paraId="26D3100B" w14:textId="390C36A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3" w:history="1">
        <w:r w:rsidRPr="000D30C8">
          <w:rPr>
            <w:rStyle w:val="Hyperlink"/>
            <w:noProof/>
          </w:rPr>
          <w:t>2.2</w:t>
        </w:r>
        <w:r>
          <w:rPr>
            <w:rFonts w:asciiTheme="minorHAnsi" w:eastAsiaTheme="minorEastAsia" w:hAnsiTheme="minorHAnsi" w:cstheme="minorBidi"/>
            <w:noProof/>
            <w:kern w:val="2"/>
            <w:sz w:val="24"/>
            <w:lang w:eastAsia="en-GB"/>
            <w14:ligatures w14:val="standardContextual"/>
          </w:rPr>
          <w:tab/>
        </w:r>
        <w:r w:rsidRPr="000D30C8">
          <w:rPr>
            <w:rStyle w:val="Hyperlink"/>
            <w:noProof/>
          </w:rPr>
          <w:t>Challenges in computer vision</w:t>
        </w:r>
        <w:r>
          <w:rPr>
            <w:noProof/>
            <w:webHidden/>
          </w:rPr>
          <w:tab/>
        </w:r>
        <w:r>
          <w:rPr>
            <w:noProof/>
            <w:webHidden/>
          </w:rPr>
          <w:fldChar w:fldCharType="begin"/>
        </w:r>
        <w:r>
          <w:rPr>
            <w:noProof/>
            <w:webHidden/>
          </w:rPr>
          <w:instrText xml:space="preserve"> PAGEREF _Toc197417213 \h </w:instrText>
        </w:r>
        <w:r>
          <w:rPr>
            <w:noProof/>
            <w:webHidden/>
          </w:rPr>
        </w:r>
        <w:r>
          <w:rPr>
            <w:noProof/>
            <w:webHidden/>
          </w:rPr>
          <w:fldChar w:fldCharType="separate"/>
        </w:r>
        <w:r>
          <w:rPr>
            <w:noProof/>
            <w:webHidden/>
          </w:rPr>
          <w:t>11</w:t>
        </w:r>
        <w:r>
          <w:rPr>
            <w:noProof/>
            <w:webHidden/>
          </w:rPr>
          <w:fldChar w:fldCharType="end"/>
        </w:r>
      </w:hyperlink>
    </w:p>
    <w:p w14:paraId="0A1B3E4E" w14:textId="16EF9BE3"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4" w:history="1">
        <w:r w:rsidRPr="000D30C8">
          <w:rPr>
            <w:rStyle w:val="Hyperlink"/>
            <w:noProof/>
          </w:rPr>
          <w:t>2.3</w:t>
        </w:r>
        <w:r>
          <w:rPr>
            <w:rFonts w:asciiTheme="minorHAnsi" w:eastAsiaTheme="minorEastAsia" w:hAnsiTheme="minorHAnsi" w:cstheme="minorBidi"/>
            <w:noProof/>
            <w:kern w:val="2"/>
            <w:sz w:val="24"/>
            <w:lang w:eastAsia="en-GB"/>
            <w14:ligatures w14:val="standardContextual"/>
          </w:rPr>
          <w:tab/>
        </w:r>
        <w:r w:rsidRPr="000D30C8">
          <w:rPr>
            <w:rStyle w:val="Hyperlink"/>
            <w:noProof/>
          </w:rPr>
          <w:t>Mapping Using Pathfinding Algorithms</w:t>
        </w:r>
        <w:r>
          <w:rPr>
            <w:noProof/>
            <w:webHidden/>
          </w:rPr>
          <w:tab/>
        </w:r>
        <w:r>
          <w:rPr>
            <w:noProof/>
            <w:webHidden/>
          </w:rPr>
          <w:fldChar w:fldCharType="begin"/>
        </w:r>
        <w:r>
          <w:rPr>
            <w:noProof/>
            <w:webHidden/>
          </w:rPr>
          <w:instrText xml:space="preserve"> PAGEREF _Toc197417214 \h </w:instrText>
        </w:r>
        <w:r>
          <w:rPr>
            <w:noProof/>
            <w:webHidden/>
          </w:rPr>
        </w:r>
        <w:r>
          <w:rPr>
            <w:noProof/>
            <w:webHidden/>
          </w:rPr>
          <w:fldChar w:fldCharType="separate"/>
        </w:r>
        <w:r>
          <w:rPr>
            <w:noProof/>
            <w:webHidden/>
          </w:rPr>
          <w:t>12</w:t>
        </w:r>
        <w:r>
          <w:rPr>
            <w:noProof/>
            <w:webHidden/>
          </w:rPr>
          <w:fldChar w:fldCharType="end"/>
        </w:r>
      </w:hyperlink>
    </w:p>
    <w:p w14:paraId="5231F4AD" w14:textId="30A25498"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5" w:history="1">
        <w:r w:rsidRPr="000D30C8">
          <w:rPr>
            <w:rStyle w:val="Hyperlink"/>
            <w:rFonts w:cs="Arial"/>
            <w:noProof/>
          </w:rPr>
          <w:t>Chapter 3:</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Requirements</w:t>
        </w:r>
        <w:r>
          <w:rPr>
            <w:noProof/>
            <w:webHidden/>
          </w:rPr>
          <w:tab/>
        </w:r>
        <w:r>
          <w:rPr>
            <w:noProof/>
            <w:webHidden/>
          </w:rPr>
          <w:fldChar w:fldCharType="begin"/>
        </w:r>
        <w:r>
          <w:rPr>
            <w:noProof/>
            <w:webHidden/>
          </w:rPr>
          <w:instrText xml:space="preserve"> PAGEREF _Toc197417215 \h </w:instrText>
        </w:r>
        <w:r>
          <w:rPr>
            <w:noProof/>
            <w:webHidden/>
          </w:rPr>
        </w:r>
        <w:r>
          <w:rPr>
            <w:noProof/>
            <w:webHidden/>
          </w:rPr>
          <w:fldChar w:fldCharType="separate"/>
        </w:r>
        <w:r>
          <w:rPr>
            <w:noProof/>
            <w:webHidden/>
          </w:rPr>
          <w:t>15</w:t>
        </w:r>
        <w:r>
          <w:rPr>
            <w:noProof/>
            <w:webHidden/>
          </w:rPr>
          <w:fldChar w:fldCharType="end"/>
        </w:r>
      </w:hyperlink>
    </w:p>
    <w:p w14:paraId="61846F7B" w14:textId="3DA3FC2D"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6" w:history="1">
        <w:r w:rsidRPr="000D30C8">
          <w:rPr>
            <w:rStyle w:val="Hyperlink"/>
            <w:noProof/>
          </w:rPr>
          <w:t>3.1</w:t>
        </w:r>
        <w:r>
          <w:rPr>
            <w:rFonts w:asciiTheme="minorHAnsi" w:eastAsiaTheme="minorEastAsia" w:hAnsiTheme="minorHAnsi" w:cstheme="minorBidi"/>
            <w:noProof/>
            <w:kern w:val="2"/>
            <w:sz w:val="24"/>
            <w:lang w:eastAsia="en-GB"/>
            <w14:ligatures w14:val="standardContextual"/>
          </w:rPr>
          <w:tab/>
        </w:r>
        <w:r w:rsidRPr="000D30C8">
          <w:rPr>
            <w:rStyle w:val="Hyperlink"/>
            <w:noProof/>
          </w:rPr>
          <w:t>Functional and Non-Functional Requirements</w:t>
        </w:r>
        <w:r>
          <w:rPr>
            <w:noProof/>
            <w:webHidden/>
          </w:rPr>
          <w:tab/>
        </w:r>
        <w:r>
          <w:rPr>
            <w:noProof/>
            <w:webHidden/>
          </w:rPr>
          <w:fldChar w:fldCharType="begin"/>
        </w:r>
        <w:r>
          <w:rPr>
            <w:noProof/>
            <w:webHidden/>
          </w:rPr>
          <w:instrText xml:space="preserve"> PAGEREF _Toc197417216 \h </w:instrText>
        </w:r>
        <w:r>
          <w:rPr>
            <w:noProof/>
            <w:webHidden/>
          </w:rPr>
        </w:r>
        <w:r>
          <w:rPr>
            <w:noProof/>
            <w:webHidden/>
          </w:rPr>
          <w:fldChar w:fldCharType="separate"/>
        </w:r>
        <w:r>
          <w:rPr>
            <w:noProof/>
            <w:webHidden/>
          </w:rPr>
          <w:t>15</w:t>
        </w:r>
        <w:r>
          <w:rPr>
            <w:noProof/>
            <w:webHidden/>
          </w:rPr>
          <w:fldChar w:fldCharType="end"/>
        </w:r>
      </w:hyperlink>
    </w:p>
    <w:p w14:paraId="30B5AB55" w14:textId="7C78951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7" w:history="1">
        <w:r w:rsidRPr="000D30C8">
          <w:rPr>
            <w:rStyle w:val="Hyperlink"/>
            <w:noProof/>
          </w:rPr>
          <w:t>3.2</w:t>
        </w:r>
        <w:r>
          <w:rPr>
            <w:rFonts w:asciiTheme="minorHAnsi" w:eastAsiaTheme="minorEastAsia" w:hAnsiTheme="minorHAnsi" w:cstheme="minorBidi"/>
            <w:noProof/>
            <w:kern w:val="2"/>
            <w:sz w:val="24"/>
            <w:lang w:eastAsia="en-GB"/>
            <w14:ligatures w14:val="standardContextual"/>
          </w:rPr>
          <w:tab/>
        </w:r>
        <w:r w:rsidRPr="000D30C8">
          <w:rPr>
            <w:rStyle w:val="Hyperlink"/>
            <w:noProof/>
          </w:rPr>
          <w:t>Hardware Requirements</w:t>
        </w:r>
        <w:r>
          <w:rPr>
            <w:noProof/>
            <w:webHidden/>
          </w:rPr>
          <w:tab/>
        </w:r>
        <w:r>
          <w:rPr>
            <w:noProof/>
            <w:webHidden/>
          </w:rPr>
          <w:fldChar w:fldCharType="begin"/>
        </w:r>
        <w:r>
          <w:rPr>
            <w:noProof/>
            <w:webHidden/>
          </w:rPr>
          <w:instrText xml:space="preserve"> PAGEREF _Toc197417217 \h </w:instrText>
        </w:r>
        <w:r>
          <w:rPr>
            <w:noProof/>
            <w:webHidden/>
          </w:rPr>
        </w:r>
        <w:r>
          <w:rPr>
            <w:noProof/>
            <w:webHidden/>
          </w:rPr>
          <w:fldChar w:fldCharType="separate"/>
        </w:r>
        <w:r>
          <w:rPr>
            <w:noProof/>
            <w:webHidden/>
          </w:rPr>
          <w:t>17</w:t>
        </w:r>
        <w:r>
          <w:rPr>
            <w:noProof/>
            <w:webHidden/>
          </w:rPr>
          <w:fldChar w:fldCharType="end"/>
        </w:r>
      </w:hyperlink>
    </w:p>
    <w:p w14:paraId="447ABA10" w14:textId="6090867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18" w:history="1">
        <w:r w:rsidRPr="000D30C8">
          <w:rPr>
            <w:rStyle w:val="Hyperlink"/>
            <w:noProof/>
          </w:rPr>
          <w:t>3.3</w:t>
        </w:r>
        <w:r>
          <w:rPr>
            <w:rFonts w:asciiTheme="minorHAnsi" w:eastAsiaTheme="minorEastAsia" w:hAnsiTheme="minorHAnsi" w:cstheme="minorBidi"/>
            <w:noProof/>
            <w:kern w:val="2"/>
            <w:sz w:val="24"/>
            <w:lang w:eastAsia="en-GB"/>
            <w14:ligatures w14:val="standardContextual"/>
          </w:rPr>
          <w:tab/>
        </w:r>
        <w:r w:rsidRPr="000D30C8">
          <w:rPr>
            <w:rStyle w:val="Hyperlink"/>
            <w:noProof/>
          </w:rPr>
          <w:t>Software Requirements</w:t>
        </w:r>
        <w:r>
          <w:rPr>
            <w:noProof/>
            <w:webHidden/>
          </w:rPr>
          <w:tab/>
        </w:r>
        <w:r>
          <w:rPr>
            <w:noProof/>
            <w:webHidden/>
          </w:rPr>
          <w:fldChar w:fldCharType="begin"/>
        </w:r>
        <w:r>
          <w:rPr>
            <w:noProof/>
            <w:webHidden/>
          </w:rPr>
          <w:instrText xml:space="preserve"> PAGEREF _Toc197417218 \h </w:instrText>
        </w:r>
        <w:r>
          <w:rPr>
            <w:noProof/>
            <w:webHidden/>
          </w:rPr>
        </w:r>
        <w:r>
          <w:rPr>
            <w:noProof/>
            <w:webHidden/>
          </w:rPr>
          <w:fldChar w:fldCharType="separate"/>
        </w:r>
        <w:r>
          <w:rPr>
            <w:noProof/>
            <w:webHidden/>
          </w:rPr>
          <w:t>17</w:t>
        </w:r>
        <w:r>
          <w:rPr>
            <w:noProof/>
            <w:webHidden/>
          </w:rPr>
          <w:fldChar w:fldCharType="end"/>
        </w:r>
      </w:hyperlink>
    </w:p>
    <w:p w14:paraId="3340DE04" w14:textId="3B37A644"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19" w:history="1">
        <w:r w:rsidRPr="000D30C8">
          <w:rPr>
            <w:rStyle w:val="Hyperlink"/>
            <w:rFonts w:cs="Arial"/>
            <w:noProof/>
          </w:rPr>
          <w:t>Chapter 4:</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Methodology</w:t>
        </w:r>
        <w:r>
          <w:rPr>
            <w:noProof/>
            <w:webHidden/>
          </w:rPr>
          <w:tab/>
        </w:r>
        <w:r>
          <w:rPr>
            <w:noProof/>
            <w:webHidden/>
          </w:rPr>
          <w:fldChar w:fldCharType="begin"/>
        </w:r>
        <w:r>
          <w:rPr>
            <w:noProof/>
            <w:webHidden/>
          </w:rPr>
          <w:instrText xml:space="preserve"> PAGEREF _Toc197417219 \h </w:instrText>
        </w:r>
        <w:r>
          <w:rPr>
            <w:noProof/>
            <w:webHidden/>
          </w:rPr>
        </w:r>
        <w:r>
          <w:rPr>
            <w:noProof/>
            <w:webHidden/>
          </w:rPr>
          <w:fldChar w:fldCharType="separate"/>
        </w:r>
        <w:r>
          <w:rPr>
            <w:noProof/>
            <w:webHidden/>
          </w:rPr>
          <w:t>19</w:t>
        </w:r>
        <w:r>
          <w:rPr>
            <w:noProof/>
            <w:webHidden/>
          </w:rPr>
          <w:fldChar w:fldCharType="end"/>
        </w:r>
      </w:hyperlink>
    </w:p>
    <w:p w14:paraId="5A921000" w14:textId="12CD710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0" w:history="1">
        <w:r w:rsidRPr="000D30C8">
          <w:rPr>
            <w:rStyle w:val="Hyperlink"/>
            <w:noProof/>
          </w:rPr>
          <w:t>4.1</w:t>
        </w:r>
        <w:r>
          <w:rPr>
            <w:rFonts w:asciiTheme="minorHAnsi" w:eastAsiaTheme="minorEastAsia" w:hAnsiTheme="minorHAnsi" w:cstheme="minorBidi"/>
            <w:noProof/>
            <w:kern w:val="2"/>
            <w:sz w:val="24"/>
            <w:lang w:eastAsia="en-GB"/>
            <w14:ligatures w14:val="standardContextual"/>
          </w:rPr>
          <w:tab/>
        </w:r>
        <w:r w:rsidRPr="000D30C8">
          <w:rPr>
            <w:rStyle w:val="Hyperlink"/>
            <w:noProof/>
          </w:rPr>
          <w:t>State Machine</w:t>
        </w:r>
        <w:r>
          <w:rPr>
            <w:noProof/>
            <w:webHidden/>
          </w:rPr>
          <w:tab/>
        </w:r>
        <w:r>
          <w:rPr>
            <w:noProof/>
            <w:webHidden/>
          </w:rPr>
          <w:fldChar w:fldCharType="begin"/>
        </w:r>
        <w:r>
          <w:rPr>
            <w:noProof/>
            <w:webHidden/>
          </w:rPr>
          <w:instrText xml:space="preserve"> PAGEREF _Toc197417220 \h </w:instrText>
        </w:r>
        <w:r>
          <w:rPr>
            <w:noProof/>
            <w:webHidden/>
          </w:rPr>
        </w:r>
        <w:r>
          <w:rPr>
            <w:noProof/>
            <w:webHidden/>
          </w:rPr>
          <w:fldChar w:fldCharType="separate"/>
        </w:r>
        <w:r>
          <w:rPr>
            <w:noProof/>
            <w:webHidden/>
          </w:rPr>
          <w:t>19</w:t>
        </w:r>
        <w:r>
          <w:rPr>
            <w:noProof/>
            <w:webHidden/>
          </w:rPr>
          <w:fldChar w:fldCharType="end"/>
        </w:r>
      </w:hyperlink>
    </w:p>
    <w:p w14:paraId="307CB3F5" w14:textId="664EE24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1" w:history="1">
        <w:r w:rsidRPr="000D30C8">
          <w:rPr>
            <w:rStyle w:val="Hyperlink"/>
            <w:noProof/>
          </w:rPr>
          <w:t>4.2</w:t>
        </w:r>
        <w:r>
          <w:rPr>
            <w:rFonts w:asciiTheme="minorHAnsi" w:eastAsiaTheme="minorEastAsia" w:hAnsiTheme="minorHAnsi" w:cstheme="minorBidi"/>
            <w:noProof/>
            <w:kern w:val="2"/>
            <w:sz w:val="24"/>
            <w:lang w:eastAsia="en-GB"/>
            <w14:ligatures w14:val="standardContextual"/>
          </w:rPr>
          <w:tab/>
        </w:r>
        <w:r w:rsidRPr="000D30C8">
          <w:rPr>
            <w:rStyle w:val="Hyperlink"/>
            <w:noProof/>
          </w:rPr>
          <w:t>Environment and Robot Hardware</w:t>
        </w:r>
        <w:r>
          <w:rPr>
            <w:noProof/>
            <w:webHidden/>
          </w:rPr>
          <w:tab/>
        </w:r>
        <w:r>
          <w:rPr>
            <w:noProof/>
            <w:webHidden/>
          </w:rPr>
          <w:fldChar w:fldCharType="begin"/>
        </w:r>
        <w:r>
          <w:rPr>
            <w:noProof/>
            <w:webHidden/>
          </w:rPr>
          <w:instrText xml:space="preserve"> PAGEREF _Toc197417221 \h </w:instrText>
        </w:r>
        <w:r>
          <w:rPr>
            <w:noProof/>
            <w:webHidden/>
          </w:rPr>
        </w:r>
        <w:r>
          <w:rPr>
            <w:noProof/>
            <w:webHidden/>
          </w:rPr>
          <w:fldChar w:fldCharType="separate"/>
        </w:r>
        <w:r>
          <w:rPr>
            <w:noProof/>
            <w:webHidden/>
          </w:rPr>
          <w:t>20</w:t>
        </w:r>
        <w:r>
          <w:rPr>
            <w:noProof/>
            <w:webHidden/>
          </w:rPr>
          <w:fldChar w:fldCharType="end"/>
        </w:r>
      </w:hyperlink>
    </w:p>
    <w:p w14:paraId="3B107D52" w14:textId="51353FA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2" w:history="1">
        <w:r w:rsidRPr="000D30C8">
          <w:rPr>
            <w:rStyle w:val="Hyperlink"/>
            <w:noProof/>
          </w:rPr>
          <w:t>4.3</w:t>
        </w:r>
        <w:r>
          <w:rPr>
            <w:rFonts w:asciiTheme="minorHAnsi" w:eastAsiaTheme="minorEastAsia" w:hAnsiTheme="minorHAnsi" w:cstheme="minorBidi"/>
            <w:noProof/>
            <w:kern w:val="2"/>
            <w:sz w:val="24"/>
            <w:lang w:eastAsia="en-GB"/>
            <w14:ligatures w14:val="standardContextual"/>
          </w:rPr>
          <w:tab/>
        </w:r>
        <w:r w:rsidRPr="000D30C8">
          <w:rPr>
            <w:rStyle w:val="Hyperlink"/>
            <w:noProof/>
          </w:rPr>
          <w:t>Computing Camera matrix</w:t>
        </w:r>
        <w:r>
          <w:rPr>
            <w:noProof/>
            <w:webHidden/>
          </w:rPr>
          <w:tab/>
        </w:r>
        <w:r>
          <w:rPr>
            <w:noProof/>
            <w:webHidden/>
          </w:rPr>
          <w:fldChar w:fldCharType="begin"/>
        </w:r>
        <w:r>
          <w:rPr>
            <w:noProof/>
            <w:webHidden/>
          </w:rPr>
          <w:instrText xml:space="preserve"> PAGEREF _Toc197417222 \h </w:instrText>
        </w:r>
        <w:r>
          <w:rPr>
            <w:noProof/>
            <w:webHidden/>
          </w:rPr>
        </w:r>
        <w:r>
          <w:rPr>
            <w:noProof/>
            <w:webHidden/>
          </w:rPr>
          <w:fldChar w:fldCharType="separate"/>
        </w:r>
        <w:r>
          <w:rPr>
            <w:noProof/>
            <w:webHidden/>
          </w:rPr>
          <w:t>21</w:t>
        </w:r>
        <w:r>
          <w:rPr>
            <w:noProof/>
            <w:webHidden/>
          </w:rPr>
          <w:fldChar w:fldCharType="end"/>
        </w:r>
      </w:hyperlink>
    </w:p>
    <w:p w14:paraId="02A478ED" w14:textId="6AD8679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3" w:history="1">
        <w:r w:rsidRPr="000D30C8">
          <w:rPr>
            <w:rStyle w:val="Hyperlink"/>
            <w:noProof/>
          </w:rPr>
          <w:t>4.4</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Obstacle Detection using Colour Filtering</w:t>
        </w:r>
        <w:r>
          <w:rPr>
            <w:noProof/>
            <w:webHidden/>
          </w:rPr>
          <w:tab/>
        </w:r>
        <w:r>
          <w:rPr>
            <w:noProof/>
            <w:webHidden/>
          </w:rPr>
          <w:fldChar w:fldCharType="begin"/>
        </w:r>
        <w:r>
          <w:rPr>
            <w:noProof/>
            <w:webHidden/>
          </w:rPr>
          <w:instrText xml:space="preserve"> PAGEREF _Toc197417223 \h </w:instrText>
        </w:r>
        <w:r>
          <w:rPr>
            <w:noProof/>
            <w:webHidden/>
          </w:rPr>
        </w:r>
        <w:r>
          <w:rPr>
            <w:noProof/>
            <w:webHidden/>
          </w:rPr>
          <w:fldChar w:fldCharType="separate"/>
        </w:r>
        <w:r>
          <w:rPr>
            <w:noProof/>
            <w:webHidden/>
          </w:rPr>
          <w:t>22</w:t>
        </w:r>
        <w:r>
          <w:rPr>
            <w:noProof/>
            <w:webHidden/>
          </w:rPr>
          <w:fldChar w:fldCharType="end"/>
        </w:r>
      </w:hyperlink>
    </w:p>
    <w:p w14:paraId="7ABFD02B" w14:textId="78A744A9"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4" w:history="1">
        <w:r w:rsidRPr="000D30C8">
          <w:rPr>
            <w:rStyle w:val="Hyperlink"/>
            <w:noProof/>
          </w:rPr>
          <w:t>4.5</w:t>
        </w:r>
        <w:r>
          <w:rPr>
            <w:rFonts w:asciiTheme="minorHAnsi" w:eastAsiaTheme="minorEastAsia" w:hAnsiTheme="minorHAnsi" w:cstheme="minorBidi"/>
            <w:noProof/>
            <w:kern w:val="2"/>
            <w:sz w:val="24"/>
            <w:lang w:eastAsia="en-GB"/>
            <w14:ligatures w14:val="standardContextual"/>
          </w:rPr>
          <w:tab/>
        </w:r>
        <w:r w:rsidRPr="000D30C8">
          <w:rPr>
            <w:rStyle w:val="Hyperlink"/>
            <w:noProof/>
          </w:rPr>
          <w:t>Generating Pygame UI Layout</w:t>
        </w:r>
        <w:r>
          <w:rPr>
            <w:noProof/>
            <w:webHidden/>
          </w:rPr>
          <w:tab/>
        </w:r>
        <w:r>
          <w:rPr>
            <w:noProof/>
            <w:webHidden/>
          </w:rPr>
          <w:fldChar w:fldCharType="begin"/>
        </w:r>
        <w:r>
          <w:rPr>
            <w:noProof/>
            <w:webHidden/>
          </w:rPr>
          <w:instrText xml:space="preserve"> PAGEREF _Toc197417224 \h </w:instrText>
        </w:r>
        <w:r>
          <w:rPr>
            <w:noProof/>
            <w:webHidden/>
          </w:rPr>
        </w:r>
        <w:r>
          <w:rPr>
            <w:noProof/>
            <w:webHidden/>
          </w:rPr>
          <w:fldChar w:fldCharType="separate"/>
        </w:r>
        <w:r>
          <w:rPr>
            <w:noProof/>
            <w:webHidden/>
          </w:rPr>
          <w:t>23</w:t>
        </w:r>
        <w:r>
          <w:rPr>
            <w:noProof/>
            <w:webHidden/>
          </w:rPr>
          <w:fldChar w:fldCharType="end"/>
        </w:r>
      </w:hyperlink>
    </w:p>
    <w:p w14:paraId="2BA20B0B" w14:textId="776E6494"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5" w:history="1">
        <w:r w:rsidRPr="000D30C8">
          <w:rPr>
            <w:rStyle w:val="Hyperlink"/>
            <w:noProof/>
          </w:rPr>
          <w:t>4.6</w:t>
        </w:r>
        <w:r>
          <w:rPr>
            <w:rFonts w:asciiTheme="minorHAnsi" w:eastAsiaTheme="minorEastAsia" w:hAnsiTheme="minorHAnsi" w:cstheme="minorBidi"/>
            <w:noProof/>
            <w:kern w:val="2"/>
            <w:sz w:val="24"/>
            <w:lang w:eastAsia="en-GB"/>
            <w14:ligatures w14:val="standardContextual"/>
          </w:rPr>
          <w:tab/>
        </w:r>
        <w:r w:rsidRPr="000D30C8">
          <w:rPr>
            <w:rStyle w:val="Hyperlink"/>
            <w:noProof/>
          </w:rPr>
          <w:t>A* Algorithm</w:t>
        </w:r>
        <w:r>
          <w:rPr>
            <w:noProof/>
            <w:webHidden/>
          </w:rPr>
          <w:tab/>
        </w:r>
        <w:r>
          <w:rPr>
            <w:noProof/>
            <w:webHidden/>
          </w:rPr>
          <w:fldChar w:fldCharType="begin"/>
        </w:r>
        <w:r>
          <w:rPr>
            <w:noProof/>
            <w:webHidden/>
          </w:rPr>
          <w:instrText xml:space="preserve"> PAGEREF _Toc197417225 \h </w:instrText>
        </w:r>
        <w:r>
          <w:rPr>
            <w:noProof/>
            <w:webHidden/>
          </w:rPr>
        </w:r>
        <w:r>
          <w:rPr>
            <w:noProof/>
            <w:webHidden/>
          </w:rPr>
          <w:fldChar w:fldCharType="separate"/>
        </w:r>
        <w:r>
          <w:rPr>
            <w:noProof/>
            <w:webHidden/>
          </w:rPr>
          <w:t>23</w:t>
        </w:r>
        <w:r>
          <w:rPr>
            <w:noProof/>
            <w:webHidden/>
          </w:rPr>
          <w:fldChar w:fldCharType="end"/>
        </w:r>
      </w:hyperlink>
    </w:p>
    <w:p w14:paraId="028E7480" w14:textId="569B4605"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6" w:history="1">
        <w:r w:rsidRPr="000D30C8">
          <w:rPr>
            <w:rStyle w:val="Hyperlink"/>
            <w:noProof/>
          </w:rPr>
          <w:t>4.7</w:t>
        </w:r>
        <w:r>
          <w:rPr>
            <w:rFonts w:asciiTheme="minorHAnsi" w:eastAsiaTheme="minorEastAsia" w:hAnsiTheme="minorHAnsi" w:cstheme="minorBidi"/>
            <w:noProof/>
            <w:kern w:val="2"/>
            <w:sz w:val="24"/>
            <w:lang w:eastAsia="en-GB"/>
            <w14:ligatures w14:val="standardContextual"/>
          </w:rPr>
          <w:tab/>
        </w:r>
        <w:r w:rsidRPr="000D30C8">
          <w:rPr>
            <w:rStyle w:val="Hyperlink"/>
            <w:noProof/>
          </w:rPr>
          <w:t>B-Spline Interpolation of Points</w:t>
        </w:r>
        <w:r>
          <w:rPr>
            <w:noProof/>
            <w:webHidden/>
          </w:rPr>
          <w:tab/>
        </w:r>
        <w:r>
          <w:rPr>
            <w:noProof/>
            <w:webHidden/>
          </w:rPr>
          <w:fldChar w:fldCharType="begin"/>
        </w:r>
        <w:r>
          <w:rPr>
            <w:noProof/>
            <w:webHidden/>
          </w:rPr>
          <w:instrText xml:space="preserve"> PAGEREF _Toc197417226 \h </w:instrText>
        </w:r>
        <w:r>
          <w:rPr>
            <w:noProof/>
            <w:webHidden/>
          </w:rPr>
        </w:r>
        <w:r>
          <w:rPr>
            <w:noProof/>
            <w:webHidden/>
          </w:rPr>
          <w:fldChar w:fldCharType="separate"/>
        </w:r>
        <w:r>
          <w:rPr>
            <w:noProof/>
            <w:webHidden/>
          </w:rPr>
          <w:t>23</w:t>
        </w:r>
        <w:r>
          <w:rPr>
            <w:noProof/>
            <w:webHidden/>
          </w:rPr>
          <w:fldChar w:fldCharType="end"/>
        </w:r>
      </w:hyperlink>
    </w:p>
    <w:p w14:paraId="2E17FB43" w14:textId="4D5FD69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7" w:history="1">
        <w:r w:rsidRPr="000D30C8">
          <w:rPr>
            <w:rStyle w:val="Hyperlink"/>
            <w:noProof/>
          </w:rPr>
          <w:t>4.8</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Control System</w:t>
        </w:r>
        <w:r>
          <w:rPr>
            <w:noProof/>
            <w:webHidden/>
          </w:rPr>
          <w:tab/>
        </w:r>
        <w:r>
          <w:rPr>
            <w:noProof/>
            <w:webHidden/>
          </w:rPr>
          <w:fldChar w:fldCharType="begin"/>
        </w:r>
        <w:r>
          <w:rPr>
            <w:noProof/>
            <w:webHidden/>
          </w:rPr>
          <w:instrText xml:space="preserve"> PAGEREF _Toc197417227 \h </w:instrText>
        </w:r>
        <w:r>
          <w:rPr>
            <w:noProof/>
            <w:webHidden/>
          </w:rPr>
        </w:r>
        <w:r>
          <w:rPr>
            <w:noProof/>
            <w:webHidden/>
          </w:rPr>
          <w:fldChar w:fldCharType="separate"/>
        </w:r>
        <w:r>
          <w:rPr>
            <w:noProof/>
            <w:webHidden/>
          </w:rPr>
          <w:t>24</w:t>
        </w:r>
        <w:r>
          <w:rPr>
            <w:noProof/>
            <w:webHidden/>
          </w:rPr>
          <w:fldChar w:fldCharType="end"/>
        </w:r>
      </w:hyperlink>
    </w:p>
    <w:p w14:paraId="690F0BFC" w14:textId="57831F7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8" w:history="1">
        <w:r w:rsidRPr="000D30C8">
          <w:rPr>
            <w:rStyle w:val="Hyperlink"/>
            <w:noProof/>
          </w:rPr>
          <w:t>4.9</w:t>
        </w:r>
        <w:r>
          <w:rPr>
            <w:rFonts w:asciiTheme="minorHAnsi" w:eastAsiaTheme="minorEastAsia" w:hAnsiTheme="minorHAnsi" w:cstheme="minorBidi"/>
            <w:noProof/>
            <w:kern w:val="2"/>
            <w:sz w:val="24"/>
            <w:lang w:eastAsia="en-GB"/>
            <w14:ligatures w14:val="standardContextual"/>
          </w:rPr>
          <w:tab/>
        </w:r>
        <w:r w:rsidRPr="000D30C8">
          <w:rPr>
            <w:rStyle w:val="Hyperlink"/>
            <w:noProof/>
          </w:rPr>
          <w:t>Forward Kinematics</w:t>
        </w:r>
        <w:r>
          <w:rPr>
            <w:noProof/>
            <w:webHidden/>
          </w:rPr>
          <w:tab/>
        </w:r>
        <w:r>
          <w:rPr>
            <w:noProof/>
            <w:webHidden/>
          </w:rPr>
          <w:fldChar w:fldCharType="begin"/>
        </w:r>
        <w:r>
          <w:rPr>
            <w:noProof/>
            <w:webHidden/>
          </w:rPr>
          <w:instrText xml:space="preserve"> PAGEREF _Toc197417228 \h </w:instrText>
        </w:r>
        <w:r>
          <w:rPr>
            <w:noProof/>
            <w:webHidden/>
          </w:rPr>
        </w:r>
        <w:r>
          <w:rPr>
            <w:noProof/>
            <w:webHidden/>
          </w:rPr>
          <w:fldChar w:fldCharType="separate"/>
        </w:r>
        <w:r>
          <w:rPr>
            <w:noProof/>
            <w:webHidden/>
          </w:rPr>
          <w:t>25</w:t>
        </w:r>
        <w:r>
          <w:rPr>
            <w:noProof/>
            <w:webHidden/>
          </w:rPr>
          <w:fldChar w:fldCharType="end"/>
        </w:r>
      </w:hyperlink>
    </w:p>
    <w:p w14:paraId="014BC0CE" w14:textId="25B9CA1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29" w:history="1">
        <w:r w:rsidRPr="000D30C8">
          <w:rPr>
            <w:rStyle w:val="Hyperlink"/>
            <w:noProof/>
          </w:rPr>
          <w:t>4.10</w:t>
        </w:r>
        <w:r>
          <w:rPr>
            <w:rFonts w:asciiTheme="minorHAnsi" w:eastAsiaTheme="minorEastAsia" w:hAnsiTheme="minorHAnsi" w:cstheme="minorBidi"/>
            <w:noProof/>
            <w:kern w:val="2"/>
            <w:sz w:val="24"/>
            <w:lang w:eastAsia="en-GB"/>
            <w14:ligatures w14:val="standardContextual"/>
          </w:rPr>
          <w:tab/>
        </w:r>
        <w:r w:rsidRPr="000D30C8">
          <w:rPr>
            <w:rStyle w:val="Hyperlink"/>
            <w:noProof/>
          </w:rPr>
          <w:t>MQTT Broker</w:t>
        </w:r>
        <w:r>
          <w:rPr>
            <w:noProof/>
            <w:webHidden/>
          </w:rPr>
          <w:tab/>
        </w:r>
        <w:r>
          <w:rPr>
            <w:noProof/>
            <w:webHidden/>
          </w:rPr>
          <w:fldChar w:fldCharType="begin"/>
        </w:r>
        <w:r>
          <w:rPr>
            <w:noProof/>
            <w:webHidden/>
          </w:rPr>
          <w:instrText xml:space="preserve"> PAGEREF _Toc197417229 \h </w:instrText>
        </w:r>
        <w:r>
          <w:rPr>
            <w:noProof/>
            <w:webHidden/>
          </w:rPr>
        </w:r>
        <w:r>
          <w:rPr>
            <w:noProof/>
            <w:webHidden/>
          </w:rPr>
          <w:fldChar w:fldCharType="separate"/>
        </w:r>
        <w:r>
          <w:rPr>
            <w:noProof/>
            <w:webHidden/>
          </w:rPr>
          <w:t>25</w:t>
        </w:r>
        <w:r>
          <w:rPr>
            <w:noProof/>
            <w:webHidden/>
          </w:rPr>
          <w:fldChar w:fldCharType="end"/>
        </w:r>
      </w:hyperlink>
    </w:p>
    <w:p w14:paraId="523054C9" w14:textId="7BE1C655"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30" w:history="1">
        <w:r w:rsidRPr="000D30C8">
          <w:rPr>
            <w:rStyle w:val="Hyperlink"/>
            <w:rFonts w:cs="Arial"/>
            <w:noProof/>
          </w:rPr>
          <w:t>Chapter 5:</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Implementation</w:t>
        </w:r>
        <w:r>
          <w:rPr>
            <w:noProof/>
            <w:webHidden/>
          </w:rPr>
          <w:tab/>
        </w:r>
        <w:r>
          <w:rPr>
            <w:noProof/>
            <w:webHidden/>
          </w:rPr>
          <w:fldChar w:fldCharType="begin"/>
        </w:r>
        <w:r>
          <w:rPr>
            <w:noProof/>
            <w:webHidden/>
          </w:rPr>
          <w:instrText xml:space="preserve"> PAGEREF _Toc197417230 \h </w:instrText>
        </w:r>
        <w:r>
          <w:rPr>
            <w:noProof/>
            <w:webHidden/>
          </w:rPr>
        </w:r>
        <w:r>
          <w:rPr>
            <w:noProof/>
            <w:webHidden/>
          </w:rPr>
          <w:fldChar w:fldCharType="separate"/>
        </w:r>
        <w:r>
          <w:rPr>
            <w:noProof/>
            <w:webHidden/>
          </w:rPr>
          <w:t>26</w:t>
        </w:r>
        <w:r>
          <w:rPr>
            <w:noProof/>
            <w:webHidden/>
          </w:rPr>
          <w:fldChar w:fldCharType="end"/>
        </w:r>
      </w:hyperlink>
    </w:p>
    <w:p w14:paraId="23317478" w14:textId="75D9D7C6"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1" w:history="1">
        <w:r w:rsidRPr="000D30C8">
          <w:rPr>
            <w:rStyle w:val="Hyperlink"/>
            <w:noProof/>
          </w:rPr>
          <w:t>5.1</w:t>
        </w:r>
        <w:r>
          <w:rPr>
            <w:rFonts w:asciiTheme="minorHAnsi" w:eastAsiaTheme="minorEastAsia" w:hAnsiTheme="minorHAnsi" w:cstheme="minorBidi"/>
            <w:noProof/>
            <w:kern w:val="2"/>
            <w:sz w:val="24"/>
            <w:lang w:eastAsia="en-GB"/>
            <w14:ligatures w14:val="standardContextual"/>
          </w:rPr>
          <w:tab/>
        </w:r>
        <w:r w:rsidRPr="000D30C8">
          <w:rPr>
            <w:rStyle w:val="Hyperlink"/>
            <w:noProof/>
          </w:rPr>
          <w:t>Camera Calibration Code</w:t>
        </w:r>
        <w:r>
          <w:rPr>
            <w:noProof/>
            <w:webHidden/>
          </w:rPr>
          <w:tab/>
        </w:r>
        <w:r>
          <w:rPr>
            <w:noProof/>
            <w:webHidden/>
          </w:rPr>
          <w:fldChar w:fldCharType="begin"/>
        </w:r>
        <w:r>
          <w:rPr>
            <w:noProof/>
            <w:webHidden/>
          </w:rPr>
          <w:instrText xml:space="preserve"> PAGEREF _Toc197417231 \h </w:instrText>
        </w:r>
        <w:r>
          <w:rPr>
            <w:noProof/>
            <w:webHidden/>
          </w:rPr>
        </w:r>
        <w:r>
          <w:rPr>
            <w:noProof/>
            <w:webHidden/>
          </w:rPr>
          <w:fldChar w:fldCharType="separate"/>
        </w:r>
        <w:r>
          <w:rPr>
            <w:noProof/>
            <w:webHidden/>
          </w:rPr>
          <w:t>26</w:t>
        </w:r>
        <w:r>
          <w:rPr>
            <w:noProof/>
            <w:webHidden/>
          </w:rPr>
          <w:fldChar w:fldCharType="end"/>
        </w:r>
      </w:hyperlink>
    </w:p>
    <w:p w14:paraId="3B4DEF8B" w14:textId="78D2A89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2" w:history="1">
        <w:r w:rsidRPr="000D30C8">
          <w:rPr>
            <w:rStyle w:val="Hyperlink"/>
            <w:noProof/>
          </w:rPr>
          <w:t>5.2</w:t>
        </w:r>
        <w:r>
          <w:rPr>
            <w:rFonts w:asciiTheme="minorHAnsi" w:eastAsiaTheme="minorEastAsia" w:hAnsiTheme="minorHAnsi" w:cstheme="minorBidi"/>
            <w:noProof/>
            <w:kern w:val="2"/>
            <w:sz w:val="24"/>
            <w:lang w:eastAsia="en-GB"/>
            <w14:ligatures w14:val="standardContextual"/>
          </w:rPr>
          <w:tab/>
        </w:r>
        <w:r w:rsidRPr="000D30C8">
          <w:rPr>
            <w:rStyle w:val="Hyperlink"/>
            <w:noProof/>
          </w:rPr>
          <w:t>ArUco generation code</w:t>
        </w:r>
        <w:r>
          <w:rPr>
            <w:noProof/>
            <w:webHidden/>
          </w:rPr>
          <w:tab/>
        </w:r>
        <w:r>
          <w:rPr>
            <w:noProof/>
            <w:webHidden/>
          </w:rPr>
          <w:fldChar w:fldCharType="begin"/>
        </w:r>
        <w:r>
          <w:rPr>
            <w:noProof/>
            <w:webHidden/>
          </w:rPr>
          <w:instrText xml:space="preserve"> PAGEREF _Toc197417232 \h </w:instrText>
        </w:r>
        <w:r>
          <w:rPr>
            <w:noProof/>
            <w:webHidden/>
          </w:rPr>
        </w:r>
        <w:r>
          <w:rPr>
            <w:noProof/>
            <w:webHidden/>
          </w:rPr>
          <w:fldChar w:fldCharType="separate"/>
        </w:r>
        <w:r>
          <w:rPr>
            <w:noProof/>
            <w:webHidden/>
          </w:rPr>
          <w:t>27</w:t>
        </w:r>
        <w:r>
          <w:rPr>
            <w:noProof/>
            <w:webHidden/>
          </w:rPr>
          <w:fldChar w:fldCharType="end"/>
        </w:r>
      </w:hyperlink>
    </w:p>
    <w:p w14:paraId="37EB7A11" w14:textId="12BECFFD"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3" w:history="1">
        <w:r w:rsidRPr="000D30C8">
          <w:rPr>
            <w:rStyle w:val="Hyperlink"/>
            <w:noProof/>
          </w:rPr>
          <w:t>5.3</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 Detection</w:t>
        </w:r>
        <w:r>
          <w:rPr>
            <w:noProof/>
            <w:webHidden/>
          </w:rPr>
          <w:tab/>
        </w:r>
        <w:r>
          <w:rPr>
            <w:noProof/>
            <w:webHidden/>
          </w:rPr>
          <w:fldChar w:fldCharType="begin"/>
        </w:r>
        <w:r>
          <w:rPr>
            <w:noProof/>
            <w:webHidden/>
          </w:rPr>
          <w:instrText xml:space="preserve"> PAGEREF _Toc197417233 \h </w:instrText>
        </w:r>
        <w:r>
          <w:rPr>
            <w:noProof/>
            <w:webHidden/>
          </w:rPr>
        </w:r>
        <w:r>
          <w:rPr>
            <w:noProof/>
            <w:webHidden/>
          </w:rPr>
          <w:fldChar w:fldCharType="separate"/>
        </w:r>
        <w:r>
          <w:rPr>
            <w:noProof/>
            <w:webHidden/>
          </w:rPr>
          <w:t>27</w:t>
        </w:r>
        <w:r>
          <w:rPr>
            <w:noProof/>
            <w:webHidden/>
          </w:rPr>
          <w:fldChar w:fldCharType="end"/>
        </w:r>
      </w:hyperlink>
    </w:p>
    <w:p w14:paraId="5FB6BE75" w14:textId="06C6D68C"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4" w:history="1">
        <w:r w:rsidRPr="000D30C8">
          <w:rPr>
            <w:rStyle w:val="Hyperlink"/>
            <w:noProof/>
          </w:rPr>
          <w:t>5.4</w:t>
        </w:r>
        <w:r>
          <w:rPr>
            <w:rFonts w:asciiTheme="minorHAnsi" w:eastAsiaTheme="minorEastAsia" w:hAnsiTheme="minorHAnsi" w:cstheme="minorBidi"/>
            <w:noProof/>
            <w:kern w:val="2"/>
            <w:sz w:val="24"/>
            <w:lang w:eastAsia="en-GB"/>
            <w14:ligatures w14:val="standardContextual"/>
          </w:rPr>
          <w:tab/>
        </w:r>
        <w:r w:rsidRPr="000D30C8">
          <w:rPr>
            <w:rStyle w:val="Hyperlink"/>
            <w:noProof/>
          </w:rPr>
          <w:t>Pygame Initialisation</w:t>
        </w:r>
        <w:r>
          <w:rPr>
            <w:noProof/>
            <w:webHidden/>
          </w:rPr>
          <w:tab/>
        </w:r>
        <w:r>
          <w:rPr>
            <w:noProof/>
            <w:webHidden/>
          </w:rPr>
          <w:fldChar w:fldCharType="begin"/>
        </w:r>
        <w:r>
          <w:rPr>
            <w:noProof/>
            <w:webHidden/>
          </w:rPr>
          <w:instrText xml:space="preserve"> PAGEREF _Toc197417234 \h </w:instrText>
        </w:r>
        <w:r>
          <w:rPr>
            <w:noProof/>
            <w:webHidden/>
          </w:rPr>
        </w:r>
        <w:r>
          <w:rPr>
            <w:noProof/>
            <w:webHidden/>
          </w:rPr>
          <w:fldChar w:fldCharType="separate"/>
        </w:r>
        <w:r>
          <w:rPr>
            <w:noProof/>
            <w:webHidden/>
          </w:rPr>
          <w:t>29</w:t>
        </w:r>
        <w:r>
          <w:rPr>
            <w:noProof/>
            <w:webHidden/>
          </w:rPr>
          <w:fldChar w:fldCharType="end"/>
        </w:r>
      </w:hyperlink>
    </w:p>
    <w:p w14:paraId="00B57802" w14:textId="2617E60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5" w:history="1">
        <w:r w:rsidRPr="000D30C8">
          <w:rPr>
            <w:rStyle w:val="Hyperlink"/>
            <w:noProof/>
          </w:rPr>
          <w:t>5.5</w:t>
        </w:r>
        <w:r>
          <w:rPr>
            <w:rFonts w:asciiTheme="minorHAnsi" w:eastAsiaTheme="minorEastAsia" w:hAnsiTheme="minorHAnsi" w:cstheme="minorBidi"/>
            <w:noProof/>
            <w:kern w:val="2"/>
            <w:sz w:val="24"/>
            <w:lang w:eastAsia="en-GB"/>
            <w14:ligatures w14:val="standardContextual"/>
          </w:rPr>
          <w:tab/>
        </w:r>
        <w:r w:rsidRPr="000D30C8">
          <w:rPr>
            <w:rStyle w:val="Hyperlink"/>
            <w:noProof/>
          </w:rPr>
          <w:t>A* pathfinding</w:t>
        </w:r>
        <w:r>
          <w:rPr>
            <w:noProof/>
            <w:webHidden/>
          </w:rPr>
          <w:tab/>
        </w:r>
        <w:r>
          <w:rPr>
            <w:noProof/>
            <w:webHidden/>
          </w:rPr>
          <w:fldChar w:fldCharType="begin"/>
        </w:r>
        <w:r>
          <w:rPr>
            <w:noProof/>
            <w:webHidden/>
          </w:rPr>
          <w:instrText xml:space="preserve"> PAGEREF _Toc197417235 \h </w:instrText>
        </w:r>
        <w:r>
          <w:rPr>
            <w:noProof/>
            <w:webHidden/>
          </w:rPr>
        </w:r>
        <w:r>
          <w:rPr>
            <w:noProof/>
            <w:webHidden/>
          </w:rPr>
          <w:fldChar w:fldCharType="separate"/>
        </w:r>
        <w:r>
          <w:rPr>
            <w:noProof/>
            <w:webHidden/>
          </w:rPr>
          <w:t>31</w:t>
        </w:r>
        <w:r>
          <w:rPr>
            <w:noProof/>
            <w:webHidden/>
          </w:rPr>
          <w:fldChar w:fldCharType="end"/>
        </w:r>
      </w:hyperlink>
    </w:p>
    <w:p w14:paraId="4CC98E9C" w14:textId="33527D0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6" w:history="1">
        <w:r w:rsidRPr="000D30C8">
          <w:rPr>
            <w:rStyle w:val="Hyperlink"/>
            <w:noProof/>
          </w:rPr>
          <w:t>5.6</w:t>
        </w:r>
        <w:r>
          <w:rPr>
            <w:rFonts w:asciiTheme="minorHAnsi" w:eastAsiaTheme="minorEastAsia" w:hAnsiTheme="minorHAnsi" w:cstheme="minorBidi"/>
            <w:noProof/>
            <w:kern w:val="2"/>
            <w:sz w:val="24"/>
            <w:lang w:eastAsia="en-GB"/>
            <w14:ligatures w14:val="standardContextual"/>
          </w:rPr>
          <w:tab/>
        </w:r>
        <w:r w:rsidRPr="000D30C8">
          <w:rPr>
            <w:rStyle w:val="Hyperlink"/>
            <w:noProof/>
          </w:rPr>
          <w:t>B-spline Interpolation</w:t>
        </w:r>
        <w:r>
          <w:rPr>
            <w:noProof/>
            <w:webHidden/>
          </w:rPr>
          <w:tab/>
        </w:r>
        <w:r>
          <w:rPr>
            <w:noProof/>
            <w:webHidden/>
          </w:rPr>
          <w:fldChar w:fldCharType="begin"/>
        </w:r>
        <w:r>
          <w:rPr>
            <w:noProof/>
            <w:webHidden/>
          </w:rPr>
          <w:instrText xml:space="preserve"> PAGEREF _Toc197417236 \h </w:instrText>
        </w:r>
        <w:r>
          <w:rPr>
            <w:noProof/>
            <w:webHidden/>
          </w:rPr>
        </w:r>
        <w:r>
          <w:rPr>
            <w:noProof/>
            <w:webHidden/>
          </w:rPr>
          <w:fldChar w:fldCharType="separate"/>
        </w:r>
        <w:r>
          <w:rPr>
            <w:noProof/>
            <w:webHidden/>
          </w:rPr>
          <w:t>32</w:t>
        </w:r>
        <w:r>
          <w:rPr>
            <w:noProof/>
            <w:webHidden/>
          </w:rPr>
          <w:fldChar w:fldCharType="end"/>
        </w:r>
      </w:hyperlink>
    </w:p>
    <w:p w14:paraId="6B70E51D" w14:textId="11ECFF9F"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7" w:history="1">
        <w:r w:rsidRPr="000D30C8">
          <w:rPr>
            <w:rStyle w:val="Hyperlink"/>
            <w:noProof/>
          </w:rPr>
          <w:t>5.7</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Control System</w:t>
        </w:r>
        <w:r>
          <w:rPr>
            <w:noProof/>
            <w:webHidden/>
          </w:rPr>
          <w:tab/>
        </w:r>
        <w:r>
          <w:rPr>
            <w:noProof/>
            <w:webHidden/>
          </w:rPr>
          <w:fldChar w:fldCharType="begin"/>
        </w:r>
        <w:r>
          <w:rPr>
            <w:noProof/>
            <w:webHidden/>
          </w:rPr>
          <w:instrText xml:space="preserve"> PAGEREF _Toc197417237 \h </w:instrText>
        </w:r>
        <w:r>
          <w:rPr>
            <w:noProof/>
            <w:webHidden/>
          </w:rPr>
        </w:r>
        <w:r>
          <w:rPr>
            <w:noProof/>
            <w:webHidden/>
          </w:rPr>
          <w:fldChar w:fldCharType="separate"/>
        </w:r>
        <w:r>
          <w:rPr>
            <w:noProof/>
            <w:webHidden/>
          </w:rPr>
          <w:t>33</w:t>
        </w:r>
        <w:r>
          <w:rPr>
            <w:noProof/>
            <w:webHidden/>
          </w:rPr>
          <w:fldChar w:fldCharType="end"/>
        </w:r>
      </w:hyperlink>
    </w:p>
    <w:p w14:paraId="65128B29" w14:textId="09F7B41E"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38" w:history="1">
        <w:r w:rsidRPr="000D30C8">
          <w:rPr>
            <w:rStyle w:val="Hyperlink"/>
            <w:rFonts w:cs="Arial"/>
            <w:noProof/>
          </w:rPr>
          <w:t>Chapter 6:</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Testing</w:t>
        </w:r>
        <w:r>
          <w:rPr>
            <w:noProof/>
            <w:webHidden/>
          </w:rPr>
          <w:tab/>
        </w:r>
        <w:r>
          <w:rPr>
            <w:noProof/>
            <w:webHidden/>
          </w:rPr>
          <w:fldChar w:fldCharType="begin"/>
        </w:r>
        <w:r>
          <w:rPr>
            <w:noProof/>
            <w:webHidden/>
          </w:rPr>
          <w:instrText xml:space="preserve"> PAGEREF _Toc197417238 \h </w:instrText>
        </w:r>
        <w:r>
          <w:rPr>
            <w:noProof/>
            <w:webHidden/>
          </w:rPr>
        </w:r>
        <w:r>
          <w:rPr>
            <w:noProof/>
            <w:webHidden/>
          </w:rPr>
          <w:fldChar w:fldCharType="separate"/>
        </w:r>
        <w:r>
          <w:rPr>
            <w:noProof/>
            <w:webHidden/>
          </w:rPr>
          <w:t>35</w:t>
        </w:r>
        <w:r>
          <w:rPr>
            <w:noProof/>
            <w:webHidden/>
          </w:rPr>
          <w:fldChar w:fldCharType="end"/>
        </w:r>
      </w:hyperlink>
    </w:p>
    <w:p w14:paraId="13718707" w14:textId="503F2701"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39" w:history="1">
        <w:r w:rsidRPr="000D30C8">
          <w:rPr>
            <w:rStyle w:val="Hyperlink"/>
            <w:noProof/>
          </w:rPr>
          <w:t>6.1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tuning</w:t>
        </w:r>
        <w:r>
          <w:rPr>
            <w:noProof/>
            <w:webHidden/>
          </w:rPr>
          <w:tab/>
        </w:r>
        <w:r>
          <w:rPr>
            <w:noProof/>
            <w:webHidden/>
          </w:rPr>
          <w:fldChar w:fldCharType="begin"/>
        </w:r>
        <w:r>
          <w:rPr>
            <w:noProof/>
            <w:webHidden/>
          </w:rPr>
          <w:instrText xml:space="preserve"> PAGEREF _Toc197417239 \h </w:instrText>
        </w:r>
        <w:r>
          <w:rPr>
            <w:noProof/>
            <w:webHidden/>
          </w:rPr>
        </w:r>
        <w:r>
          <w:rPr>
            <w:noProof/>
            <w:webHidden/>
          </w:rPr>
          <w:fldChar w:fldCharType="separate"/>
        </w:r>
        <w:r>
          <w:rPr>
            <w:noProof/>
            <w:webHidden/>
          </w:rPr>
          <w:t>35</w:t>
        </w:r>
        <w:r>
          <w:rPr>
            <w:noProof/>
            <w:webHidden/>
          </w:rPr>
          <w:fldChar w:fldCharType="end"/>
        </w:r>
      </w:hyperlink>
    </w:p>
    <w:p w14:paraId="0555D6F0" w14:textId="016E5CBC"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0" w:history="1">
        <w:r w:rsidRPr="000D30C8">
          <w:rPr>
            <w:rStyle w:val="Hyperlink"/>
            <w:noProof/>
          </w:rPr>
          <w:t>6.2</w:t>
        </w:r>
        <w:r>
          <w:rPr>
            <w:rFonts w:asciiTheme="minorHAnsi" w:eastAsiaTheme="minorEastAsia" w:hAnsiTheme="minorHAnsi" w:cstheme="minorBidi"/>
            <w:noProof/>
            <w:kern w:val="2"/>
            <w:sz w:val="24"/>
            <w:lang w:eastAsia="en-GB"/>
            <w14:ligatures w14:val="standardContextual"/>
          </w:rPr>
          <w:tab/>
        </w:r>
        <w:r w:rsidRPr="000D30C8">
          <w:rPr>
            <w:rStyle w:val="Hyperlink"/>
            <w:noProof/>
          </w:rPr>
          <w:t>Number of waypoints</w:t>
        </w:r>
        <w:r>
          <w:rPr>
            <w:noProof/>
            <w:webHidden/>
          </w:rPr>
          <w:tab/>
        </w:r>
        <w:r>
          <w:rPr>
            <w:noProof/>
            <w:webHidden/>
          </w:rPr>
          <w:fldChar w:fldCharType="begin"/>
        </w:r>
        <w:r>
          <w:rPr>
            <w:noProof/>
            <w:webHidden/>
          </w:rPr>
          <w:instrText xml:space="preserve"> PAGEREF _Toc197417240 \h </w:instrText>
        </w:r>
        <w:r>
          <w:rPr>
            <w:noProof/>
            <w:webHidden/>
          </w:rPr>
        </w:r>
        <w:r>
          <w:rPr>
            <w:noProof/>
            <w:webHidden/>
          </w:rPr>
          <w:fldChar w:fldCharType="separate"/>
        </w:r>
        <w:r>
          <w:rPr>
            <w:noProof/>
            <w:webHidden/>
          </w:rPr>
          <w:t>35</w:t>
        </w:r>
        <w:r>
          <w:rPr>
            <w:noProof/>
            <w:webHidden/>
          </w:rPr>
          <w:fldChar w:fldCharType="end"/>
        </w:r>
      </w:hyperlink>
    </w:p>
    <w:p w14:paraId="49235BED" w14:textId="18CD6FF0"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1" w:history="1">
        <w:r w:rsidRPr="000D30C8">
          <w:rPr>
            <w:rStyle w:val="Hyperlink"/>
            <w:noProof/>
          </w:rPr>
          <w:t>6.3</w:t>
        </w:r>
        <w:r>
          <w:rPr>
            <w:rFonts w:asciiTheme="minorHAnsi" w:eastAsiaTheme="minorEastAsia" w:hAnsiTheme="minorHAnsi" w:cstheme="minorBidi"/>
            <w:noProof/>
            <w:kern w:val="2"/>
            <w:sz w:val="24"/>
            <w:lang w:eastAsia="en-GB"/>
            <w14:ligatures w14:val="standardContextual"/>
          </w:rPr>
          <w:tab/>
        </w:r>
        <w:r w:rsidRPr="000D30C8">
          <w:rPr>
            <w:rStyle w:val="Hyperlink"/>
            <w:noProof/>
          </w:rPr>
          <w:t>Object Detection Testing</w:t>
        </w:r>
        <w:r>
          <w:rPr>
            <w:noProof/>
            <w:webHidden/>
          </w:rPr>
          <w:tab/>
        </w:r>
        <w:r>
          <w:rPr>
            <w:noProof/>
            <w:webHidden/>
          </w:rPr>
          <w:fldChar w:fldCharType="begin"/>
        </w:r>
        <w:r>
          <w:rPr>
            <w:noProof/>
            <w:webHidden/>
          </w:rPr>
          <w:instrText xml:space="preserve"> PAGEREF _Toc197417241 \h </w:instrText>
        </w:r>
        <w:r>
          <w:rPr>
            <w:noProof/>
            <w:webHidden/>
          </w:rPr>
        </w:r>
        <w:r>
          <w:rPr>
            <w:noProof/>
            <w:webHidden/>
          </w:rPr>
          <w:fldChar w:fldCharType="separate"/>
        </w:r>
        <w:r>
          <w:rPr>
            <w:noProof/>
            <w:webHidden/>
          </w:rPr>
          <w:t>36</w:t>
        </w:r>
        <w:r>
          <w:rPr>
            <w:noProof/>
            <w:webHidden/>
          </w:rPr>
          <w:fldChar w:fldCharType="end"/>
        </w:r>
      </w:hyperlink>
    </w:p>
    <w:p w14:paraId="6C8A696A" w14:textId="1D7F6201"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42" w:history="1">
        <w:r w:rsidRPr="000D30C8">
          <w:rPr>
            <w:rStyle w:val="Hyperlink"/>
            <w:rFonts w:cs="Arial"/>
            <w:noProof/>
          </w:rPr>
          <w:t>Chapter 7:</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Evaluation</w:t>
        </w:r>
        <w:r>
          <w:rPr>
            <w:noProof/>
            <w:webHidden/>
          </w:rPr>
          <w:tab/>
        </w:r>
        <w:r>
          <w:rPr>
            <w:noProof/>
            <w:webHidden/>
          </w:rPr>
          <w:fldChar w:fldCharType="begin"/>
        </w:r>
        <w:r>
          <w:rPr>
            <w:noProof/>
            <w:webHidden/>
          </w:rPr>
          <w:instrText xml:space="preserve"> PAGEREF _Toc197417242 \h </w:instrText>
        </w:r>
        <w:r>
          <w:rPr>
            <w:noProof/>
            <w:webHidden/>
          </w:rPr>
        </w:r>
        <w:r>
          <w:rPr>
            <w:noProof/>
            <w:webHidden/>
          </w:rPr>
          <w:fldChar w:fldCharType="separate"/>
        </w:r>
        <w:r>
          <w:rPr>
            <w:noProof/>
            <w:webHidden/>
          </w:rPr>
          <w:t>37</w:t>
        </w:r>
        <w:r>
          <w:rPr>
            <w:noProof/>
            <w:webHidden/>
          </w:rPr>
          <w:fldChar w:fldCharType="end"/>
        </w:r>
      </w:hyperlink>
    </w:p>
    <w:p w14:paraId="14FAEAF1" w14:textId="336059DA"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3" w:history="1">
        <w:r w:rsidRPr="000D30C8">
          <w:rPr>
            <w:rStyle w:val="Hyperlink"/>
            <w:noProof/>
          </w:rPr>
          <w:t>7.1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PID Response</w:t>
        </w:r>
        <w:r>
          <w:rPr>
            <w:noProof/>
            <w:webHidden/>
          </w:rPr>
          <w:tab/>
        </w:r>
        <w:r>
          <w:rPr>
            <w:noProof/>
            <w:webHidden/>
          </w:rPr>
          <w:fldChar w:fldCharType="begin"/>
        </w:r>
        <w:r>
          <w:rPr>
            <w:noProof/>
            <w:webHidden/>
          </w:rPr>
          <w:instrText xml:space="preserve"> PAGEREF _Toc197417243 \h </w:instrText>
        </w:r>
        <w:r>
          <w:rPr>
            <w:noProof/>
            <w:webHidden/>
          </w:rPr>
        </w:r>
        <w:r>
          <w:rPr>
            <w:noProof/>
            <w:webHidden/>
          </w:rPr>
          <w:fldChar w:fldCharType="separate"/>
        </w:r>
        <w:r>
          <w:rPr>
            <w:noProof/>
            <w:webHidden/>
          </w:rPr>
          <w:t>37</w:t>
        </w:r>
        <w:r>
          <w:rPr>
            <w:noProof/>
            <w:webHidden/>
          </w:rPr>
          <w:fldChar w:fldCharType="end"/>
        </w:r>
      </w:hyperlink>
    </w:p>
    <w:p w14:paraId="7913D486" w14:textId="24A484A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4" w:history="1">
        <w:r w:rsidRPr="000D30C8">
          <w:rPr>
            <w:rStyle w:val="Hyperlink"/>
            <w:noProof/>
          </w:rPr>
          <w:t>7.2</w:t>
        </w:r>
        <w:r>
          <w:rPr>
            <w:rFonts w:asciiTheme="minorHAnsi" w:eastAsiaTheme="minorEastAsia" w:hAnsiTheme="minorHAnsi" w:cstheme="minorBidi"/>
            <w:noProof/>
            <w:kern w:val="2"/>
            <w:sz w:val="24"/>
            <w:lang w:eastAsia="en-GB"/>
            <w14:ligatures w14:val="standardContextual"/>
          </w:rPr>
          <w:tab/>
        </w:r>
        <w:r w:rsidRPr="000D30C8">
          <w:rPr>
            <w:rStyle w:val="Hyperlink"/>
            <w:noProof/>
          </w:rPr>
          <w:t>FPS</w:t>
        </w:r>
        <w:r>
          <w:rPr>
            <w:noProof/>
            <w:webHidden/>
          </w:rPr>
          <w:tab/>
        </w:r>
        <w:r>
          <w:rPr>
            <w:noProof/>
            <w:webHidden/>
          </w:rPr>
          <w:fldChar w:fldCharType="begin"/>
        </w:r>
        <w:r>
          <w:rPr>
            <w:noProof/>
            <w:webHidden/>
          </w:rPr>
          <w:instrText xml:space="preserve"> PAGEREF _Toc197417244 \h </w:instrText>
        </w:r>
        <w:r>
          <w:rPr>
            <w:noProof/>
            <w:webHidden/>
          </w:rPr>
        </w:r>
        <w:r>
          <w:rPr>
            <w:noProof/>
            <w:webHidden/>
          </w:rPr>
          <w:fldChar w:fldCharType="separate"/>
        </w:r>
        <w:r>
          <w:rPr>
            <w:noProof/>
            <w:webHidden/>
          </w:rPr>
          <w:t>38</w:t>
        </w:r>
        <w:r>
          <w:rPr>
            <w:noProof/>
            <w:webHidden/>
          </w:rPr>
          <w:fldChar w:fldCharType="end"/>
        </w:r>
      </w:hyperlink>
    </w:p>
    <w:p w14:paraId="08CD02A2" w14:textId="3A9D9CB0" w:rsidR="00450632" w:rsidRDefault="00450632">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97417245" w:history="1">
        <w:r w:rsidRPr="000D30C8">
          <w:rPr>
            <w:rStyle w:val="Hyperlink"/>
            <w:rFonts w:cs="Arial"/>
            <w:noProof/>
          </w:rPr>
          <w:t>Chapter 8:</w:t>
        </w:r>
        <w:r>
          <w:rPr>
            <w:rFonts w:asciiTheme="minorHAnsi" w:eastAsiaTheme="minorEastAsia" w:hAnsiTheme="minorHAnsi" w:cstheme="minorBidi"/>
            <w:bCs w:val="0"/>
            <w:noProof/>
            <w:kern w:val="2"/>
            <w:sz w:val="24"/>
            <w:lang w:eastAsia="en-GB"/>
            <w14:ligatures w14:val="standardContextual"/>
          </w:rPr>
          <w:tab/>
        </w:r>
        <w:r w:rsidRPr="000D30C8">
          <w:rPr>
            <w:rStyle w:val="Hyperlink"/>
            <w:noProof/>
          </w:rPr>
          <w:t>Conclusion</w:t>
        </w:r>
        <w:r>
          <w:rPr>
            <w:noProof/>
            <w:webHidden/>
          </w:rPr>
          <w:tab/>
        </w:r>
        <w:r>
          <w:rPr>
            <w:noProof/>
            <w:webHidden/>
          </w:rPr>
          <w:fldChar w:fldCharType="begin"/>
        </w:r>
        <w:r>
          <w:rPr>
            <w:noProof/>
            <w:webHidden/>
          </w:rPr>
          <w:instrText xml:space="preserve"> PAGEREF _Toc197417245 \h </w:instrText>
        </w:r>
        <w:r>
          <w:rPr>
            <w:noProof/>
            <w:webHidden/>
          </w:rPr>
        </w:r>
        <w:r>
          <w:rPr>
            <w:noProof/>
            <w:webHidden/>
          </w:rPr>
          <w:fldChar w:fldCharType="separate"/>
        </w:r>
        <w:r>
          <w:rPr>
            <w:noProof/>
            <w:webHidden/>
          </w:rPr>
          <w:t>40</w:t>
        </w:r>
        <w:r>
          <w:rPr>
            <w:noProof/>
            <w:webHidden/>
          </w:rPr>
          <w:fldChar w:fldCharType="end"/>
        </w:r>
      </w:hyperlink>
    </w:p>
    <w:p w14:paraId="3BEAAE55" w14:textId="475CE81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6" w:history="1">
        <w:r w:rsidRPr="000D30C8">
          <w:rPr>
            <w:rStyle w:val="Hyperlink"/>
            <w:noProof/>
          </w:rPr>
          <w:t>8.1</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Project Aims</w:t>
        </w:r>
        <w:r>
          <w:rPr>
            <w:noProof/>
            <w:webHidden/>
          </w:rPr>
          <w:tab/>
        </w:r>
        <w:r>
          <w:rPr>
            <w:noProof/>
            <w:webHidden/>
          </w:rPr>
          <w:fldChar w:fldCharType="begin"/>
        </w:r>
        <w:r>
          <w:rPr>
            <w:noProof/>
            <w:webHidden/>
          </w:rPr>
          <w:instrText xml:space="preserve"> PAGEREF _Toc197417246 \h </w:instrText>
        </w:r>
        <w:r>
          <w:rPr>
            <w:noProof/>
            <w:webHidden/>
          </w:rPr>
        </w:r>
        <w:r>
          <w:rPr>
            <w:noProof/>
            <w:webHidden/>
          </w:rPr>
          <w:fldChar w:fldCharType="separate"/>
        </w:r>
        <w:r>
          <w:rPr>
            <w:noProof/>
            <w:webHidden/>
          </w:rPr>
          <w:t>40</w:t>
        </w:r>
        <w:r>
          <w:rPr>
            <w:noProof/>
            <w:webHidden/>
          </w:rPr>
          <w:fldChar w:fldCharType="end"/>
        </w:r>
      </w:hyperlink>
    </w:p>
    <w:p w14:paraId="352ED689" w14:textId="71E0D7EE"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7" w:history="1">
        <w:r w:rsidRPr="000D30C8">
          <w:rPr>
            <w:rStyle w:val="Hyperlink"/>
            <w:noProof/>
          </w:rPr>
          <w:t>8.2</w:t>
        </w:r>
        <w:r>
          <w:rPr>
            <w:rFonts w:asciiTheme="minorHAnsi" w:eastAsiaTheme="minorEastAsia" w:hAnsiTheme="minorHAnsi" w:cstheme="minorBidi"/>
            <w:noProof/>
            <w:kern w:val="2"/>
            <w:sz w:val="24"/>
            <w:lang w:eastAsia="en-GB"/>
            <w14:ligatures w14:val="standardContextual"/>
          </w:rPr>
          <w:tab/>
        </w:r>
        <w:r w:rsidRPr="000D30C8">
          <w:rPr>
            <w:rStyle w:val="Hyperlink"/>
            <w:noProof/>
          </w:rPr>
          <w:t>Project Requirements</w:t>
        </w:r>
        <w:r>
          <w:rPr>
            <w:noProof/>
            <w:webHidden/>
          </w:rPr>
          <w:tab/>
        </w:r>
        <w:r>
          <w:rPr>
            <w:noProof/>
            <w:webHidden/>
          </w:rPr>
          <w:fldChar w:fldCharType="begin"/>
        </w:r>
        <w:r>
          <w:rPr>
            <w:noProof/>
            <w:webHidden/>
          </w:rPr>
          <w:instrText xml:space="preserve"> PAGEREF _Toc197417247 \h </w:instrText>
        </w:r>
        <w:r>
          <w:rPr>
            <w:noProof/>
            <w:webHidden/>
          </w:rPr>
        </w:r>
        <w:r>
          <w:rPr>
            <w:noProof/>
            <w:webHidden/>
          </w:rPr>
          <w:fldChar w:fldCharType="separate"/>
        </w:r>
        <w:r>
          <w:rPr>
            <w:noProof/>
            <w:webHidden/>
          </w:rPr>
          <w:t>41</w:t>
        </w:r>
        <w:r>
          <w:rPr>
            <w:noProof/>
            <w:webHidden/>
          </w:rPr>
          <w:fldChar w:fldCharType="end"/>
        </w:r>
      </w:hyperlink>
    </w:p>
    <w:p w14:paraId="60E90F92" w14:textId="11EE5927"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8" w:history="1">
        <w:r w:rsidRPr="000D30C8">
          <w:rPr>
            <w:rStyle w:val="Hyperlink"/>
            <w:noProof/>
          </w:rPr>
          <w:t>8.3</w:t>
        </w:r>
        <w:r>
          <w:rPr>
            <w:rFonts w:asciiTheme="minorHAnsi" w:eastAsiaTheme="minorEastAsia" w:hAnsiTheme="minorHAnsi" w:cstheme="minorBidi"/>
            <w:noProof/>
            <w:kern w:val="2"/>
            <w:sz w:val="24"/>
            <w:lang w:eastAsia="en-GB"/>
            <w14:ligatures w14:val="standardContextual"/>
          </w:rPr>
          <w:tab/>
        </w:r>
        <w:r w:rsidRPr="000D30C8">
          <w:rPr>
            <w:rStyle w:val="Hyperlink"/>
            <w:noProof/>
          </w:rPr>
          <w:t>Research Questions</w:t>
        </w:r>
        <w:r>
          <w:rPr>
            <w:noProof/>
            <w:webHidden/>
          </w:rPr>
          <w:tab/>
        </w:r>
        <w:r>
          <w:rPr>
            <w:noProof/>
            <w:webHidden/>
          </w:rPr>
          <w:fldChar w:fldCharType="begin"/>
        </w:r>
        <w:r>
          <w:rPr>
            <w:noProof/>
            <w:webHidden/>
          </w:rPr>
          <w:instrText xml:space="preserve"> PAGEREF _Toc197417248 \h </w:instrText>
        </w:r>
        <w:r>
          <w:rPr>
            <w:noProof/>
            <w:webHidden/>
          </w:rPr>
        </w:r>
        <w:r>
          <w:rPr>
            <w:noProof/>
            <w:webHidden/>
          </w:rPr>
          <w:fldChar w:fldCharType="separate"/>
        </w:r>
        <w:r>
          <w:rPr>
            <w:noProof/>
            <w:webHidden/>
          </w:rPr>
          <w:t>43</w:t>
        </w:r>
        <w:r>
          <w:rPr>
            <w:noProof/>
            <w:webHidden/>
          </w:rPr>
          <w:fldChar w:fldCharType="end"/>
        </w:r>
      </w:hyperlink>
    </w:p>
    <w:p w14:paraId="68075104" w14:textId="665ECA72"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49" w:history="1">
        <w:r w:rsidRPr="000D30C8">
          <w:rPr>
            <w:rStyle w:val="Hyperlink"/>
            <w:noProof/>
          </w:rPr>
          <w:t>8.4</w:t>
        </w:r>
        <w:r>
          <w:rPr>
            <w:rFonts w:asciiTheme="minorHAnsi" w:eastAsiaTheme="minorEastAsia" w:hAnsiTheme="minorHAnsi" w:cstheme="minorBidi"/>
            <w:noProof/>
            <w:kern w:val="2"/>
            <w:sz w:val="24"/>
            <w:lang w:eastAsia="en-GB"/>
            <w14:ligatures w14:val="standardContextual"/>
          </w:rPr>
          <w:tab/>
        </w:r>
        <w:r w:rsidRPr="000D30C8">
          <w:rPr>
            <w:rStyle w:val="Hyperlink"/>
            <w:noProof/>
          </w:rPr>
          <w:t>Future Improvements</w:t>
        </w:r>
        <w:r>
          <w:rPr>
            <w:noProof/>
            <w:webHidden/>
          </w:rPr>
          <w:tab/>
        </w:r>
        <w:r>
          <w:rPr>
            <w:noProof/>
            <w:webHidden/>
          </w:rPr>
          <w:fldChar w:fldCharType="begin"/>
        </w:r>
        <w:r>
          <w:rPr>
            <w:noProof/>
            <w:webHidden/>
          </w:rPr>
          <w:instrText xml:space="preserve"> PAGEREF _Toc197417249 \h </w:instrText>
        </w:r>
        <w:r>
          <w:rPr>
            <w:noProof/>
            <w:webHidden/>
          </w:rPr>
        </w:r>
        <w:r>
          <w:rPr>
            <w:noProof/>
            <w:webHidden/>
          </w:rPr>
          <w:fldChar w:fldCharType="separate"/>
        </w:r>
        <w:r>
          <w:rPr>
            <w:noProof/>
            <w:webHidden/>
          </w:rPr>
          <w:t>43</w:t>
        </w:r>
        <w:r>
          <w:rPr>
            <w:noProof/>
            <w:webHidden/>
          </w:rPr>
          <w:fldChar w:fldCharType="end"/>
        </w:r>
      </w:hyperlink>
    </w:p>
    <w:p w14:paraId="7BBC05C1" w14:textId="1178AAC8" w:rsidR="00450632" w:rsidRDefault="00450632">
      <w:pPr>
        <w:pStyle w:val="TOC2"/>
        <w:rPr>
          <w:rFonts w:asciiTheme="minorHAnsi" w:eastAsiaTheme="minorEastAsia" w:hAnsiTheme="minorHAnsi" w:cstheme="minorBidi"/>
          <w:noProof/>
          <w:kern w:val="2"/>
          <w:sz w:val="24"/>
          <w:lang w:eastAsia="en-GB"/>
          <w14:ligatures w14:val="standardContextual"/>
        </w:rPr>
      </w:pPr>
      <w:hyperlink w:anchor="_Toc197417250" w:history="1">
        <w:r w:rsidRPr="000D30C8">
          <w:rPr>
            <w:rStyle w:val="Hyperlink"/>
            <w:noProof/>
          </w:rPr>
          <w:t>8.5</w:t>
        </w:r>
        <w:r>
          <w:rPr>
            <w:rFonts w:asciiTheme="minorHAnsi" w:eastAsiaTheme="minorEastAsia" w:hAnsiTheme="minorHAnsi" w:cstheme="minorBidi"/>
            <w:noProof/>
            <w:kern w:val="2"/>
            <w:sz w:val="24"/>
            <w:lang w:eastAsia="en-GB"/>
            <w14:ligatures w14:val="standardContextual"/>
          </w:rPr>
          <w:tab/>
        </w:r>
        <w:r w:rsidRPr="000D30C8">
          <w:rPr>
            <w:rStyle w:val="Hyperlink"/>
            <w:noProof/>
          </w:rPr>
          <w:t>Challenges</w:t>
        </w:r>
        <w:r>
          <w:rPr>
            <w:noProof/>
            <w:webHidden/>
          </w:rPr>
          <w:tab/>
        </w:r>
        <w:r>
          <w:rPr>
            <w:noProof/>
            <w:webHidden/>
          </w:rPr>
          <w:fldChar w:fldCharType="begin"/>
        </w:r>
        <w:r>
          <w:rPr>
            <w:noProof/>
            <w:webHidden/>
          </w:rPr>
          <w:instrText xml:space="preserve"> PAGEREF _Toc197417250 \h </w:instrText>
        </w:r>
        <w:r>
          <w:rPr>
            <w:noProof/>
            <w:webHidden/>
          </w:rPr>
        </w:r>
        <w:r>
          <w:rPr>
            <w:noProof/>
            <w:webHidden/>
          </w:rPr>
          <w:fldChar w:fldCharType="separate"/>
        </w:r>
        <w:r>
          <w:rPr>
            <w:noProof/>
            <w:webHidden/>
          </w:rPr>
          <w:t>44</w:t>
        </w:r>
        <w:r>
          <w:rPr>
            <w:noProof/>
            <w:webHidden/>
          </w:rPr>
          <w:fldChar w:fldCharType="end"/>
        </w:r>
      </w:hyperlink>
    </w:p>
    <w:p w14:paraId="7735AE41" w14:textId="395F1AD5"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1" w:history="1">
        <w:r w:rsidRPr="000D30C8">
          <w:rPr>
            <w:rStyle w:val="Hyperlink"/>
            <w:noProof/>
          </w:rPr>
          <w:t>References</w:t>
        </w:r>
        <w:r>
          <w:rPr>
            <w:noProof/>
            <w:webHidden/>
          </w:rPr>
          <w:tab/>
        </w:r>
        <w:r>
          <w:rPr>
            <w:noProof/>
            <w:webHidden/>
          </w:rPr>
          <w:fldChar w:fldCharType="begin"/>
        </w:r>
        <w:r>
          <w:rPr>
            <w:noProof/>
            <w:webHidden/>
          </w:rPr>
          <w:instrText xml:space="preserve"> PAGEREF _Toc197417251 \h </w:instrText>
        </w:r>
        <w:r>
          <w:rPr>
            <w:noProof/>
            <w:webHidden/>
          </w:rPr>
        </w:r>
        <w:r>
          <w:rPr>
            <w:noProof/>
            <w:webHidden/>
          </w:rPr>
          <w:fldChar w:fldCharType="separate"/>
        </w:r>
        <w:r>
          <w:rPr>
            <w:noProof/>
            <w:webHidden/>
          </w:rPr>
          <w:t>45</w:t>
        </w:r>
        <w:r>
          <w:rPr>
            <w:noProof/>
            <w:webHidden/>
          </w:rPr>
          <w:fldChar w:fldCharType="end"/>
        </w:r>
      </w:hyperlink>
    </w:p>
    <w:p w14:paraId="616AD83E" w14:textId="00C91CF1"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2" w:history="1">
        <w:r w:rsidRPr="000D30C8">
          <w:rPr>
            <w:rStyle w:val="Hyperlink"/>
            <w:noProof/>
          </w:rPr>
          <w:t>Appendix A: ArUco Generator</w:t>
        </w:r>
        <w:r>
          <w:rPr>
            <w:noProof/>
            <w:webHidden/>
          </w:rPr>
          <w:tab/>
        </w:r>
        <w:r>
          <w:rPr>
            <w:noProof/>
            <w:webHidden/>
          </w:rPr>
          <w:fldChar w:fldCharType="begin"/>
        </w:r>
        <w:r>
          <w:rPr>
            <w:noProof/>
            <w:webHidden/>
          </w:rPr>
          <w:instrText xml:space="preserve"> PAGEREF _Toc197417252 \h </w:instrText>
        </w:r>
        <w:r>
          <w:rPr>
            <w:noProof/>
            <w:webHidden/>
          </w:rPr>
        </w:r>
        <w:r>
          <w:rPr>
            <w:noProof/>
            <w:webHidden/>
          </w:rPr>
          <w:fldChar w:fldCharType="separate"/>
        </w:r>
        <w:r>
          <w:rPr>
            <w:noProof/>
            <w:webHidden/>
          </w:rPr>
          <w:t>47</w:t>
        </w:r>
        <w:r>
          <w:rPr>
            <w:noProof/>
            <w:webHidden/>
          </w:rPr>
          <w:fldChar w:fldCharType="end"/>
        </w:r>
      </w:hyperlink>
    </w:p>
    <w:p w14:paraId="5AF69A43" w14:textId="381EA240"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3" w:history="1">
        <w:r w:rsidRPr="000D30C8">
          <w:rPr>
            <w:rStyle w:val="Hyperlink"/>
            <w:noProof/>
          </w:rPr>
          <w:t>Appendix B: Camera Matrix Code</w:t>
        </w:r>
        <w:r>
          <w:rPr>
            <w:noProof/>
            <w:webHidden/>
          </w:rPr>
          <w:tab/>
        </w:r>
        <w:r>
          <w:rPr>
            <w:noProof/>
            <w:webHidden/>
          </w:rPr>
          <w:fldChar w:fldCharType="begin"/>
        </w:r>
        <w:r>
          <w:rPr>
            <w:noProof/>
            <w:webHidden/>
          </w:rPr>
          <w:instrText xml:space="preserve"> PAGEREF _Toc197417253 \h </w:instrText>
        </w:r>
        <w:r>
          <w:rPr>
            <w:noProof/>
            <w:webHidden/>
          </w:rPr>
        </w:r>
        <w:r>
          <w:rPr>
            <w:noProof/>
            <w:webHidden/>
          </w:rPr>
          <w:fldChar w:fldCharType="separate"/>
        </w:r>
        <w:r>
          <w:rPr>
            <w:noProof/>
            <w:webHidden/>
          </w:rPr>
          <w:t>48</w:t>
        </w:r>
        <w:r>
          <w:rPr>
            <w:noProof/>
            <w:webHidden/>
          </w:rPr>
          <w:fldChar w:fldCharType="end"/>
        </w:r>
      </w:hyperlink>
    </w:p>
    <w:p w14:paraId="4188F114" w14:textId="41ECB3B0"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4" w:history="1">
        <w:r w:rsidRPr="000D30C8">
          <w:rPr>
            <w:rStyle w:val="Hyperlink"/>
            <w:noProof/>
          </w:rPr>
          <w:t>Appendix C: Parallel Autonomous Robot Code</w:t>
        </w:r>
        <w:r>
          <w:rPr>
            <w:noProof/>
            <w:webHidden/>
          </w:rPr>
          <w:tab/>
        </w:r>
        <w:r>
          <w:rPr>
            <w:noProof/>
            <w:webHidden/>
          </w:rPr>
          <w:fldChar w:fldCharType="begin"/>
        </w:r>
        <w:r>
          <w:rPr>
            <w:noProof/>
            <w:webHidden/>
          </w:rPr>
          <w:instrText xml:space="preserve"> PAGEREF _Toc197417254 \h </w:instrText>
        </w:r>
        <w:r>
          <w:rPr>
            <w:noProof/>
            <w:webHidden/>
          </w:rPr>
        </w:r>
        <w:r>
          <w:rPr>
            <w:noProof/>
            <w:webHidden/>
          </w:rPr>
          <w:fldChar w:fldCharType="separate"/>
        </w:r>
        <w:r>
          <w:rPr>
            <w:noProof/>
            <w:webHidden/>
          </w:rPr>
          <w:t>50</w:t>
        </w:r>
        <w:r>
          <w:rPr>
            <w:noProof/>
            <w:webHidden/>
          </w:rPr>
          <w:fldChar w:fldCharType="end"/>
        </w:r>
      </w:hyperlink>
    </w:p>
    <w:p w14:paraId="3D9565F5" w14:textId="4860A0E7" w:rsidR="00450632" w:rsidRDefault="00450632">
      <w:pPr>
        <w:pStyle w:val="TOC1"/>
        <w:rPr>
          <w:rFonts w:asciiTheme="minorHAnsi" w:eastAsiaTheme="minorEastAsia" w:hAnsiTheme="minorHAnsi" w:cstheme="minorBidi"/>
          <w:bCs w:val="0"/>
          <w:noProof/>
          <w:kern w:val="2"/>
          <w:sz w:val="24"/>
          <w:lang w:eastAsia="en-GB"/>
          <w14:ligatures w14:val="standardContextual"/>
        </w:rPr>
      </w:pPr>
      <w:hyperlink w:anchor="_Toc197417255" w:history="1">
        <w:r w:rsidRPr="000D30C8">
          <w:rPr>
            <w:rStyle w:val="Hyperlink"/>
            <w:noProof/>
          </w:rPr>
          <w:t>Appendix C: Arduino Code</w:t>
        </w:r>
        <w:r>
          <w:rPr>
            <w:noProof/>
            <w:webHidden/>
          </w:rPr>
          <w:tab/>
        </w:r>
        <w:r>
          <w:rPr>
            <w:noProof/>
            <w:webHidden/>
          </w:rPr>
          <w:fldChar w:fldCharType="begin"/>
        </w:r>
        <w:r>
          <w:rPr>
            <w:noProof/>
            <w:webHidden/>
          </w:rPr>
          <w:instrText xml:space="preserve"> PAGEREF _Toc197417255 \h </w:instrText>
        </w:r>
        <w:r>
          <w:rPr>
            <w:noProof/>
            <w:webHidden/>
          </w:rPr>
        </w:r>
        <w:r>
          <w:rPr>
            <w:noProof/>
            <w:webHidden/>
          </w:rPr>
          <w:fldChar w:fldCharType="separate"/>
        </w:r>
        <w:r>
          <w:rPr>
            <w:noProof/>
            <w:webHidden/>
          </w:rPr>
          <w:t>66</w:t>
        </w:r>
        <w:r>
          <w:rPr>
            <w:noProof/>
            <w:webHidden/>
          </w:rPr>
          <w:fldChar w:fldCharType="end"/>
        </w:r>
      </w:hyperlink>
    </w:p>
    <w:p w14:paraId="22C61E41" w14:textId="27752BBE" w:rsidR="00A71E82" w:rsidRPr="009778DD" w:rsidRDefault="00E373AC" w:rsidP="00681A51">
      <w:pPr>
        <w:jc w:val="left"/>
        <w:sectPr w:rsidR="00A71E82" w:rsidRPr="009778DD" w:rsidSect="00122330">
          <w:headerReference w:type="default" r:id="rId10"/>
          <w:footerReference w:type="default" r:id="rId11"/>
          <w:pgSz w:w="11907" w:h="16839" w:code="9"/>
          <w:pgMar w:top="1418" w:right="1418" w:bottom="1134" w:left="1701" w:header="567" w:footer="720" w:gutter="0"/>
          <w:cols w:space="720"/>
          <w:docGrid w:linePitch="360"/>
        </w:sectPr>
      </w:pPr>
      <w:r w:rsidRPr="009778DD">
        <w:fldChar w:fldCharType="end"/>
      </w:r>
      <w:bookmarkStart w:id="2" w:name="_Toc22034053"/>
      <w:bookmarkStart w:id="3" w:name="_Toc22034087"/>
      <w:bookmarkEnd w:id="1"/>
    </w:p>
    <w:p w14:paraId="2583736A" w14:textId="77777777" w:rsidR="003A7952" w:rsidRPr="009778DD" w:rsidRDefault="003A7952" w:rsidP="005175B1">
      <w:pPr>
        <w:pStyle w:val="Heading1"/>
      </w:pPr>
      <w:bookmarkStart w:id="4" w:name="_Toc22035395"/>
      <w:bookmarkStart w:id="5" w:name="_Toc22116029"/>
      <w:bookmarkStart w:id="6" w:name="_Toc22116153"/>
      <w:bookmarkStart w:id="7" w:name="_Toc22116163"/>
      <w:bookmarkStart w:id="8" w:name="_Toc197417205"/>
      <w:r w:rsidRPr="009778DD">
        <w:lastRenderedPageBreak/>
        <w:t>Introduction</w:t>
      </w:r>
      <w:bookmarkEnd w:id="2"/>
      <w:bookmarkEnd w:id="3"/>
      <w:bookmarkEnd w:id="4"/>
      <w:bookmarkEnd w:id="5"/>
      <w:bookmarkEnd w:id="6"/>
      <w:bookmarkEnd w:id="7"/>
      <w:bookmarkEnd w:id="8"/>
    </w:p>
    <w:p w14:paraId="7FB6973B" w14:textId="6B0E570A" w:rsidR="009A110D" w:rsidRPr="009778DD" w:rsidRDefault="00681A51" w:rsidP="005175B1">
      <w:pPr>
        <w:pStyle w:val="Heading2"/>
      </w:pPr>
      <w:bookmarkStart w:id="9" w:name="_Toc197417206"/>
      <w:r w:rsidRPr="009778DD">
        <w:t>Background</w:t>
      </w:r>
      <w:bookmarkEnd w:id="9"/>
    </w:p>
    <w:p w14:paraId="2307BE15" w14:textId="1A0B9796" w:rsidR="001233AB" w:rsidRPr="009778DD" w:rsidRDefault="00A06101" w:rsidP="001233AB">
      <w:pPr>
        <w:spacing w:line="360" w:lineRule="auto"/>
        <w:rPr>
          <w:szCs w:val="22"/>
        </w:rPr>
      </w:pPr>
      <w:r w:rsidRPr="009778DD">
        <w:rPr>
          <w:szCs w:val="22"/>
        </w:rPr>
        <w:t>The vision for a</w:t>
      </w:r>
      <w:r w:rsidR="00402439" w:rsidRPr="009778DD">
        <w:rPr>
          <w:szCs w:val="22"/>
        </w:rPr>
        <w:t xml:space="preserve">utonomous robots </w:t>
      </w:r>
      <w:r w:rsidRPr="009778DD">
        <w:rPr>
          <w:szCs w:val="22"/>
        </w:rPr>
        <w:t xml:space="preserve">is to create systems that operate independently in dynamic environments, </w:t>
      </w:r>
      <w:r w:rsidR="008006FE">
        <w:rPr>
          <w:szCs w:val="22"/>
        </w:rPr>
        <w:t>performing</w:t>
      </w:r>
      <w:r w:rsidRPr="009778DD">
        <w:rPr>
          <w:szCs w:val="22"/>
        </w:rPr>
        <w:t xml:space="preserve"> tasks efficiently and </w:t>
      </w:r>
      <w:r w:rsidR="008006FE">
        <w:rPr>
          <w:szCs w:val="22"/>
        </w:rPr>
        <w:t>reliably</w:t>
      </w:r>
      <w:r w:rsidRPr="009778DD">
        <w:rPr>
          <w:szCs w:val="22"/>
        </w:rPr>
        <w:t>.</w:t>
      </w:r>
      <w:r w:rsidR="00402439" w:rsidRPr="009778DD">
        <w:rPr>
          <w:szCs w:val="22"/>
        </w:rPr>
        <w:t xml:space="preserve"> </w:t>
      </w:r>
      <w:r w:rsidR="00F55505" w:rsidRPr="009778DD">
        <w:rPr>
          <w:szCs w:val="22"/>
        </w:rPr>
        <w:t xml:space="preserve">Autonomous robots are designed to reduce the dependency on </w:t>
      </w:r>
      <w:r w:rsidR="000521A1">
        <w:rPr>
          <w:szCs w:val="22"/>
        </w:rPr>
        <w:t>human</w:t>
      </w:r>
      <w:r w:rsidR="00F55505" w:rsidRPr="009778DD">
        <w:rPr>
          <w:szCs w:val="22"/>
        </w:rPr>
        <w:t xml:space="preserve"> intervention, allowing them to perform </w:t>
      </w:r>
      <w:r w:rsidR="00B1332B" w:rsidRPr="009778DD">
        <w:rPr>
          <w:szCs w:val="22"/>
        </w:rPr>
        <w:t xml:space="preserve">complicated </w:t>
      </w:r>
      <w:r w:rsidR="00F55505" w:rsidRPr="009778DD">
        <w:rPr>
          <w:szCs w:val="22"/>
        </w:rPr>
        <w:t>and repetitive tasks in various industries such as manufacturing, healthcare and agriculture.</w:t>
      </w:r>
    </w:p>
    <w:p w14:paraId="1FFBF3FA" w14:textId="2DD8C650" w:rsidR="00F55505" w:rsidRPr="009778DD" w:rsidRDefault="00471FED" w:rsidP="001233AB">
      <w:pPr>
        <w:spacing w:line="360" w:lineRule="auto"/>
        <w:rPr>
          <w:szCs w:val="22"/>
        </w:rPr>
      </w:pPr>
      <w:r w:rsidRPr="009778DD">
        <w:rPr>
          <w:szCs w:val="22"/>
        </w:rPr>
        <w:t xml:space="preserve">Autonomous Ground Vehicles include robotic lawnmowers, self-driving cars, and warehouse robots. They use external inputs from sources such as </w:t>
      </w:r>
      <w:r w:rsidR="007110B1" w:rsidRPr="009778DD">
        <w:rPr>
          <w:szCs w:val="22"/>
        </w:rPr>
        <w:t xml:space="preserve">radio-based </w:t>
      </w:r>
      <w:r w:rsidRPr="009778DD">
        <w:rPr>
          <w:szCs w:val="22"/>
        </w:rPr>
        <w:t>sensors</w:t>
      </w:r>
      <w:r w:rsidR="007110B1" w:rsidRPr="009778DD">
        <w:rPr>
          <w:szCs w:val="22"/>
        </w:rPr>
        <w:t xml:space="preserve"> (such as the UWB)</w:t>
      </w:r>
      <w:r w:rsidRPr="009778DD">
        <w:rPr>
          <w:szCs w:val="22"/>
        </w:rPr>
        <w:t xml:space="preserve"> or </w:t>
      </w:r>
      <w:r w:rsidR="00E54FCF" w:rsidRPr="009778DD">
        <w:rPr>
          <w:szCs w:val="22"/>
        </w:rPr>
        <w:t>Image Resonance Systems (such as LiDAR)</w:t>
      </w:r>
      <w:r w:rsidRPr="009778DD">
        <w:rPr>
          <w:szCs w:val="22"/>
        </w:rPr>
        <w:t xml:space="preserve"> to navigate their environments and make intellectual decisions based on the environment around them. In this paper</w:t>
      </w:r>
      <w:r w:rsidR="00B057B8">
        <w:rPr>
          <w:szCs w:val="22"/>
        </w:rPr>
        <w:t>,</w:t>
      </w:r>
      <w:r w:rsidRPr="009778DD">
        <w:rPr>
          <w:szCs w:val="22"/>
        </w:rPr>
        <w:t xml:space="preserve"> we will be using a </w:t>
      </w:r>
      <w:r w:rsidR="00301C11" w:rsidRPr="009778DD">
        <w:rPr>
          <w:szCs w:val="22"/>
        </w:rPr>
        <w:t>vision-based</w:t>
      </w:r>
      <w:r w:rsidRPr="009778DD">
        <w:rPr>
          <w:szCs w:val="22"/>
        </w:rPr>
        <w:t xml:space="preserve"> system to map out the environment</w:t>
      </w:r>
      <w:r w:rsidR="00B057B8">
        <w:rPr>
          <w:szCs w:val="22"/>
        </w:rPr>
        <w:t>,</w:t>
      </w:r>
      <w:r w:rsidRPr="009778DD">
        <w:rPr>
          <w:szCs w:val="22"/>
        </w:rPr>
        <w:t xml:space="preserve"> allowing our robot the make intellectual decisions based on its objective and the </w:t>
      </w:r>
      <w:r w:rsidR="00FC05B9" w:rsidRPr="009778DD">
        <w:rPr>
          <w:szCs w:val="22"/>
        </w:rPr>
        <w:t xml:space="preserve">changes in the </w:t>
      </w:r>
      <w:r w:rsidRPr="009778DD">
        <w:rPr>
          <w:szCs w:val="22"/>
        </w:rPr>
        <w:t>environment around it</w:t>
      </w:r>
      <w:r w:rsidR="00301C11" w:rsidRPr="009778DD">
        <w:rPr>
          <w:szCs w:val="22"/>
        </w:rPr>
        <w:t>.</w:t>
      </w:r>
    </w:p>
    <w:p w14:paraId="7B1E5961" w14:textId="7FBF4ABD" w:rsidR="00830B7D" w:rsidRPr="009778DD" w:rsidRDefault="00830B7D" w:rsidP="001233AB">
      <w:pPr>
        <w:spacing w:line="360" w:lineRule="auto"/>
        <w:rPr>
          <w:szCs w:val="22"/>
        </w:rPr>
      </w:pPr>
      <w:r w:rsidRPr="009778DD">
        <w:rPr>
          <w:szCs w:val="22"/>
        </w:rPr>
        <w:t xml:space="preserve">The robot I will be building is designed specifically to be used in a manufacturing environment where products need to be transported from the starting point to the destination. The robot </w:t>
      </w:r>
      <w:r w:rsidR="00FD07A4" w:rsidRPr="009778DD">
        <w:rPr>
          <w:szCs w:val="22"/>
        </w:rPr>
        <w:t>must</w:t>
      </w:r>
      <w:r w:rsidRPr="009778DD">
        <w:rPr>
          <w:szCs w:val="22"/>
        </w:rPr>
        <w:t xml:space="preserve"> be able to react and change its direction in response to a dynamic environment, so a constant stream of information will be required. This information will be delivered to the robot through an external source (i.e., a computer) via </w:t>
      </w:r>
      <w:r w:rsidR="003F4D49" w:rsidRPr="009778DD">
        <w:rPr>
          <w:szCs w:val="22"/>
        </w:rPr>
        <w:t>W</w:t>
      </w:r>
      <w:r w:rsidR="00373536" w:rsidRPr="009778DD">
        <w:rPr>
          <w:szCs w:val="22"/>
        </w:rPr>
        <w:t>i-Fi</w:t>
      </w:r>
      <w:r w:rsidRPr="009778DD">
        <w:rPr>
          <w:szCs w:val="22"/>
        </w:rPr>
        <w:t>.</w:t>
      </w:r>
    </w:p>
    <w:p w14:paraId="59EB22FA" w14:textId="612DD8CA" w:rsidR="00301C11" w:rsidRPr="009778DD" w:rsidRDefault="00830B7D" w:rsidP="001233AB">
      <w:pPr>
        <w:spacing w:line="360" w:lineRule="auto"/>
        <w:rPr>
          <w:szCs w:val="22"/>
        </w:rPr>
      </w:pPr>
      <w:r w:rsidRPr="009778DD">
        <w:rPr>
          <w:szCs w:val="22"/>
        </w:rPr>
        <w:t xml:space="preserve">The robot will </w:t>
      </w:r>
      <w:r w:rsidR="00FD07A4" w:rsidRPr="009778DD">
        <w:rPr>
          <w:szCs w:val="22"/>
        </w:rPr>
        <w:t>feature</w:t>
      </w:r>
      <w:r w:rsidRPr="009778DD">
        <w:rPr>
          <w:szCs w:val="22"/>
        </w:rPr>
        <w:t xml:space="preserve"> an interactive UI, which will give </w:t>
      </w:r>
      <w:r w:rsidR="00373536" w:rsidRPr="009778DD">
        <w:rPr>
          <w:szCs w:val="22"/>
        </w:rPr>
        <w:t>users</w:t>
      </w:r>
      <w:r w:rsidRPr="009778DD">
        <w:rPr>
          <w:szCs w:val="22"/>
        </w:rPr>
        <w:t xml:space="preserve"> the ability to plan routes </w:t>
      </w:r>
      <w:r w:rsidR="00373536" w:rsidRPr="009778DD">
        <w:rPr>
          <w:szCs w:val="22"/>
        </w:rPr>
        <w:t xml:space="preserve">and visualise the </w:t>
      </w:r>
      <w:r w:rsidR="008564CF" w:rsidRPr="009778DD">
        <w:rPr>
          <w:szCs w:val="22"/>
        </w:rPr>
        <w:t>environment.</w:t>
      </w:r>
      <w:r w:rsidRPr="009778DD">
        <w:rPr>
          <w:szCs w:val="22"/>
        </w:rPr>
        <w:t xml:space="preserve"> I will use the 2D visual game module Pygame for this purpose. Data from the camera will be processed into a grid arrangement, which will be mapped out to an interactive 2D map of the environment using Pygame. Additionally, we will apply the A* pathfinding algorithm to the grid to generate the</w:t>
      </w:r>
      <w:r w:rsidR="00FD07A4" w:rsidRPr="009778DD">
        <w:rPr>
          <w:szCs w:val="22"/>
        </w:rPr>
        <w:t xml:space="preserve"> necessary</w:t>
      </w:r>
      <w:r w:rsidRPr="009778DD">
        <w:rPr>
          <w:szCs w:val="22"/>
        </w:rPr>
        <w:t xml:space="preserve"> path. This path will be shown on the interactive display to show the robot's trajectory. I will use a </w:t>
      </w:r>
      <w:r w:rsidR="00B057B8">
        <w:rPr>
          <w:szCs w:val="22"/>
        </w:rPr>
        <w:t>custom-tuned</w:t>
      </w:r>
      <w:r w:rsidRPr="009778DD">
        <w:rPr>
          <w:szCs w:val="22"/>
        </w:rPr>
        <w:t xml:space="preserve"> PID algorithm to ensure that the robot follows the path accurately and efficiently</w:t>
      </w:r>
      <w:r w:rsidR="008564CF" w:rsidRPr="009778DD">
        <w:rPr>
          <w:szCs w:val="22"/>
        </w:rPr>
        <w:t xml:space="preserve"> using waypoints</w:t>
      </w:r>
      <w:r w:rsidRPr="009778DD">
        <w:rPr>
          <w:szCs w:val="22"/>
        </w:rPr>
        <w:t xml:space="preserve">. </w:t>
      </w:r>
    </w:p>
    <w:p w14:paraId="178883B9" w14:textId="77777777" w:rsidR="004852B2" w:rsidRPr="009778DD" w:rsidRDefault="004852B2" w:rsidP="001233AB">
      <w:pPr>
        <w:spacing w:line="360" w:lineRule="auto"/>
        <w:rPr>
          <w:szCs w:val="22"/>
        </w:rPr>
      </w:pPr>
    </w:p>
    <w:p w14:paraId="7876AAF4" w14:textId="77777777" w:rsidR="00681A51" w:rsidRPr="009778DD" w:rsidRDefault="00681A51" w:rsidP="005175B1">
      <w:pPr>
        <w:pStyle w:val="Heading2"/>
      </w:pPr>
      <w:bookmarkStart w:id="10" w:name="_Toc197417207"/>
      <w:r w:rsidRPr="009778DD">
        <w:lastRenderedPageBreak/>
        <w:t>Problem Statement</w:t>
      </w:r>
      <w:bookmarkEnd w:id="10"/>
    </w:p>
    <w:p w14:paraId="68A73A7F" w14:textId="251A5525" w:rsidR="008F4C51" w:rsidRPr="009778DD" w:rsidRDefault="008F4C51" w:rsidP="008F4C51">
      <w:pPr>
        <w:spacing w:line="360" w:lineRule="auto"/>
        <w:rPr>
          <w:szCs w:val="22"/>
        </w:rPr>
      </w:pPr>
      <w:r w:rsidRPr="009778DD">
        <w:rPr>
          <w:szCs w:val="22"/>
        </w:rPr>
        <w:t xml:space="preserve">Most indoor positioning systems (IPS) rely on radio-based technologies such as Ultra-Wideband (UWB) or Bluetooth Low Energy (BLE) to determine a robot’s position relative to its environment. While these systems provide reasonable accuracy, they come with significant drawbacks. </w:t>
      </w:r>
      <w:r w:rsidR="00DF1224" w:rsidRPr="009778DD">
        <w:rPr>
          <w:szCs w:val="22"/>
        </w:rPr>
        <w:t>One</w:t>
      </w:r>
      <w:r w:rsidRPr="009778DD">
        <w:rPr>
          <w:szCs w:val="22"/>
        </w:rPr>
        <w:t xml:space="preserve"> limitation is the reliance on multiple radio beacons for triangulation, which increases deployment costs and setup time, particularly in large or complex environments. Furthermore, these radio beacons are incapable of detecting physical obstacles within the environment, making them unsuitable for dynamic scenarios where real-time obstacle avoidance is </w:t>
      </w:r>
      <w:r w:rsidR="00D65DED" w:rsidRPr="009778DD">
        <w:rPr>
          <w:szCs w:val="22"/>
        </w:rPr>
        <w:t>necessary</w:t>
      </w:r>
      <w:r w:rsidRPr="009778DD">
        <w:rPr>
          <w:szCs w:val="22"/>
        </w:rPr>
        <w:t xml:space="preserve">. Additionally, radio signals are susceptible to interference and obstructions, leading to inaccuracies in position tracking, which can compromise the robot's ability to navigate effectively and safely. This highlights the need for an alternative approach that combines accurate </w:t>
      </w:r>
      <w:r w:rsidR="00B057B8">
        <w:rPr>
          <w:szCs w:val="22"/>
        </w:rPr>
        <w:t>localisation</w:t>
      </w:r>
      <w:r w:rsidRPr="009778DD">
        <w:rPr>
          <w:szCs w:val="22"/>
        </w:rPr>
        <w:t xml:space="preserve"> with robust environmental awareness.</w:t>
      </w:r>
    </w:p>
    <w:p w14:paraId="5F726C3F" w14:textId="77777777" w:rsidR="00681A51" w:rsidRPr="009778DD" w:rsidRDefault="00681A51" w:rsidP="005175B1">
      <w:pPr>
        <w:pStyle w:val="Heading2"/>
      </w:pPr>
      <w:bookmarkStart w:id="11" w:name="_Toc197417208"/>
      <w:r w:rsidRPr="009778DD">
        <w:t>Aim</w:t>
      </w:r>
      <w:bookmarkEnd w:id="11"/>
    </w:p>
    <w:p w14:paraId="55A00635" w14:textId="718FA70B" w:rsidR="008F4C51" w:rsidRPr="009778DD" w:rsidRDefault="00B057B8" w:rsidP="008F4C51">
      <w:pPr>
        <w:spacing w:line="360" w:lineRule="auto"/>
        <w:rPr>
          <w:szCs w:val="22"/>
        </w:rPr>
      </w:pPr>
      <w:r>
        <w:rPr>
          <w:szCs w:val="22"/>
        </w:rPr>
        <w:t>This project aims</w:t>
      </w:r>
      <w:r w:rsidR="008F4C51" w:rsidRPr="009778DD">
        <w:rPr>
          <w:szCs w:val="22"/>
        </w:rPr>
        <w:t xml:space="preserve"> to design and develop an affordable indoor positioning system (IPS) to control an autonomous robot capable of operating in dynamic environments such as manufacturing, agriculture, and healthcare. This system will </w:t>
      </w:r>
      <w:r>
        <w:rPr>
          <w:szCs w:val="22"/>
        </w:rPr>
        <w:t>prioritise</w:t>
      </w:r>
      <w:r w:rsidR="008F4C51" w:rsidRPr="009778DD">
        <w:rPr>
          <w:szCs w:val="22"/>
        </w:rPr>
        <w:t xml:space="preserve"> cost-effectiveness while maintaining high accuracy and adaptability to complex, changing conditions. The project will involve creating a simplified small-scale prototype to serve as a proof of concept, allowing for rigorous testing and evaluation. The insights gained will inform potential scaling of the design for full-scale deployment in real-world applications, ultimately contributing to improved efficiency and automation in various industries.</w:t>
      </w:r>
    </w:p>
    <w:p w14:paraId="1EA2A4BC" w14:textId="77777777" w:rsidR="008F4C51" w:rsidRPr="009778DD" w:rsidRDefault="008F4C51" w:rsidP="008F4C51">
      <w:pPr>
        <w:spacing w:line="360" w:lineRule="auto"/>
        <w:rPr>
          <w:sz w:val="24"/>
        </w:rPr>
      </w:pPr>
    </w:p>
    <w:p w14:paraId="604FBFC9" w14:textId="77777777" w:rsidR="008F4C51" w:rsidRPr="009778DD" w:rsidRDefault="008F4C51" w:rsidP="008F4C51">
      <w:pPr>
        <w:spacing w:line="360" w:lineRule="auto"/>
        <w:rPr>
          <w:sz w:val="24"/>
        </w:rPr>
      </w:pPr>
    </w:p>
    <w:p w14:paraId="394DBF0B" w14:textId="77777777" w:rsidR="008F4C51" w:rsidRPr="009778DD" w:rsidRDefault="008F4C51" w:rsidP="008F4C51">
      <w:pPr>
        <w:spacing w:line="360" w:lineRule="auto"/>
        <w:rPr>
          <w:sz w:val="24"/>
        </w:rPr>
      </w:pPr>
    </w:p>
    <w:p w14:paraId="6C19D728" w14:textId="77777777" w:rsidR="008F4C51" w:rsidRPr="009778DD" w:rsidRDefault="008F4C51" w:rsidP="008F4C51">
      <w:pPr>
        <w:spacing w:line="360" w:lineRule="auto"/>
        <w:rPr>
          <w:sz w:val="24"/>
        </w:rPr>
      </w:pPr>
    </w:p>
    <w:p w14:paraId="6B8048C0" w14:textId="77777777" w:rsidR="004852B2" w:rsidRPr="009778DD" w:rsidRDefault="004852B2" w:rsidP="008F4C51">
      <w:pPr>
        <w:spacing w:line="360" w:lineRule="auto"/>
        <w:rPr>
          <w:sz w:val="24"/>
        </w:rPr>
      </w:pPr>
    </w:p>
    <w:p w14:paraId="7E911D02" w14:textId="77777777" w:rsidR="004852B2" w:rsidRPr="009778DD" w:rsidRDefault="004852B2" w:rsidP="008F4C51">
      <w:pPr>
        <w:spacing w:line="360" w:lineRule="auto"/>
        <w:rPr>
          <w:sz w:val="24"/>
        </w:rPr>
      </w:pPr>
    </w:p>
    <w:p w14:paraId="4D0083FD" w14:textId="4F281F92" w:rsidR="00F64E40" w:rsidRPr="009778DD" w:rsidRDefault="00681A51" w:rsidP="00681A51">
      <w:pPr>
        <w:pStyle w:val="Heading2"/>
      </w:pPr>
      <w:bookmarkStart w:id="12" w:name="_Toc197417209"/>
      <w:r w:rsidRPr="009778DD">
        <w:lastRenderedPageBreak/>
        <w:t>Objectives</w:t>
      </w:r>
      <w:bookmarkEnd w:id="12"/>
    </w:p>
    <w:p w14:paraId="7E44143B" w14:textId="682285BB" w:rsidR="008F4C51" w:rsidRPr="009778DD" w:rsidRDefault="008F4C51" w:rsidP="005175B1">
      <w:pPr>
        <w:pStyle w:val="Heading3"/>
      </w:pPr>
      <w:r w:rsidRPr="009778DD">
        <w:t>Build Environment</w:t>
      </w:r>
    </w:p>
    <w:p w14:paraId="69A050D0" w14:textId="4F9F2A41" w:rsidR="008F4C51" w:rsidRPr="009778DD" w:rsidRDefault="008F4C51" w:rsidP="008F4C51">
      <w:pPr>
        <w:spacing w:line="360" w:lineRule="auto"/>
        <w:rPr>
          <w:szCs w:val="22"/>
        </w:rPr>
      </w:pPr>
      <w:r w:rsidRPr="009778DD">
        <w:rPr>
          <w:szCs w:val="22"/>
        </w:rPr>
        <w:t xml:space="preserve">Construct the </w:t>
      </w:r>
      <w:r w:rsidR="004A5EF5" w:rsidRPr="009778DD">
        <w:rPr>
          <w:szCs w:val="22"/>
        </w:rPr>
        <w:t xml:space="preserve">environment for </w:t>
      </w:r>
      <w:r w:rsidR="008A1FA9" w:rsidRPr="009778DD">
        <w:rPr>
          <w:szCs w:val="22"/>
        </w:rPr>
        <w:t xml:space="preserve">an </w:t>
      </w:r>
      <w:r w:rsidR="004A5EF5" w:rsidRPr="009778DD">
        <w:rPr>
          <w:szCs w:val="22"/>
        </w:rPr>
        <w:t xml:space="preserve">autonomous robot to move around in. Corners will be designed in CAD modelling software and </w:t>
      </w:r>
      <w:r w:rsidR="00B057B8">
        <w:rPr>
          <w:szCs w:val="22"/>
        </w:rPr>
        <w:t>3d</w:t>
      </w:r>
      <w:r w:rsidR="004A5EF5" w:rsidRPr="009778DD">
        <w:rPr>
          <w:szCs w:val="22"/>
        </w:rPr>
        <w:t xml:space="preserve"> printed</w:t>
      </w:r>
      <w:r w:rsidR="00B057B8">
        <w:rPr>
          <w:szCs w:val="22"/>
        </w:rPr>
        <w:t>.</w:t>
      </w:r>
      <w:r w:rsidR="004A5EF5" w:rsidRPr="009778DD">
        <w:rPr>
          <w:szCs w:val="22"/>
        </w:rPr>
        <w:t xml:space="preserve"> </w:t>
      </w:r>
      <w:r w:rsidR="00B057B8">
        <w:rPr>
          <w:szCs w:val="22"/>
        </w:rPr>
        <w:t>Once</w:t>
      </w:r>
      <w:r w:rsidR="004A5EF5" w:rsidRPr="009778DD">
        <w:rPr>
          <w:szCs w:val="22"/>
        </w:rPr>
        <w:t xml:space="preserve"> printed</w:t>
      </w:r>
      <w:r w:rsidR="00B057B8">
        <w:rPr>
          <w:szCs w:val="22"/>
        </w:rPr>
        <w:t>,</w:t>
      </w:r>
      <w:r w:rsidR="004A5EF5" w:rsidRPr="009778DD">
        <w:rPr>
          <w:szCs w:val="22"/>
        </w:rPr>
        <w:t xml:space="preserve"> the corners will be joined together using metal rods to create the </w:t>
      </w:r>
      <w:r w:rsidR="00B057B8">
        <w:rPr>
          <w:szCs w:val="22"/>
        </w:rPr>
        <w:t>rectangular</w:t>
      </w:r>
      <w:r w:rsidR="004A5EF5" w:rsidRPr="009778DD">
        <w:rPr>
          <w:szCs w:val="22"/>
        </w:rPr>
        <w:t xml:space="preserve"> </w:t>
      </w:r>
      <w:r w:rsidR="00FD1246" w:rsidRPr="009778DD">
        <w:rPr>
          <w:szCs w:val="22"/>
        </w:rPr>
        <w:t>environment</w:t>
      </w:r>
      <w:r w:rsidR="004A5EF5" w:rsidRPr="009778DD">
        <w:rPr>
          <w:szCs w:val="22"/>
        </w:rPr>
        <w:t xml:space="preserve">. The modular design of the environment is to ensure </w:t>
      </w:r>
      <w:r w:rsidR="00B057B8">
        <w:rPr>
          <w:szCs w:val="22"/>
        </w:rPr>
        <w:t>quick</w:t>
      </w:r>
      <w:r w:rsidR="004A5EF5" w:rsidRPr="009778DD">
        <w:rPr>
          <w:szCs w:val="22"/>
        </w:rPr>
        <w:t xml:space="preserve"> prototyping. </w:t>
      </w:r>
      <w:r w:rsidR="00FD1246" w:rsidRPr="009778DD">
        <w:rPr>
          <w:szCs w:val="22"/>
        </w:rPr>
        <w:t xml:space="preserve">A </w:t>
      </w:r>
      <w:r w:rsidR="004A5EF5" w:rsidRPr="009778DD">
        <w:rPr>
          <w:szCs w:val="22"/>
        </w:rPr>
        <w:t xml:space="preserve">Camera will be mounted in a </w:t>
      </w:r>
      <w:r w:rsidR="00FD1246" w:rsidRPr="009778DD">
        <w:rPr>
          <w:szCs w:val="22"/>
        </w:rPr>
        <w:t>top-down</w:t>
      </w:r>
      <w:r w:rsidR="004A5EF5" w:rsidRPr="009778DD">
        <w:rPr>
          <w:szCs w:val="22"/>
        </w:rPr>
        <w:t xml:space="preserve"> view</w:t>
      </w:r>
      <w:r w:rsidR="00B057B8">
        <w:rPr>
          <w:szCs w:val="22"/>
        </w:rPr>
        <w:t>,</w:t>
      </w:r>
      <w:r w:rsidR="004A5EF5" w:rsidRPr="009778DD">
        <w:rPr>
          <w:szCs w:val="22"/>
        </w:rPr>
        <w:t xml:space="preserve"> looking down at the environment.</w:t>
      </w:r>
    </w:p>
    <w:p w14:paraId="7DDDB57A" w14:textId="52704A3C" w:rsidR="004A5EF5" w:rsidRPr="009778DD" w:rsidRDefault="004A5EF5" w:rsidP="005175B1">
      <w:pPr>
        <w:pStyle w:val="Heading3"/>
      </w:pPr>
      <w:r w:rsidRPr="009778DD">
        <w:t>Generate ARUCO Markers</w:t>
      </w:r>
    </w:p>
    <w:p w14:paraId="11B11B48" w14:textId="3CC4F7A9" w:rsidR="004A5EF5" w:rsidRPr="009778DD" w:rsidRDefault="004A5EF5" w:rsidP="008F4C51">
      <w:pPr>
        <w:spacing w:line="360" w:lineRule="auto"/>
        <w:rPr>
          <w:szCs w:val="22"/>
        </w:rPr>
      </w:pPr>
      <w:r w:rsidRPr="009778DD">
        <w:rPr>
          <w:szCs w:val="22"/>
        </w:rPr>
        <w:t xml:space="preserve">Generate and print </w:t>
      </w:r>
      <w:r w:rsidR="005D772F" w:rsidRPr="009778DD">
        <w:rPr>
          <w:szCs w:val="22"/>
        </w:rPr>
        <w:t>out</w:t>
      </w:r>
      <w:r w:rsidRPr="009778DD">
        <w:rPr>
          <w:szCs w:val="22"/>
        </w:rPr>
        <w:t xml:space="preserve"> ARUCO Markers and stick them on each corner of the rectangular environment</w:t>
      </w:r>
      <w:r w:rsidR="00B057B8">
        <w:rPr>
          <w:szCs w:val="22"/>
        </w:rPr>
        <w:t>;</w:t>
      </w:r>
      <w:r w:rsidRPr="009778DD">
        <w:rPr>
          <w:szCs w:val="22"/>
        </w:rPr>
        <w:t xml:space="preserve"> </w:t>
      </w:r>
      <w:r w:rsidR="004C730C" w:rsidRPr="009778DD">
        <w:rPr>
          <w:szCs w:val="22"/>
        </w:rPr>
        <w:t>these will be</w:t>
      </w:r>
      <w:r w:rsidR="00F947C0" w:rsidRPr="009778DD">
        <w:rPr>
          <w:szCs w:val="22"/>
        </w:rPr>
        <w:t xml:space="preserve"> used </w:t>
      </w:r>
      <w:r w:rsidR="00F24AC7" w:rsidRPr="009778DD">
        <w:rPr>
          <w:szCs w:val="22"/>
        </w:rPr>
        <w:t xml:space="preserve">for </w:t>
      </w:r>
      <w:r w:rsidR="009C4171" w:rsidRPr="009778DD">
        <w:rPr>
          <w:szCs w:val="22"/>
        </w:rPr>
        <w:t>perspective</w:t>
      </w:r>
      <w:r w:rsidR="00E90A1A" w:rsidRPr="009778DD">
        <w:rPr>
          <w:szCs w:val="22"/>
        </w:rPr>
        <w:t xml:space="preserve"> transformation</w:t>
      </w:r>
      <w:r w:rsidRPr="009778DD">
        <w:rPr>
          <w:szCs w:val="22"/>
        </w:rPr>
        <w:t>. Another ARUCO marker will be stuck to the robot to ensure quick detection and tracking.</w:t>
      </w:r>
    </w:p>
    <w:p w14:paraId="629B0495" w14:textId="6DC77A55" w:rsidR="004A5EF5" w:rsidRPr="009778DD" w:rsidRDefault="004A5EF5" w:rsidP="005175B1">
      <w:pPr>
        <w:pStyle w:val="Heading3"/>
      </w:pPr>
      <w:r w:rsidRPr="009778DD">
        <w:t>Robot Construction</w:t>
      </w:r>
    </w:p>
    <w:p w14:paraId="37525D06" w14:textId="3324214E" w:rsidR="004A5EF5" w:rsidRPr="009778DD" w:rsidRDefault="004A5EF5" w:rsidP="008F4C51">
      <w:pPr>
        <w:spacing w:line="360" w:lineRule="auto"/>
        <w:rPr>
          <w:szCs w:val="22"/>
        </w:rPr>
      </w:pPr>
      <w:r w:rsidRPr="009778DD">
        <w:rPr>
          <w:szCs w:val="22"/>
        </w:rPr>
        <w:t xml:space="preserve">Build the robot using electronic components and a </w:t>
      </w:r>
      <w:r w:rsidR="00B057B8">
        <w:rPr>
          <w:szCs w:val="22"/>
        </w:rPr>
        <w:t>3d</w:t>
      </w:r>
      <w:r w:rsidRPr="009778DD">
        <w:rPr>
          <w:szCs w:val="22"/>
        </w:rPr>
        <w:t xml:space="preserve"> printed </w:t>
      </w:r>
      <w:r w:rsidR="00407FC0" w:rsidRPr="009778DD">
        <w:rPr>
          <w:szCs w:val="22"/>
        </w:rPr>
        <w:t>chassis</w:t>
      </w:r>
      <w:r w:rsidRPr="009778DD">
        <w:rPr>
          <w:szCs w:val="22"/>
        </w:rPr>
        <w:t xml:space="preserve">, </w:t>
      </w:r>
      <w:r w:rsidR="00B71961">
        <w:rPr>
          <w:szCs w:val="22"/>
        </w:rPr>
        <w:t>w</w:t>
      </w:r>
      <w:r w:rsidR="00B057B8">
        <w:rPr>
          <w:szCs w:val="22"/>
        </w:rPr>
        <w:t>e</w:t>
      </w:r>
      <w:r w:rsidRPr="009778DD">
        <w:rPr>
          <w:szCs w:val="22"/>
        </w:rPr>
        <w:t xml:space="preserve"> will need motors and motor drivers </w:t>
      </w:r>
      <w:r w:rsidR="00B57601">
        <w:rPr>
          <w:szCs w:val="22"/>
        </w:rPr>
        <w:t>as well</w:t>
      </w:r>
      <w:r w:rsidRPr="009778DD">
        <w:rPr>
          <w:szCs w:val="22"/>
        </w:rPr>
        <w:t xml:space="preserve">. These components will be </w:t>
      </w:r>
      <w:r w:rsidR="00770D57">
        <w:rPr>
          <w:szCs w:val="22"/>
        </w:rPr>
        <w:t>connected</w:t>
      </w:r>
      <w:r w:rsidRPr="009778DD">
        <w:rPr>
          <w:szCs w:val="22"/>
        </w:rPr>
        <w:t xml:space="preserve"> to an ESP32. Information will </w:t>
      </w:r>
      <w:r w:rsidR="00B71961">
        <w:rPr>
          <w:szCs w:val="22"/>
        </w:rPr>
        <w:t>be sent</w:t>
      </w:r>
      <w:r w:rsidRPr="009778DD">
        <w:rPr>
          <w:szCs w:val="22"/>
        </w:rPr>
        <w:t xml:space="preserve"> between the </w:t>
      </w:r>
      <w:r w:rsidR="00261188" w:rsidRPr="009778DD">
        <w:rPr>
          <w:szCs w:val="22"/>
        </w:rPr>
        <w:t>System</w:t>
      </w:r>
      <w:r w:rsidRPr="009778DD">
        <w:rPr>
          <w:szCs w:val="22"/>
        </w:rPr>
        <w:t xml:space="preserve"> and the ESP32 using the </w:t>
      </w:r>
      <w:r w:rsidR="00261188" w:rsidRPr="009778DD">
        <w:rPr>
          <w:szCs w:val="22"/>
        </w:rPr>
        <w:t>MQTT</w:t>
      </w:r>
      <w:r w:rsidRPr="009778DD">
        <w:rPr>
          <w:szCs w:val="22"/>
        </w:rPr>
        <w:t xml:space="preserve"> communication protocol.</w:t>
      </w:r>
    </w:p>
    <w:p w14:paraId="3C18CAD4" w14:textId="3031F5C3" w:rsidR="00407FC0" w:rsidRPr="009778DD" w:rsidRDefault="00407FC0" w:rsidP="005175B1">
      <w:pPr>
        <w:pStyle w:val="Heading3"/>
      </w:pPr>
      <w:r w:rsidRPr="009778DD">
        <w:t>Localization</w:t>
      </w:r>
    </w:p>
    <w:p w14:paraId="139758AF" w14:textId="0C1E82D5" w:rsidR="00407FC0" w:rsidRPr="009778DD" w:rsidRDefault="00407FC0" w:rsidP="008F4C51">
      <w:pPr>
        <w:spacing w:line="360" w:lineRule="auto"/>
        <w:rPr>
          <w:szCs w:val="22"/>
        </w:rPr>
      </w:pPr>
      <w:r w:rsidRPr="009778DD">
        <w:rPr>
          <w:szCs w:val="22"/>
        </w:rPr>
        <w:t xml:space="preserve">Use the camera to capture the </w:t>
      </w:r>
      <w:r w:rsidR="00B71961">
        <w:rPr>
          <w:szCs w:val="22"/>
        </w:rPr>
        <w:t>real-time</w:t>
      </w:r>
      <w:r w:rsidRPr="009778DD">
        <w:rPr>
          <w:szCs w:val="22"/>
        </w:rPr>
        <w:t xml:space="preserve"> movement of the robot and the environment</w:t>
      </w:r>
      <w:r w:rsidR="00122129" w:rsidRPr="009778DD">
        <w:rPr>
          <w:szCs w:val="22"/>
        </w:rPr>
        <w:t>. Correct for any distortion caused by the lens of the camera by finding the camer</w:t>
      </w:r>
      <w:r w:rsidR="006C6329" w:rsidRPr="009778DD">
        <w:rPr>
          <w:szCs w:val="22"/>
        </w:rPr>
        <w:t xml:space="preserve">a and </w:t>
      </w:r>
      <w:r w:rsidR="00B71961">
        <w:rPr>
          <w:szCs w:val="22"/>
        </w:rPr>
        <w:t xml:space="preserve">the </w:t>
      </w:r>
      <w:r w:rsidR="006C6329" w:rsidRPr="009778DD">
        <w:rPr>
          <w:szCs w:val="22"/>
        </w:rPr>
        <w:t>distortion</w:t>
      </w:r>
      <w:r w:rsidR="00122129" w:rsidRPr="009778DD">
        <w:rPr>
          <w:szCs w:val="22"/>
        </w:rPr>
        <w:t xml:space="preserve"> matrix</w:t>
      </w:r>
      <w:r w:rsidR="00B57601">
        <w:rPr>
          <w:szCs w:val="22"/>
        </w:rPr>
        <w:t>.</w:t>
      </w:r>
    </w:p>
    <w:p w14:paraId="709A8D35" w14:textId="76E783CE" w:rsidR="00122129" w:rsidRPr="009778DD" w:rsidRDefault="00122129" w:rsidP="005175B1">
      <w:pPr>
        <w:pStyle w:val="Heading3"/>
      </w:pPr>
      <w:r w:rsidRPr="009778DD">
        <w:t xml:space="preserve">Mapping </w:t>
      </w:r>
    </w:p>
    <w:p w14:paraId="1B0A583B" w14:textId="3D9C7BAA" w:rsidR="00122129" w:rsidRPr="009778DD" w:rsidRDefault="00122129" w:rsidP="008F4C51">
      <w:pPr>
        <w:spacing w:line="360" w:lineRule="auto"/>
        <w:rPr>
          <w:szCs w:val="22"/>
        </w:rPr>
      </w:pPr>
      <w:r w:rsidRPr="009778DD">
        <w:rPr>
          <w:szCs w:val="22"/>
        </w:rPr>
        <w:t xml:space="preserve">Using the ARUCO Markers as </w:t>
      </w:r>
      <w:r w:rsidR="00B57601">
        <w:rPr>
          <w:szCs w:val="22"/>
        </w:rPr>
        <w:t>corners</w:t>
      </w:r>
      <w:r w:rsidRPr="009778DD">
        <w:rPr>
          <w:szCs w:val="22"/>
        </w:rPr>
        <w:t xml:space="preserve"> on the grid</w:t>
      </w:r>
      <w:r w:rsidR="00B71961">
        <w:rPr>
          <w:szCs w:val="22"/>
        </w:rPr>
        <w:t>,</w:t>
      </w:r>
      <w:r w:rsidRPr="009778DD">
        <w:rPr>
          <w:szCs w:val="22"/>
        </w:rPr>
        <w:t xml:space="preserve"> </w:t>
      </w:r>
      <w:r w:rsidR="00B71961">
        <w:rPr>
          <w:szCs w:val="22"/>
        </w:rPr>
        <w:t>perform</w:t>
      </w:r>
      <w:r w:rsidRPr="009778DD">
        <w:rPr>
          <w:szCs w:val="22"/>
        </w:rPr>
        <w:t xml:space="preserve"> a perspective transformation to ensure </w:t>
      </w:r>
      <w:r w:rsidR="00B71961">
        <w:rPr>
          <w:szCs w:val="22"/>
        </w:rPr>
        <w:t xml:space="preserve">the </w:t>
      </w:r>
      <w:r w:rsidRPr="009778DD">
        <w:rPr>
          <w:szCs w:val="22"/>
        </w:rPr>
        <w:t xml:space="preserve">frame is </w:t>
      </w:r>
      <w:r w:rsidR="00B5392D" w:rsidRPr="009778DD">
        <w:rPr>
          <w:szCs w:val="22"/>
        </w:rPr>
        <w:t>perfectly level</w:t>
      </w:r>
      <w:r w:rsidRPr="009778DD">
        <w:rPr>
          <w:szCs w:val="22"/>
        </w:rPr>
        <w:t>, then split the environment into a 2D grid structure so pathfinding algorithms can be used.</w:t>
      </w:r>
    </w:p>
    <w:p w14:paraId="12DB4E3D" w14:textId="6CE5E873" w:rsidR="00D33B73" w:rsidRPr="009778DD" w:rsidRDefault="00D33B73" w:rsidP="005175B1">
      <w:pPr>
        <w:pStyle w:val="Heading3"/>
      </w:pPr>
      <w:r w:rsidRPr="009778DD">
        <w:t>Pathfinding</w:t>
      </w:r>
    </w:p>
    <w:p w14:paraId="13B10D8C" w14:textId="4F08D7B6" w:rsidR="008F4C51" w:rsidRPr="009778DD" w:rsidRDefault="00D33B73" w:rsidP="00D33B73">
      <w:pPr>
        <w:spacing w:line="360" w:lineRule="auto"/>
        <w:rPr>
          <w:szCs w:val="22"/>
        </w:rPr>
      </w:pPr>
      <w:r w:rsidRPr="009778DD">
        <w:rPr>
          <w:szCs w:val="22"/>
        </w:rPr>
        <w:t xml:space="preserve">Use the A* Algorithm to determine the most efficient path from the robot to the destination and send information to the robot via </w:t>
      </w:r>
      <w:r w:rsidR="00261188" w:rsidRPr="009778DD">
        <w:rPr>
          <w:szCs w:val="22"/>
        </w:rPr>
        <w:t>Wi-Fi</w:t>
      </w:r>
      <w:r w:rsidRPr="009778DD">
        <w:rPr>
          <w:szCs w:val="22"/>
        </w:rPr>
        <w:t xml:space="preserve">. Enforce a PID controller to ensure the robot does not stray </w:t>
      </w:r>
      <w:r w:rsidR="00B71961">
        <w:rPr>
          <w:szCs w:val="22"/>
        </w:rPr>
        <w:t>from</w:t>
      </w:r>
      <w:r w:rsidRPr="009778DD">
        <w:rPr>
          <w:szCs w:val="22"/>
        </w:rPr>
        <w:t xml:space="preserve"> </w:t>
      </w:r>
      <w:r w:rsidR="00B71961">
        <w:rPr>
          <w:szCs w:val="22"/>
        </w:rPr>
        <w:t xml:space="preserve">the </w:t>
      </w:r>
      <w:r w:rsidR="00DE4F9B" w:rsidRPr="009778DD">
        <w:rPr>
          <w:szCs w:val="22"/>
        </w:rPr>
        <w:t>course.</w:t>
      </w:r>
    </w:p>
    <w:p w14:paraId="654B1D11" w14:textId="77777777" w:rsidR="002866FD" w:rsidRDefault="002866FD" w:rsidP="00D33B73">
      <w:pPr>
        <w:spacing w:line="360" w:lineRule="auto"/>
        <w:rPr>
          <w:szCs w:val="22"/>
        </w:rPr>
      </w:pPr>
    </w:p>
    <w:p w14:paraId="6E381613" w14:textId="77777777" w:rsidR="00DE4F9B" w:rsidRPr="009778DD" w:rsidRDefault="00DE4F9B" w:rsidP="00D33B73">
      <w:pPr>
        <w:spacing w:line="360" w:lineRule="auto"/>
        <w:rPr>
          <w:szCs w:val="22"/>
        </w:rPr>
      </w:pPr>
    </w:p>
    <w:p w14:paraId="5035A871" w14:textId="77777777" w:rsidR="00681A51" w:rsidRPr="009778DD" w:rsidRDefault="00681A51" w:rsidP="005175B1">
      <w:pPr>
        <w:pStyle w:val="Heading2"/>
      </w:pPr>
      <w:bookmarkStart w:id="13" w:name="_Toc197417210"/>
      <w:r w:rsidRPr="009778DD">
        <w:lastRenderedPageBreak/>
        <w:t>Research Questions</w:t>
      </w:r>
      <w:bookmarkEnd w:id="13"/>
    </w:p>
    <w:p w14:paraId="1DD5C5E3" w14:textId="0FCC1F29" w:rsidR="00847C97" w:rsidRPr="009778DD" w:rsidRDefault="00847C97" w:rsidP="008F4C51">
      <w:pPr>
        <w:pStyle w:val="ListParagraph"/>
        <w:numPr>
          <w:ilvl w:val="0"/>
          <w:numId w:val="26"/>
        </w:numPr>
        <w:spacing w:line="360" w:lineRule="auto"/>
        <w:rPr>
          <w:b/>
          <w:bCs/>
          <w:szCs w:val="22"/>
        </w:rPr>
      </w:pPr>
      <w:r w:rsidRPr="009778DD">
        <w:rPr>
          <w:b/>
          <w:bCs/>
          <w:szCs w:val="22"/>
        </w:rPr>
        <w:t>Core Functionality and Design Evaluation</w:t>
      </w:r>
    </w:p>
    <w:p w14:paraId="0DF8FFDA" w14:textId="560DBBD9" w:rsidR="00847C97" w:rsidRPr="009778DD" w:rsidRDefault="00847C97" w:rsidP="008F4C51">
      <w:pPr>
        <w:spacing w:line="360" w:lineRule="auto"/>
        <w:ind w:left="578"/>
        <w:rPr>
          <w:szCs w:val="22"/>
        </w:rPr>
      </w:pPr>
      <w:r w:rsidRPr="009778DD">
        <w:rPr>
          <w:szCs w:val="22"/>
        </w:rPr>
        <w:t>How effectively can a vision-based system using a 2D mapping approach enable an auton</w:t>
      </w:r>
      <w:r w:rsidR="00545EDD" w:rsidRPr="009778DD">
        <w:rPr>
          <w:szCs w:val="22"/>
        </w:rPr>
        <w:t>omous</w:t>
      </w:r>
      <w:r w:rsidR="0001767F" w:rsidRPr="009778DD">
        <w:rPr>
          <w:szCs w:val="22"/>
        </w:rPr>
        <w:t xml:space="preserve"> </w:t>
      </w:r>
      <w:r w:rsidR="00545EDD" w:rsidRPr="009778DD">
        <w:rPr>
          <w:szCs w:val="22"/>
        </w:rPr>
        <w:t xml:space="preserve">vehicle to navigate and respond </w:t>
      </w:r>
      <w:r w:rsidR="00B71961">
        <w:rPr>
          <w:szCs w:val="22"/>
        </w:rPr>
        <w:t xml:space="preserve">to </w:t>
      </w:r>
      <w:r w:rsidR="004852B2" w:rsidRPr="009778DD">
        <w:rPr>
          <w:szCs w:val="22"/>
        </w:rPr>
        <w:t>a</w:t>
      </w:r>
      <w:r w:rsidR="00545EDD" w:rsidRPr="009778DD">
        <w:rPr>
          <w:szCs w:val="22"/>
        </w:rPr>
        <w:t xml:space="preserve"> dynamic environment</w:t>
      </w:r>
      <w:r w:rsidR="004852B2" w:rsidRPr="009778DD">
        <w:rPr>
          <w:szCs w:val="22"/>
        </w:rPr>
        <w:t>?</w:t>
      </w:r>
    </w:p>
    <w:p w14:paraId="7BE5323E" w14:textId="4AC17A85" w:rsidR="00847C97" w:rsidRPr="009778DD" w:rsidRDefault="00545EDD" w:rsidP="008F4C51">
      <w:pPr>
        <w:pStyle w:val="ListParagraph"/>
        <w:numPr>
          <w:ilvl w:val="0"/>
          <w:numId w:val="26"/>
        </w:numPr>
        <w:spacing w:line="360" w:lineRule="auto"/>
        <w:rPr>
          <w:b/>
          <w:bCs/>
          <w:szCs w:val="22"/>
        </w:rPr>
      </w:pPr>
      <w:r w:rsidRPr="009778DD">
        <w:rPr>
          <w:b/>
          <w:bCs/>
          <w:szCs w:val="22"/>
        </w:rPr>
        <w:t>Scalability</w:t>
      </w:r>
    </w:p>
    <w:p w14:paraId="5A10EC93" w14:textId="1A9EB131" w:rsidR="00545EDD" w:rsidRPr="009778DD" w:rsidRDefault="00545EDD" w:rsidP="008F4C51">
      <w:pPr>
        <w:spacing w:line="360" w:lineRule="auto"/>
        <w:ind w:left="578"/>
        <w:rPr>
          <w:szCs w:val="22"/>
        </w:rPr>
      </w:pPr>
      <w:r w:rsidRPr="009778DD">
        <w:rPr>
          <w:szCs w:val="22"/>
        </w:rPr>
        <w:t xml:space="preserve">What are the key challenges and modifications required to scale up a small-scale vision-based autonomous robot to </w:t>
      </w:r>
      <w:r w:rsidR="00B71961">
        <w:rPr>
          <w:szCs w:val="22"/>
        </w:rPr>
        <w:t xml:space="preserve">a </w:t>
      </w:r>
      <w:r w:rsidR="004852B2" w:rsidRPr="009778DD">
        <w:rPr>
          <w:szCs w:val="22"/>
        </w:rPr>
        <w:t>large</w:t>
      </w:r>
      <w:r w:rsidRPr="009778DD">
        <w:rPr>
          <w:szCs w:val="22"/>
        </w:rPr>
        <w:t>-scale manufacturing environment?</w:t>
      </w:r>
    </w:p>
    <w:p w14:paraId="636F7926" w14:textId="2C07CE26" w:rsidR="00545EDD" w:rsidRPr="009778DD" w:rsidRDefault="00545EDD" w:rsidP="008F4C51">
      <w:pPr>
        <w:pStyle w:val="ListParagraph"/>
        <w:numPr>
          <w:ilvl w:val="0"/>
          <w:numId w:val="26"/>
        </w:numPr>
        <w:spacing w:line="360" w:lineRule="auto"/>
        <w:rPr>
          <w:b/>
          <w:bCs/>
          <w:szCs w:val="22"/>
        </w:rPr>
      </w:pPr>
      <w:r w:rsidRPr="009778DD">
        <w:rPr>
          <w:b/>
          <w:bCs/>
          <w:szCs w:val="22"/>
        </w:rPr>
        <w:t>Algorithm Efficiency</w:t>
      </w:r>
    </w:p>
    <w:p w14:paraId="481E617E" w14:textId="77777777" w:rsidR="00BD4038" w:rsidRPr="009778DD" w:rsidRDefault="00BD4038" w:rsidP="008F4C51">
      <w:pPr>
        <w:pStyle w:val="ListParagraph"/>
        <w:spacing w:line="360" w:lineRule="auto"/>
        <w:rPr>
          <w:szCs w:val="22"/>
        </w:rPr>
      </w:pPr>
    </w:p>
    <w:p w14:paraId="1DC01A58" w14:textId="508EF624" w:rsidR="00BD4038" w:rsidRPr="009778DD" w:rsidRDefault="00BD4038" w:rsidP="008F4C51">
      <w:pPr>
        <w:pStyle w:val="ListParagraph"/>
        <w:spacing w:line="360" w:lineRule="auto"/>
        <w:rPr>
          <w:szCs w:val="22"/>
        </w:rPr>
      </w:pPr>
      <w:r w:rsidRPr="009778DD">
        <w:rPr>
          <w:szCs w:val="22"/>
        </w:rPr>
        <w:t>How will the implementation of the A* pathfinding algorithm and a PID control system enable real-time processing?</w:t>
      </w:r>
    </w:p>
    <w:p w14:paraId="7AB102C0" w14:textId="77777777" w:rsidR="00BD4038" w:rsidRPr="009778DD" w:rsidRDefault="00BD4038" w:rsidP="008F4C51">
      <w:pPr>
        <w:pStyle w:val="ListParagraph"/>
        <w:spacing w:line="360" w:lineRule="auto"/>
        <w:rPr>
          <w:szCs w:val="22"/>
        </w:rPr>
      </w:pPr>
    </w:p>
    <w:p w14:paraId="72C73303" w14:textId="65485078" w:rsidR="00BD4038" w:rsidRPr="009778DD" w:rsidRDefault="00BD4038" w:rsidP="008F4C51">
      <w:pPr>
        <w:pStyle w:val="ListParagraph"/>
        <w:numPr>
          <w:ilvl w:val="0"/>
          <w:numId w:val="26"/>
        </w:numPr>
        <w:spacing w:line="360" w:lineRule="auto"/>
        <w:rPr>
          <w:b/>
          <w:bCs/>
          <w:szCs w:val="22"/>
        </w:rPr>
      </w:pPr>
      <w:r w:rsidRPr="009778DD">
        <w:rPr>
          <w:b/>
          <w:bCs/>
          <w:szCs w:val="22"/>
        </w:rPr>
        <w:t xml:space="preserve">Environmental </w:t>
      </w:r>
      <w:r w:rsidR="00B71961">
        <w:rPr>
          <w:b/>
          <w:bCs/>
          <w:szCs w:val="22"/>
        </w:rPr>
        <w:t>Adaptation</w:t>
      </w:r>
    </w:p>
    <w:p w14:paraId="3E426EE4" w14:textId="70F9257E" w:rsidR="00BD4038" w:rsidRPr="009778DD" w:rsidRDefault="00BD4038" w:rsidP="008F4C51">
      <w:pPr>
        <w:spacing w:line="360" w:lineRule="auto"/>
        <w:ind w:left="720"/>
        <w:rPr>
          <w:szCs w:val="22"/>
        </w:rPr>
      </w:pPr>
      <w:r w:rsidRPr="009778DD">
        <w:rPr>
          <w:szCs w:val="22"/>
        </w:rPr>
        <w:t>To what extent can the proposed vision-based system adapt to changes in a dynamic manufacturing environment, such as moving obstacles or changing routes</w:t>
      </w:r>
    </w:p>
    <w:p w14:paraId="0B9A4938" w14:textId="77777777" w:rsidR="00681A51" w:rsidRPr="009778DD" w:rsidRDefault="00681A51" w:rsidP="00681A51">
      <w:pPr>
        <w:pStyle w:val="p2"/>
      </w:pPr>
    </w:p>
    <w:p w14:paraId="38F7B34D" w14:textId="77777777" w:rsidR="003A7952" w:rsidRPr="009778DD" w:rsidRDefault="00A71E82" w:rsidP="00A509A8">
      <w:pPr>
        <w:pStyle w:val="Heading1"/>
      </w:pPr>
      <w:bookmarkStart w:id="14" w:name="_Toc197417211"/>
      <w:r w:rsidRPr="009778DD">
        <w:lastRenderedPageBreak/>
        <w:t>Literature Review</w:t>
      </w:r>
      <w:bookmarkEnd w:id="14"/>
    </w:p>
    <w:p w14:paraId="37A9EB3E" w14:textId="03DE6D71" w:rsidR="00A71E82" w:rsidRPr="009778DD" w:rsidRDefault="00C706D3" w:rsidP="00A71E82">
      <w:pPr>
        <w:pStyle w:val="Heading2"/>
      </w:pPr>
      <w:r w:rsidRPr="009778DD">
        <w:tab/>
      </w:r>
      <w:bookmarkStart w:id="15" w:name="_Toc197417212"/>
      <w:r w:rsidR="00B71961">
        <w:t>Localisation</w:t>
      </w:r>
      <w:r w:rsidR="48106C94" w:rsidRPr="009778DD">
        <w:t xml:space="preserve"> Using Computer Vision</w:t>
      </w:r>
      <w:bookmarkEnd w:id="15"/>
    </w:p>
    <w:p w14:paraId="0CB273C8" w14:textId="77777777" w:rsidR="00A71E82" w:rsidRPr="009778DD" w:rsidRDefault="00A71E82" w:rsidP="00A71E82"/>
    <w:p w14:paraId="00CEC9F0" w14:textId="6BDA150F" w:rsidR="00A62342" w:rsidRPr="009778DD" w:rsidRDefault="00B71961" w:rsidP="00A509A8">
      <w:pPr>
        <w:pStyle w:val="Heading3"/>
      </w:pPr>
      <w:r>
        <w:t>Localisation</w:t>
      </w:r>
      <w:r w:rsidR="3FB0D100" w:rsidRPr="009778DD">
        <w:t xml:space="preserve"> </w:t>
      </w:r>
      <w:r w:rsidR="6769D7EB" w:rsidRPr="009778DD">
        <w:t>in autonomous robots.</w:t>
      </w:r>
      <w:r w:rsidR="3FB0D100" w:rsidRPr="009778DD">
        <w:t xml:space="preserve"> </w:t>
      </w:r>
    </w:p>
    <w:p w14:paraId="655E8D7E" w14:textId="506583FF" w:rsidR="75E2FAF0" w:rsidRPr="009778DD" w:rsidRDefault="00734815" w:rsidP="00A509A8">
      <w:pPr>
        <w:rPr>
          <w:b/>
          <w:bCs/>
        </w:rPr>
      </w:pPr>
      <w:r w:rsidRPr="00734815">
        <w:rPr>
          <w:rFonts w:cs="Arial"/>
          <w:b/>
          <w:bCs/>
          <w:szCs w:val="22"/>
        </w:rPr>
        <w:t>(Alam, M 2023</w:t>
      </w:r>
      <w:r w:rsidRPr="009778DD">
        <w:rPr>
          <w:rFonts w:cs="Arial"/>
          <w:szCs w:val="22"/>
        </w:rPr>
        <w:t>)</w:t>
      </w:r>
      <w:r>
        <w:rPr>
          <w:rFonts w:cs="Arial"/>
          <w:szCs w:val="22"/>
        </w:rPr>
        <w:t xml:space="preserve"> </w:t>
      </w:r>
      <w:r w:rsidR="00B71961">
        <w:t>Localisation</w:t>
      </w:r>
      <w:r w:rsidR="00EA072C" w:rsidRPr="009778DD">
        <w:rPr>
          <w:b/>
          <w:bCs/>
        </w:rPr>
        <w:t xml:space="preserve"> </w:t>
      </w:r>
      <w:r w:rsidR="00C850CE" w:rsidRPr="009778DD">
        <w:t xml:space="preserve">is a vital task in an </w:t>
      </w:r>
      <w:r w:rsidR="5B3F2668" w:rsidRPr="009778DD">
        <w:t xml:space="preserve">autonomous robot. </w:t>
      </w:r>
      <w:r w:rsidR="5607C32D" w:rsidRPr="009778DD">
        <w:t>To</w:t>
      </w:r>
      <w:r w:rsidR="3FB0D100" w:rsidRPr="009778DD">
        <w:t xml:space="preserve"> navigate, robots</w:t>
      </w:r>
      <w:r w:rsidR="7B086F5D" w:rsidRPr="009778DD">
        <w:t xml:space="preserve"> </w:t>
      </w:r>
      <w:r w:rsidR="3FB0D100" w:rsidRPr="009778DD">
        <w:t xml:space="preserve">will need to </w:t>
      </w:r>
      <w:r w:rsidR="00B71961">
        <w:t>initialise</w:t>
      </w:r>
      <w:r w:rsidR="3FB0D100" w:rsidRPr="009778DD">
        <w:t xml:space="preserve"> </w:t>
      </w:r>
      <w:r w:rsidR="3B3BFDFB" w:rsidRPr="009778DD">
        <w:t>an</w:t>
      </w:r>
      <w:r w:rsidR="3FB0D100" w:rsidRPr="009778DD">
        <w:t xml:space="preserve"> effective </w:t>
      </w:r>
      <w:r w:rsidR="00B71961">
        <w:t>localisation</w:t>
      </w:r>
      <w:r w:rsidR="3FB0D100" w:rsidRPr="009778DD">
        <w:t xml:space="preserve"> strat</w:t>
      </w:r>
      <w:r w:rsidR="4EA07498" w:rsidRPr="009778DD">
        <w:t>e</w:t>
      </w:r>
      <w:r w:rsidR="3FB0D100" w:rsidRPr="009778DD">
        <w:t>gy</w:t>
      </w:r>
      <w:r w:rsidR="2F88DA3A" w:rsidRPr="009778DD">
        <w:t xml:space="preserve">, map their surroundings, and carry out various tasks autonomously. </w:t>
      </w:r>
      <w:r w:rsidR="00B71961">
        <w:t>Localisation</w:t>
      </w:r>
      <w:r w:rsidR="2F88DA3A" w:rsidRPr="009778DD">
        <w:t xml:space="preserve"> involves determining the robot's position </w:t>
      </w:r>
      <w:r w:rsidR="00B71961">
        <w:t>concerning</w:t>
      </w:r>
      <w:r w:rsidR="002A2970" w:rsidRPr="009778DD">
        <w:t xml:space="preserve"> the</w:t>
      </w:r>
      <w:r w:rsidR="2F7F18EA" w:rsidRPr="009778DD">
        <w:t xml:space="preserve"> environment in real-time. This process is crucial for making precise and informed decisions</w:t>
      </w:r>
      <w:r w:rsidR="00C850CE" w:rsidRPr="009778DD">
        <w:t>.</w:t>
      </w:r>
    </w:p>
    <w:p w14:paraId="2B96283F" w14:textId="42875534" w:rsidR="2C1B61B6" w:rsidRPr="009778DD" w:rsidRDefault="00B71961" w:rsidP="008F4C51">
      <w:pPr>
        <w:spacing w:line="360" w:lineRule="auto"/>
        <w:rPr>
          <w:szCs w:val="22"/>
        </w:rPr>
      </w:pPr>
      <w:r>
        <w:rPr>
          <w:szCs w:val="22"/>
        </w:rPr>
        <w:t>Localisation</w:t>
      </w:r>
      <w:r w:rsidR="2C1B61B6" w:rsidRPr="009778DD">
        <w:rPr>
          <w:szCs w:val="22"/>
        </w:rPr>
        <w:t xml:space="preserve"> in robotics</w:t>
      </w:r>
      <w:r w:rsidR="27B96EB8" w:rsidRPr="009778DD">
        <w:rPr>
          <w:szCs w:val="22"/>
        </w:rPr>
        <w:t xml:space="preserve"> involves integrating numerous data sources</w:t>
      </w:r>
      <w:r>
        <w:rPr>
          <w:szCs w:val="22"/>
        </w:rPr>
        <w:t>,</w:t>
      </w:r>
      <w:r w:rsidR="27B96EB8" w:rsidRPr="009778DD">
        <w:rPr>
          <w:szCs w:val="22"/>
        </w:rPr>
        <w:t xml:space="preserve"> such as sensors and other re</w:t>
      </w:r>
      <w:r w:rsidR="098FD7FA" w:rsidRPr="009778DD">
        <w:rPr>
          <w:szCs w:val="22"/>
        </w:rPr>
        <w:t>leva</w:t>
      </w:r>
      <w:r w:rsidR="27B96EB8" w:rsidRPr="009778DD">
        <w:rPr>
          <w:szCs w:val="22"/>
        </w:rPr>
        <w:t>nt information</w:t>
      </w:r>
      <w:r>
        <w:rPr>
          <w:szCs w:val="22"/>
        </w:rPr>
        <w:t>,</w:t>
      </w:r>
      <w:r w:rsidR="27B96EB8" w:rsidRPr="009778DD">
        <w:rPr>
          <w:szCs w:val="22"/>
        </w:rPr>
        <w:t xml:space="preserve"> to estimate a robot</w:t>
      </w:r>
      <w:r w:rsidR="2F9D3641" w:rsidRPr="009778DD">
        <w:rPr>
          <w:szCs w:val="22"/>
        </w:rPr>
        <w:t>'</w:t>
      </w:r>
      <w:r w:rsidR="27B96EB8" w:rsidRPr="009778DD">
        <w:rPr>
          <w:szCs w:val="22"/>
        </w:rPr>
        <w:t>s position in a predefine</w:t>
      </w:r>
      <w:r w:rsidR="0848AFD5" w:rsidRPr="009778DD">
        <w:rPr>
          <w:szCs w:val="22"/>
        </w:rPr>
        <w:t xml:space="preserve">d environment. </w:t>
      </w:r>
      <w:r w:rsidR="482C4E53" w:rsidRPr="009778DD">
        <w:rPr>
          <w:szCs w:val="22"/>
        </w:rPr>
        <w:t>There are 3 main approaches to locali</w:t>
      </w:r>
      <w:r w:rsidR="009778DD">
        <w:rPr>
          <w:szCs w:val="22"/>
        </w:rPr>
        <w:t>s</w:t>
      </w:r>
      <w:r w:rsidR="482C4E53" w:rsidRPr="009778DD">
        <w:rPr>
          <w:szCs w:val="22"/>
        </w:rPr>
        <w:t>ation</w:t>
      </w:r>
    </w:p>
    <w:p w14:paraId="35B4FACA" w14:textId="538778F7" w:rsidR="482C4E53" w:rsidRPr="009778DD" w:rsidRDefault="482C4E53" w:rsidP="008F4C51">
      <w:pPr>
        <w:pStyle w:val="ListParagraph"/>
        <w:numPr>
          <w:ilvl w:val="0"/>
          <w:numId w:val="3"/>
        </w:numPr>
        <w:spacing w:line="360" w:lineRule="auto"/>
        <w:rPr>
          <w:szCs w:val="22"/>
        </w:rPr>
      </w:pPr>
      <w:r w:rsidRPr="009778DD">
        <w:rPr>
          <w:szCs w:val="22"/>
        </w:rPr>
        <w:t xml:space="preserve">Odometry-based </w:t>
      </w:r>
      <w:r w:rsidR="00B71961">
        <w:rPr>
          <w:szCs w:val="22"/>
        </w:rPr>
        <w:t>Localisation</w:t>
      </w:r>
      <w:r w:rsidRPr="009778DD">
        <w:rPr>
          <w:szCs w:val="22"/>
        </w:rPr>
        <w:t xml:space="preserve"> – This requires </w:t>
      </w:r>
      <w:r w:rsidR="00B835E4" w:rsidRPr="009778DD">
        <w:rPr>
          <w:szCs w:val="22"/>
        </w:rPr>
        <w:t xml:space="preserve">precise </w:t>
      </w:r>
      <w:r w:rsidRPr="009778DD">
        <w:rPr>
          <w:szCs w:val="22"/>
        </w:rPr>
        <w:t xml:space="preserve">wheel encoders to measure the rotation and angle of the wheel to determine the direction </w:t>
      </w:r>
      <w:r w:rsidR="00B71961">
        <w:rPr>
          <w:szCs w:val="22"/>
        </w:rPr>
        <w:t xml:space="preserve">and </w:t>
      </w:r>
      <w:r w:rsidRPr="009778DD">
        <w:rPr>
          <w:szCs w:val="22"/>
        </w:rPr>
        <w:t xml:space="preserve">the </w:t>
      </w:r>
      <w:r w:rsidR="1782546D" w:rsidRPr="009778DD">
        <w:rPr>
          <w:szCs w:val="22"/>
        </w:rPr>
        <w:t xml:space="preserve">distance </w:t>
      </w:r>
      <w:r w:rsidR="00B71961">
        <w:rPr>
          <w:szCs w:val="22"/>
        </w:rPr>
        <w:t xml:space="preserve">the </w:t>
      </w:r>
      <w:r w:rsidR="1782546D" w:rsidRPr="009778DD">
        <w:rPr>
          <w:szCs w:val="22"/>
        </w:rPr>
        <w:t xml:space="preserve">robot has </w:t>
      </w:r>
      <w:r w:rsidR="4D2278C3" w:rsidRPr="009778DD">
        <w:rPr>
          <w:szCs w:val="22"/>
        </w:rPr>
        <w:t xml:space="preserve">travelled; however, the location of the robot will not be known </w:t>
      </w:r>
      <w:r w:rsidR="00B71961">
        <w:rPr>
          <w:szCs w:val="22"/>
        </w:rPr>
        <w:t>concerning</w:t>
      </w:r>
      <w:r w:rsidR="4D2278C3" w:rsidRPr="009778DD">
        <w:rPr>
          <w:szCs w:val="22"/>
        </w:rPr>
        <w:t xml:space="preserve"> the </w:t>
      </w:r>
      <w:r w:rsidR="00C850CE" w:rsidRPr="009778DD">
        <w:rPr>
          <w:szCs w:val="22"/>
        </w:rPr>
        <w:t xml:space="preserve">environment </w:t>
      </w:r>
      <w:r w:rsidR="4D2278C3" w:rsidRPr="009778DD">
        <w:rPr>
          <w:szCs w:val="22"/>
        </w:rPr>
        <w:t xml:space="preserve">unless a starting point is predefined. Additionally, this method is prone to drift over time due to wheel slipping and other </w:t>
      </w:r>
      <w:r w:rsidR="54874F38" w:rsidRPr="009778DD">
        <w:rPr>
          <w:szCs w:val="22"/>
        </w:rPr>
        <w:t>inconsistencies</w:t>
      </w:r>
      <w:r w:rsidR="00B71961">
        <w:rPr>
          <w:szCs w:val="22"/>
        </w:rPr>
        <w:t>;</w:t>
      </w:r>
      <w:r w:rsidR="54874F38" w:rsidRPr="009778DD">
        <w:rPr>
          <w:szCs w:val="22"/>
        </w:rPr>
        <w:t xml:space="preserve"> therefore</w:t>
      </w:r>
      <w:r w:rsidR="00B71961">
        <w:rPr>
          <w:szCs w:val="22"/>
        </w:rPr>
        <w:t>,</w:t>
      </w:r>
      <w:r w:rsidR="54874F38" w:rsidRPr="009778DD">
        <w:rPr>
          <w:szCs w:val="22"/>
        </w:rPr>
        <w:t xml:space="preserve"> </w:t>
      </w:r>
      <w:r w:rsidR="1FFBE706" w:rsidRPr="009778DD">
        <w:rPr>
          <w:szCs w:val="22"/>
        </w:rPr>
        <w:t>prediction-based</w:t>
      </w:r>
      <w:r w:rsidR="54874F38" w:rsidRPr="009778DD">
        <w:rPr>
          <w:szCs w:val="22"/>
        </w:rPr>
        <w:t xml:space="preserve"> filters such as the </w:t>
      </w:r>
      <w:r w:rsidR="087F0C09" w:rsidRPr="009778DD">
        <w:rPr>
          <w:szCs w:val="22"/>
        </w:rPr>
        <w:t>K</w:t>
      </w:r>
      <w:r w:rsidR="54874F38" w:rsidRPr="009778DD">
        <w:rPr>
          <w:szCs w:val="22"/>
        </w:rPr>
        <w:t>alman filter are employed to predict the correct trajectory of the robot</w:t>
      </w:r>
      <w:r w:rsidR="78656FA8" w:rsidRPr="009778DD">
        <w:rPr>
          <w:szCs w:val="22"/>
        </w:rPr>
        <w:t>.</w:t>
      </w:r>
    </w:p>
    <w:p w14:paraId="179C69BC" w14:textId="159F4CB3" w:rsidR="75E2FAF0" w:rsidRPr="009778DD" w:rsidRDefault="75E2FAF0" w:rsidP="008F4C51">
      <w:pPr>
        <w:pStyle w:val="ListParagraph"/>
        <w:spacing w:line="360" w:lineRule="auto"/>
        <w:rPr>
          <w:szCs w:val="22"/>
        </w:rPr>
      </w:pPr>
    </w:p>
    <w:p w14:paraId="5AE87CD6" w14:textId="71E0175C" w:rsidR="78656FA8" w:rsidRPr="009778DD" w:rsidRDefault="78656FA8" w:rsidP="008F4C51">
      <w:pPr>
        <w:pStyle w:val="ListParagraph"/>
        <w:numPr>
          <w:ilvl w:val="0"/>
          <w:numId w:val="3"/>
        </w:numPr>
        <w:spacing w:line="360" w:lineRule="auto"/>
        <w:rPr>
          <w:szCs w:val="22"/>
        </w:rPr>
      </w:pPr>
      <w:r w:rsidRPr="009778DD">
        <w:rPr>
          <w:szCs w:val="22"/>
        </w:rPr>
        <w:t xml:space="preserve">Sensor-based </w:t>
      </w:r>
      <w:r w:rsidR="00B71961">
        <w:rPr>
          <w:szCs w:val="22"/>
        </w:rPr>
        <w:t>Localisation</w:t>
      </w:r>
      <w:r w:rsidRPr="009778DD">
        <w:rPr>
          <w:szCs w:val="22"/>
        </w:rPr>
        <w:t xml:space="preserve">: This </w:t>
      </w:r>
      <w:r w:rsidR="49F9BBD3" w:rsidRPr="009778DD">
        <w:rPr>
          <w:szCs w:val="22"/>
        </w:rPr>
        <w:t>approach</w:t>
      </w:r>
      <w:r w:rsidRPr="009778DD">
        <w:rPr>
          <w:szCs w:val="22"/>
        </w:rPr>
        <w:t xml:space="preserve"> integrates data </w:t>
      </w:r>
      <w:r w:rsidR="7B660CA3" w:rsidRPr="009778DD">
        <w:rPr>
          <w:szCs w:val="22"/>
        </w:rPr>
        <w:t>from various sensors (e.g., LiDAR, cameras, IMU) to estimate the robot's position. Sensors such as L</w:t>
      </w:r>
      <w:r w:rsidR="6351D6F4" w:rsidRPr="009778DD">
        <w:rPr>
          <w:szCs w:val="22"/>
        </w:rPr>
        <w:t>iDAR and cameras are also used to create maps of the environment</w:t>
      </w:r>
      <w:r w:rsidR="00B71961">
        <w:rPr>
          <w:szCs w:val="22"/>
        </w:rPr>
        <w:t>,</w:t>
      </w:r>
      <w:r w:rsidR="6351D6F4" w:rsidRPr="009778DD">
        <w:rPr>
          <w:szCs w:val="22"/>
        </w:rPr>
        <w:t xml:space="preserve"> allowing simultaneous mapping and </w:t>
      </w:r>
      <w:r w:rsidR="00B71961">
        <w:rPr>
          <w:szCs w:val="22"/>
        </w:rPr>
        <w:t>localisation</w:t>
      </w:r>
      <w:r w:rsidR="6351D6F4" w:rsidRPr="009778DD">
        <w:rPr>
          <w:szCs w:val="22"/>
        </w:rPr>
        <w:t xml:space="preserve"> of the robot. </w:t>
      </w:r>
      <w:r w:rsidR="19D81C9E" w:rsidRPr="009778DD">
        <w:rPr>
          <w:szCs w:val="22"/>
        </w:rPr>
        <w:t>Therefore,</w:t>
      </w:r>
      <w:r w:rsidR="6351D6F4" w:rsidRPr="009778DD">
        <w:rPr>
          <w:szCs w:val="22"/>
        </w:rPr>
        <w:t xml:space="preserve"> more complex routines can be progr</w:t>
      </w:r>
      <w:r w:rsidR="5B6DA9B3" w:rsidRPr="009778DD">
        <w:rPr>
          <w:szCs w:val="22"/>
        </w:rPr>
        <w:t>ammed for the robot to follow.</w:t>
      </w:r>
      <w:r w:rsidR="6351D6F4" w:rsidRPr="009778DD">
        <w:rPr>
          <w:szCs w:val="22"/>
        </w:rPr>
        <w:t xml:space="preserve"> </w:t>
      </w:r>
    </w:p>
    <w:p w14:paraId="1FD138E8" w14:textId="7987F1C1" w:rsidR="75E2FAF0" w:rsidRPr="009778DD" w:rsidRDefault="75E2FAF0" w:rsidP="008F4C51">
      <w:pPr>
        <w:pStyle w:val="ListParagraph"/>
        <w:spacing w:line="360" w:lineRule="auto"/>
        <w:rPr>
          <w:szCs w:val="22"/>
        </w:rPr>
      </w:pPr>
    </w:p>
    <w:p w14:paraId="0FEC99D8" w14:textId="11B705EC" w:rsidR="00BA0421" w:rsidRPr="009778DD" w:rsidRDefault="54A46C48" w:rsidP="008F4C51">
      <w:pPr>
        <w:pStyle w:val="ListParagraph"/>
        <w:numPr>
          <w:ilvl w:val="0"/>
          <w:numId w:val="3"/>
        </w:numPr>
        <w:spacing w:line="360" w:lineRule="auto"/>
        <w:rPr>
          <w:szCs w:val="22"/>
        </w:rPr>
      </w:pPr>
      <w:r w:rsidRPr="009778DD">
        <w:rPr>
          <w:szCs w:val="22"/>
        </w:rPr>
        <w:t xml:space="preserve">Beacon-based </w:t>
      </w:r>
      <w:r w:rsidR="00B71961">
        <w:rPr>
          <w:szCs w:val="22"/>
        </w:rPr>
        <w:t>Localisation</w:t>
      </w:r>
      <w:r w:rsidRPr="009778DD">
        <w:rPr>
          <w:szCs w:val="22"/>
        </w:rPr>
        <w:t xml:space="preserve">: This approach involves placing known beacons or markers in the environment. </w:t>
      </w:r>
      <w:r w:rsidR="44010D26" w:rsidRPr="009778DD">
        <w:rPr>
          <w:szCs w:val="22"/>
        </w:rPr>
        <w:t xml:space="preserve">The robot uses these beacons the determine its position relative to the beacon. This is the main principle used in UWB </w:t>
      </w:r>
      <w:r w:rsidR="00735CFD" w:rsidRPr="009778DD">
        <w:rPr>
          <w:szCs w:val="22"/>
        </w:rPr>
        <w:t>IPS;</w:t>
      </w:r>
      <w:r w:rsidR="44010D26" w:rsidRPr="009778DD">
        <w:rPr>
          <w:szCs w:val="22"/>
        </w:rPr>
        <w:t xml:space="preserve"> </w:t>
      </w:r>
      <w:r w:rsidR="7D6B0E18" w:rsidRPr="009778DD">
        <w:rPr>
          <w:szCs w:val="22"/>
        </w:rPr>
        <w:t>time-of-flight</w:t>
      </w:r>
      <w:r w:rsidR="44010D26" w:rsidRPr="009778DD">
        <w:rPr>
          <w:szCs w:val="22"/>
        </w:rPr>
        <w:t xml:space="preserve"> sensors </w:t>
      </w:r>
      <w:r w:rsidR="000521A1">
        <w:rPr>
          <w:szCs w:val="22"/>
        </w:rPr>
        <w:t>are</w:t>
      </w:r>
      <w:r w:rsidR="44010D26" w:rsidRPr="009778DD">
        <w:rPr>
          <w:szCs w:val="22"/>
        </w:rPr>
        <w:t xml:space="preserve"> used to </w:t>
      </w:r>
      <w:r w:rsidR="129043BD" w:rsidRPr="009778DD">
        <w:rPr>
          <w:szCs w:val="22"/>
        </w:rPr>
        <w:t>triangulate</w:t>
      </w:r>
      <w:r w:rsidR="44010D26" w:rsidRPr="009778DD">
        <w:rPr>
          <w:szCs w:val="22"/>
        </w:rPr>
        <w:t xml:space="preserve"> the </w:t>
      </w:r>
      <w:r w:rsidR="2AD0F678" w:rsidRPr="009778DD">
        <w:rPr>
          <w:szCs w:val="22"/>
        </w:rPr>
        <w:t>robot's</w:t>
      </w:r>
      <w:r w:rsidR="44010D26" w:rsidRPr="009778DD">
        <w:rPr>
          <w:szCs w:val="22"/>
        </w:rPr>
        <w:t xml:space="preserve"> posi</w:t>
      </w:r>
      <w:r w:rsidR="60371F80" w:rsidRPr="009778DD">
        <w:rPr>
          <w:szCs w:val="22"/>
        </w:rPr>
        <w:t xml:space="preserve">tion between the beacons. This makes this </w:t>
      </w:r>
      <w:r w:rsidR="18F0A782" w:rsidRPr="009778DD">
        <w:rPr>
          <w:szCs w:val="22"/>
        </w:rPr>
        <w:t>approach</w:t>
      </w:r>
      <w:r w:rsidR="60371F80" w:rsidRPr="009778DD">
        <w:rPr>
          <w:szCs w:val="22"/>
        </w:rPr>
        <w:t xml:space="preserve"> extremely accurate.</w:t>
      </w:r>
    </w:p>
    <w:p w14:paraId="532650A2" w14:textId="59111523" w:rsidR="00A62342" w:rsidRPr="009778DD" w:rsidRDefault="6EAED9BD" w:rsidP="00CA0541">
      <w:pPr>
        <w:pStyle w:val="Heading3"/>
      </w:pPr>
      <w:r w:rsidRPr="00CA0541">
        <w:t>Challenges</w:t>
      </w:r>
      <w:r w:rsidRPr="009778DD">
        <w:t xml:space="preserve"> in </w:t>
      </w:r>
      <w:r w:rsidR="00B71961">
        <w:t>Localisation</w:t>
      </w:r>
    </w:p>
    <w:p w14:paraId="4A1CD33C" w14:textId="6190DFD8" w:rsidR="0B08FD69" w:rsidRPr="009778DD" w:rsidRDefault="0B08FD69" w:rsidP="008F4C51">
      <w:pPr>
        <w:spacing w:line="360" w:lineRule="auto"/>
        <w:rPr>
          <w:szCs w:val="22"/>
        </w:rPr>
      </w:pPr>
      <w:r w:rsidRPr="009778DD">
        <w:rPr>
          <w:szCs w:val="22"/>
        </w:rPr>
        <w:t xml:space="preserve">In Ideal circumstances, the data </w:t>
      </w:r>
      <w:r w:rsidR="2FE1B50D" w:rsidRPr="009778DD">
        <w:rPr>
          <w:szCs w:val="22"/>
        </w:rPr>
        <w:t>recorded</w:t>
      </w:r>
      <w:r w:rsidRPr="009778DD">
        <w:rPr>
          <w:szCs w:val="22"/>
        </w:rPr>
        <w:t xml:space="preserve"> from the environment would be perfe</w:t>
      </w:r>
      <w:r w:rsidR="0112B14E" w:rsidRPr="009778DD">
        <w:rPr>
          <w:szCs w:val="22"/>
        </w:rPr>
        <w:t>ct. But in real</w:t>
      </w:r>
      <w:r w:rsidR="2221A3F4" w:rsidRPr="009778DD">
        <w:rPr>
          <w:szCs w:val="22"/>
        </w:rPr>
        <w:t>-</w:t>
      </w:r>
      <w:r w:rsidR="0112B14E" w:rsidRPr="009778DD">
        <w:rPr>
          <w:szCs w:val="22"/>
        </w:rPr>
        <w:t xml:space="preserve">world </w:t>
      </w:r>
      <w:r w:rsidR="2035EF5A" w:rsidRPr="009778DD">
        <w:rPr>
          <w:szCs w:val="22"/>
        </w:rPr>
        <w:t>settings</w:t>
      </w:r>
      <w:r w:rsidR="2C36B17B" w:rsidRPr="009778DD">
        <w:rPr>
          <w:szCs w:val="22"/>
        </w:rPr>
        <w:t>,</w:t>
      </w:r>
      <w:r w:rsidR="2035EF5A" w:rsidRPr="009778DD">
        <w:rPr>
          <w:szCs w:val="22"/>
        </w:rPr>
        <w:t xml:space="preserve"> this is not the case</w:t>
      </w:r>
      <w:r w:rsidR="00EA072C" w:rsidRPr="009778DD">
        <w:rPr>
          <w:szCs w:val="22"/>
        </w:rPr>
        <w:t xml:space="preserve"> [2]</w:t>
      </w:r>
      <w:r w:rsidR="2035EF5A" w:rsidRPr="009778DD">
        <w:rPr>
          <w:szCs w:val="22"/>
        </w:rPr>
        <w:t>. Sensors</w:t>
      </w:r>
      <w:r w:rsidR="00D256B8" w:rsidRPr="009778DD">
        <w:rPr>
          <w:szCs w:val="22"/>
        </w:rPr>
        <w:t>,</w:t>
      </w:r>
      <w:r w:rsidR="2035EF5A" w:rsidRPr="009778DD">
        <w:rPr>
          <w:szCs w:val="22"/>
        </w:rPr>
        <w:t xml:space="preserve"> such as UWB</w:t>
      </w:r>
      <w:r w:rsidR="00D256B8" w:rsidRPr="009778DD">
        <w:rPr>
          <w:szCs w:val="22"/>
        </w:rPr>
        <w:t>,</w:t>
      </w:r>
      <w:r w:rsidR="2035EF5A" w:rsidRPr="009778DD">
        <w:rPr>
          <w:szCs w:val="22"/>
        </w:rPr>
        <w:t xml:space="preserve"> may be inaccurate in </w:t>
      </w:r>
      <w:r w:rsidR="2035EF5A" w:rsidRPr="009778DD">
        <w:rPr>
          <w:szCs w:val="22"/>
        </w:rPr>
        <w:lastRenderedPageBreak/>
        <w:t xml:space="preserve">a dynamic </w:t>
      </w:r>
      <w:r w:rsidR="255EF6B2" w:rsidRPr="009778DD">
        <w:rPr>
          <w:szCs w:val="22"/>
        </w:rPr>
        <w:t>environment</w:t>
      </w:r>
      <w:r w:rsidR="00BA0421" w:rsidRPr="009778DD">
        <w:rPr>
          <w:szCs w:val="22"/>
        </w:rPr>
        <w:t>,</w:t>
      </w:r>
      <w:r w:rsidR="152DBF2B" w:rsidRPr="009778DD">
        <w:rPr>
          <w:szCs w:val="22"/>
        </w:rPr>
        <w:t xml:space="preserve"> </w:t>
      </w:r>
      <w:r w:rsidR="2035EF5A" w:rsidRPr="009778DD">
        <w:rPr>
          <w:szCs w:val="22"/>
        </w:rPr>
        <w:t xml:space="preserve">blocking out signals and preventing </w:t>
      </w:r>
      <w:r w:rsidR="00B71961">
        <w:rPr>
          <w:szCs w:val="22"/>
        </w:rPr>
        <w:t>localisation</w:t>
      </w:r>
      <w:r w:rsidR="70736957" w:rsidRPr="009778DD">
        <w:rPr>
          <w:szCs w:val="22"/>
        </w:rPr>
        <w:t xml:space="preserve">. Additionally, </w:t>
      </w:r>
      <w:r w:rsidR="004C1FEF">
        <w:rPr>
          <w:szCs w:val="22"/>
        </w:rPr>
        <w:t xml:space="preserve">none of these methods </w:t>
      </w:r>
      <w:r w:rsidR="000227F8">
        <w:rPr>
          <w:szCs w:val="22"/>
        </w:rPr>
        <w:t>provides any information about the environment.</w:t>
      </w:r>
    </w:p>
    <w:p w14:paraId="5E1D9A37" w14:textId="3EBA10B4" w:rsidR="00CA350B" w:rsidRPr="009778DD" w:rsidRDefault="3A07AC6B" w:rsidP="008F4C51">
      <w:pPr>
        <w:spacing w:line="360" w:lineRule="auto"/>
        <w:rPr>
          <w:szCs w:val="22"/>
        </w:rPr>
      </w:pPr>
      <w:r w:rsidRPr="009778DD">
        <w:rPr>
          <w:szCs w:val="22"/>
        </w:rPr>
        <w:t xml:space="preserve">Other difficulties include </w:t>
      </w:r>
      <w:r w:rsidR="324255BA" w:rsidRPr="009778DD">
        <w:rPr>
          <w:szCs w:val="22"/>
        </w:rPr>
        <w:t>deviating from the robot'</w:t>
      </w:r>
      <w:r w:rsidRPr="009778DD">
        <w:rPr>
          <w:szCs w:val="22"/>
        </w:rPr>
        <w:t xml:space="preserve">s </w:t>
      </w:r>
      <w:r w:rsidR="0C109A2D" w:rsidRPr="009778DD">
        <w:rPr>
          <w:szCs w:val="22"/>
        </w:rPr>
        <w:t xml:space="preserve">intended </w:t>
      </w:r>
      <w:r w:rsidR="00BA0421" w:rsidRPr="009778DD">
        <w:rPr>
          <w:szCs w:val="22"/>
        </w:rPr>
        <w:t>path</w:t>
      </w:r>
      <w:r w:rsidR="0C109A2D" w:rsidRPr="009778DD">
        <w:rPr>
          <w:szCs w:val="22"/>
        </w:rPr>
        <w:t>, such as wheel slippage and collisions</w:t>
      </w:r>
      <w:r w:rsidR="00492E89" w:rsidRPr="009778DD">
        <w:rPr>
          <w:szCs w:val="22"/>
        </w:rPr>
        <w:t xml:space="preserve"> in </w:t>
      </w:r>
      <w:r w:rsidR="00B71961">
        <w:rPr>
          <w:szCs w:val="22"/>
        </w:rPr>
        <w:t>odometry-based localisation</w:t>
      </w:r>
      <w:r w:rsidR="0C109A2D" w:rsidRPr="009778DD">
        <w:rPr>
          <w:szCs w:val="22"/>
        </w:rPr>
        <w:t xml:space="preserve">. Once the robot </w:t>
      </w:r>
      <w:r w:rsidR="361A23AD" w:rsidRPr="009778DD">
        <w:rPr>
          <w:szCs w:val="22"/>
        </w:rPr>
        <w:t xml:space="preserve">deviates from its path, an additional recovery algorithm must be implemented to correct the </w:t>
      </w:r>
      <w:r w:rsidR="00C850CE" w:rsidRPr="009778DD">
        <w:rPr>
          <w:szCs w:val="22"/>
        </w:rPr>
        <w:t>robot’s</w:t>
      </w:r>
      <w:r w:rsidR="1AB1D93D" w:rsidRPr="009778DD">
        <w:rPr>
          <w:szCs w:val="22"/>
        </w:rPr>
        <w:t xml:space="preserve"> trajectory. </w:t>
      </w:r>
      <w:r w:rsidR="00A55ACC" w:rsidRPr="009778DD">
        <w:rPr>
          <w:szCs w:val="22"/>
        </w:rPr>
        <w:t xml:space="preserve">Additionally, in </w:t>
      </w:r>
      <w:r w:rsidR="00B71961">
        <w:rPr>
          <w:szCs w:val="22"/>
        </w:rPr>
        <w:t>Lidar-based localisation</w:t>
      </w:r>
      <w:r w:rsidR="00FC3C47">
        <w:rPr>
          <w:szCs w:val="22"/>
        </w:rPr>
        <w:t>,</w:t>
      </w:r>
      <w:r w:rsidR="00A55ACC" w:rsidRPr="009778DD">
        <w:rPr>
          <w:szCs w:val="22"/>
        </w:rPr>
        <w:t xml:space="preserve"> the robot will need to </w:t>
      </w:r>
      <w:r w:rsidR="00320A0A" w:rsidRPr="009778DD">
        <w:rPr>
          <w:szCs w:val="22"/>
        </w:rPr>
        <w:t xml:space="preserve">take additional time to search and map out the </w:t>
      </w:r>
      <w:r w:rsidR="00A77AA5" w:rsidRPr="009778DD">
        <w:rPr>
          <w:szCs w:val="22"/>
        </w:rPr>
        <w:t xml:space="preserve">environment, which can be inefficient. </w:t>
      </w:r>
    </w:p>
    <w:p w14:paraId="654DBA4A" w14:textId="6760BB19" w:rsidR="75E2FAF0" w:rsidRPr="009778DD" w:rsidRDefault="1AB1D93D" w:rsidP="008F4C51">
      <w:pPr>
        <w:spacing w:line="360" w:lineRule="auto"/>
        <w:rPr>
          <w:szCs w:val="22"/>
        </w:rPr>
      </w:pPr>
      <w:r w:rsidRPr="009778DD">
        <w:rPr>
          <w:szCs w:val="22"/>
        </w:rPr>
        <w:t xml:space="preserve">Furthermore, maps frequently depict the </w:t>
      </w:r>
      <w:r w:rsidR="00122129" w:rsidRPr="009778DD">
        <w:rPr>
          <w:szCs w:val="22"/>
        </w:rPr>
        <w:t>environment</w:t>
      </w:r>
      <w:r w:rsidRPr="009778DD">
        <w:rPr>
          <w:szCs w:val="22"/>
        </w:rPr>
        <w:t xml:space="preserve"> as a collection of static objects. This is a problem as the </w:t>
      </w:r>
      <w:r w:rsidR="422E156A" w:rsidRPr="009778DD">
        <w:rPr>
          <w:szCs w:val="22"/>
        </w:rPr>
        <w:t xml:space="preserve">environment will likely contain more </w:t>
      </w:r>
      <w:r w:rsidR="26ACA256" w:rsidRPr="009778DD">
        <w:rPr>
          <w:szCs w:val="22"/>
        </w:rPr>
        <w:t>barriers</w:t>
      </w:r>
      <w:r w:rsidR="422E156A" w:rsidRPr="009778DD">
        <w:rPr>
          <w:szCs w:val="22"/>
        </w:rPr>
        <w:t xml:space="preserve">. These </w:t>
      </w:r>
      <w:r w:rsidR="79D2BFD9" w:rsidRPr="009778DD">
        <w:rPr>
          <w:szCs w:val="22"/>
        </w:rPr>
        <w:t>barriers</w:t>
      </w:r>
      <w:r w:rsidR="422E156A" w:rsidRPr="009778DD">
        <w:rPr>
          <w:szCs w:val="22"/>
        </w:rPr>
        <w:t xml:space="preserve"> can either be static (like a box on the floor) or dynamic (like another robot working in tandem). These issues need to be properly </w:t>
      </w:r>
      <w:r w:rsidR="00C850CE" w:rsidRPr="009778DD">
        <w:rPr>
          <w:szCs w:val="22"/>
        </w:rPr>
        <w:t>addressed</w:t>
      </w:r>
      <w:r w:rsidR="422E156A" w:rsidRPr="009778DD">
        <w:rPr>
          <w:szCs w:val="22"/>
        </w:rPr>
        <w:t xml:space="preserve"> by </w:t>
      </w:r>
      <w:r w:rsidR="00B71961">
        <w:rPr>
          <w:szCs w:val="22"/>
        </w:rPr>
        <w:t>localisation</w:t>
      </w:r>
      <w:r w:rsidR="422E156A" w:rsidRPr="009778DD">
        <w:rPr>
          <w:szCs w:val="22"/>
        </w:rPr>
        <w:t xml:space="preserve"> techniques.</w:t>
      </w:r>
    </w:p>
    <w:p w14:paraId="6BF0A6FC" w14:textId="4C2C36AD" w:rsidR="7B603099" w:rsidRPr="009778DD" w:rsidRDefault="7B603099" w:rsidP="00A509A8">
      <w:pPr>
        <w:pStyle w:val="Heading3"/>
      </w:pPr>
      <w:r w:rsidRPr="009778DD">
        <w:t>Map representation</w:t>
      </w:r>
    </w:p>
    <w:p w14:paraId="3A49DE00" w14:textId="1AAD3897" w:rsidR="004157B5" w:rsidRPr="009778DD" w:rsidRDefault="703F39F5" w:rsidP="008F4C51">
      <w:pPr>
        <w:spacing w:line="360" w:lineRule="auto"/>
        <w:rPr>
          <w:szCs w:val="22"/>
        </w:rPr>
      </w:pPr>
      <w:r w:rsidRPr="009778DD">
        <w:rPr>
          <w:szCs w:val="22"/>
        </w:rPr>
        <w:t xml:space="preserve">To perform independent tasks, the robot will require a map of the environment. Since a robot cannot process all the data in the real world due to its limited memory, a simplified representation of the environment is necessary to enhance computational efficiency. The challenge lies in </w:t>
      </w:r>
      <w:r w:rsidR="0089502A">
        <w:rPr>
          <w:szCs w:val="22"/>
        </w:rPr>
        <w:t>minimising</w:t>
      </w:r>
      <w:r w:rsidRPr="009778DD">
        <w:rPr>
          <w:szCs w:val="22"/>
        </w:rPr>
        <w:t xml:space="preserve"> the number of features from the real world while retaining the </w:t>
      </w:r>
      <w:r w:rsidR="00FF3670" w:rsidRPr="009778DD">
        <w:rPr>
          <w:szCs w:val="22"/>
        </w:rPr>
        <w:t xml:space="preserve">most </w:t>
      </w:r>
      <w:r w:rsidRPr="009778DD">
        <w:rPr>
          <w:szCs w:val="22"/>
        </w:rPr>
        <w:t>vital information. Obtaining a 2D model of the map is a common strategy, as adding another dimension would lead to computational overload. This method is optimal as the robot will operate exclusively in two dimensions.</w:t>
      </w:r>
    </w:p>
    <w:p w14:paraId="0AA0C09A" w14:textId="535018CF" w:rsidR="4315D40A" w:rsidRPr="009778DD" w:rsidRDefault="4315D40A" w:rsidP="00CA0541">
      <w:pPr>
        <w:pStyle w:val="Heading3"/>
      </w:pPr>
      <w:r w:rsidRPr="00CA0541">
        <w:t>Computer</w:t>
      </w:r>
      <w:r w:rsidRPr="009778DD">
        <w:t xml:space="preserve"> Vision</w:t>
      </w:r>
      <w:r w:rsidR="18413691" w:rsidRPr="009778DD">
        <w:t xml:space="preserve"> and </w:t>
      </w:r>
      <w:r w:rsidR="00B1620C">
        <w:t>OpenCV</w:t>
      </w:r>
    </w:p>
    <w:p w14:paraId="3015795E" w14:textId="00C7D32E" w:rsidR="18413691" w:rsidRPr="009778DD" w:rsidRDefault="18413691" w:rsidP="008F4C51">
      <w:pPr>
        <w:spacing w:line="360" w:lineRule="auto"/>
        <w:rPr>
          <w:szCs w:val="22"/>
        </w:rPr>
      </w:pPr>
      <w:r w:rsidRPr="009778DD">
        <w:rPr>
          <w:szCs w:val="22"/>
        </w:rPr>
        <w:t xml:space="preserve">To achieve the desired outcome and mitigate the challenges, we will </w:t>
      </w:r>
      <w:r w:rsidR="00EF0F26">
        <w:rPr>
          <w:szCs w:val="22"/>
        </w:rPr>
        <w:t>utilise</w:t>
      </w:r>
      <w:r w:rsidRPr="009778DD">
        <w:rPr>
          <w:szCs w:val="22"/>
        </w:rPr>
        <w:t xml:space="preserve"> computer vision for </w:t>
      </w:r>
      <w:r w:rsidR="00EF0F26">
        <w:rPr>
          <w:szCs w:val="22"/>
        </w:rPr>
        <w:t>localisation</w:t>
      </w:r>
      <w:r w:rsidRPr="009778DD">
        <w:rPr>
          <w:szCs w:val="22"/>
        </w:rPr>
        <w:t xml:space="preserve">. Computer vision, a field of artificial intelligence, employs techniques such as machine learning and neural networks to enable computers to derive meaningful information from digital inputs like images and videos. For this task, we will use the widely </w:t>
      </w:r>
      <w:r w:rsidR="00EF0F26">
        <w:rPr>
          <w:szCs w:val="22"/>
        </w:rPr>
        <w:t>recognised</w:t>
      </w:r>
      <w:r w:rsidRPr="009778DD">
        <w:rPr>
          <w:szCs w:val="22"/>
        </w:rPr>
        <w:t xml:space="preserve"> computer vision library, </w:t>
      </w:r>
      <w:r w:rsidR="00EF0F26">
        <w:rPr>
          <w:szCs w:val="22"/>
        </w:rPr>
        <w:t>Opencv</w:t>
      </w:r>
      <w:r w:rsidRPr="009778DD">
        <w:rPr>
          <w:szCs w:val="22"/>
        </w:rPr>
        <w:t>.</w:t>
      </w:r>
    </w:p>
    <w:p w14:paraId="346D8F41" w14:textId="4EE3C13D" w:rsidR="75E2FAF0" w:rsidRPr="009778DD" w:rsidRDefault="00A95F01" w:rsidP="008F4C51">
      <w:pPr>
        <w:spacing w:line="360" w:lineRule="auto"/>
        <w:rPr>
          <w:szCs w:val="22"/>
        </w:rPr>
      </w:pPr>
      <w:r w:rsidRPr="00A95F01">
        <w:rPr>
          <w:rFonts w:cs="Arial"/>
          <w:b/>
          <w:bCs/>
          <w:szCs w:val="22"/>
        </w:rPr>
        <w:t>(OpenCV 2018)</w:t>
      </w:r>
      <w:r>
        <w:rPr>
          <w:rFonts w:cs="Arial"/>
          <w:szCs w:val="22"/>
        </w:rPr>
        <w:t xml:space="preserve"> </w:t>
      </w:r>
      <w:r w:rsidR="00EF0F26">
        <w:rPr>
          <w:szCs w:val="22"/>
        </w:rPr>
        <w:t>Opencv</w:t>
      </w:r>
      <w:r w:rsidR="18413691" w:rsidRPr="009778DD">
        <w:rPr>
          <w:szCs w:val="22"/>
        </w:rPr>
        <w:t xml:space="preserve"> is an open-source computer vision and machine learning software library that provides robust capabilities such as tracking moving objects, identifying objects, and extracting models from a </w:t>
      </w:r>
      <w:r w:rsidR="00EF0F26">
        <w:rPr>
          <w:szCs w:val="22"/>
        </w:rPr>
        <w:t>3d</w:t>
      </w:r>
      <w:r w:rsidR="18413691" w:rsidRPr="009778DD">
        <w:rPr>
          <w:szCs w:val="22"/>
        </w:rPr>
        <w:t xml:space="preserve"> landscape. These functions will be processed on a laptop, ensuring efficient computation and real-time operation.</w:t>
      </w:r>
    </w:p>
    <w:p w14:paraId="0D6ED727" w14:textId="29E83DA2" w:rsidR="14472086" w:rsidRPr="009778DD" w:rsidRDefault="00EF0F26" w:rsidP="008F4C51">
      <w:pPr>
        <w:spacing w:line="360" w:lineRule="auto"/>
        <w:rPr>
          <w:szCs w:val="22"/>
        </w:rPr>
      </w:pPr>
      <w:r>
        <w:rPr>
          <w:szCs w:val="22"/>
        </w:rPr>
        <w:t>Opencv</w:t>
      </w:r>
      <w:r w:rsidR="14472086" w:rsidRPr="009778DD">
        <w:rPr>
          <w:szCs w:val="22"/>
        </w:rPr>
        <w:t xml:space="preserve"> will require a constant stream of information, so we will use a wide-angle camera mounted in a top-down position, directly overlooking the environment. The benefits of this approach include:</w:t>
      </w:r>
    </w:p>
    <w:p w14:paraId="0628FE6D" w14:textId="0DBC6FBB" w:rsidR="764457F8" w:rsidRPr="009778DD" w:rsidRDefault="764457F8" w:rsidP="008F4C51">
      <w:pPr>
        <w:pStyle w:val="ListParagraph"/>
        <w:numPr>
          <w:ilvl w:val="0"/>
          <w:numId w:val="2"/>
        </w:numPr>
        <w:spacing w:line="360" w:lineRule="auto"/>
        <w:rPr>
          <w:szCs w:val="22"/>
        </w:rPr>
      </w:pPr>
      <w:r w:rsidRPr="009778DD">
        <w:rPr>
          <w:szCs w:val="22"/>
        </w:rPr>
        <w:lastRenderedPageBreak/>
        <w:t xml:space="preserve">Wide Field of </w:t>
      </w:r>
      <w:r w:rsidR="25E1F3E4" w:rsidRPr="009778DD">
        <w:rPr>
          <w:szCs w:val="22"/>
        </w:rPr>
        <w:t>View:</w:t>
      </w:r>
      <w:r w:rsidRPr="009778DD">
        <w:rPr>
          <w:szCs w:val="22"/>
        </w:rPr>
        <w:t xml:space="preserve"> A </w:t>
      </w:r>
      <w:r w:rsidR="3036EBD9" w:rsidRPr="009778DD">
        <w:rPr>
          <w:szCs w:val="22"/>
        </w:rPr>
        <w:t>top-down</w:t>
      </w:r>
      <w:r w:rsidRPr="009778DD">
        <w:rPr>
          <w:szCs w:val="22"/>
        </w:rPr>
        <w:t xml:space="preserve"> </w:t>
      </w:r>
      <w:r w:rsidR="26F7BE33" w:rsidRPr="009778DD">
        <w:rPr>
          <w:szCs w:val="22"/>
        </w:rPr>
        <w:t>perspective</w:t>
      </w:r>
      <w:r w:rsidRPr="009778DD">
        <w:rPr>
          <w:szCs w:val="22"/>
        </w:rPr>
        <w:t xml:space="preserve"> offers a comprehensive view of the </w:t>
      </w:r>
      <w:r w:rsidR="75052696" w:rsidRPr="009778DD">
        <w:rPr>
          <w:szCs w:val="22"/>
        </w:rPr>
        <w:t>environment</w:t>
      </w:r>
      <w:r w:rsidRPr="009778DD">
        <w:rPr>
          <w:szCs w:val="22"/>
        </w:rPr>
        <w:t xml:space="preserve">, which will allow us to capture more area in a single frame. This is ideal for monitoring large </w:t>
      </w:r>
      <w:r w:rsidR="189E1659" w:rsidRPr="009778DD">
        <w:rPr>
          <w:szCs w:val="22"/>
        </w:rPr>
        <w:t>spaces.</w:t>
      </w:r>
    </w:p>
    <w:p w14:paraId="5ADCFD27" w14:textId="742BE9E9" w:rsidR="75E2FAF0" w:rsidRPr="009778DD" w:rsidRDefault="75E2FAF0" w:rsidP="008F4C51">
      <w:pPr>
        <w:pStyle w:val="ListParagraph"/>
        <w:spacing w:line="360" w:lineRule="auto"/>
        <w:rPr>
          <w:szCs w:val="22"/>
        </w:rPr>
      </w:pPr>
    </w:p>
    <w:p w14:paraId="423976F7" w14:textId="76384592" w:rsidR="189E1659" w:rsidRPr="009778DD" w:rsidRDefault="189E1659" w:rsidP="008F4C51">
      <w:pPr>
        <w:pStyle w:val="ListParagraph"/>
        <w:numPr>
          <w:ilvl w:val="0"/>
          <w:numId w:val="2"/>
        </w:numPr>
        <w:spacing w:line="360" w:lineRule="auto"/>
        <w:rPr>
          <w:szCs w:val="22"/>
        </w:rPr>
      </w:pPr>
      <w:r w:rsidRPr="009778DD">
        <w:rPr>
          <w:szCs w:val="22"/>
        </w:rPr>
        <w:t xml:space="preserve">Simplified </w:t>
      </w:r>
      <w:r w:rsidR="041B761C" w:rsidRPr="009778DD">
        <w:rPr>
          <w:szCs w:val="22"/>
        </w:rPr>
        <w:t>navigation:</w:t>
      </w:r>
      <w:r w:rsidRPr="009778DD">
        <w:rPr>
          <w:szCs w:val="22"/>
        </w:rPr>
        <w:t xml:space="preserve"> From a </w:t>
      </w:r>
      <w:r w:rsidR="52D2E7C1" w:rsidRPr="009778DD">
        <w:rPr>
          <w:szCs w:val="22"/>
        </w:rPr>
        <w:t>top-down</w:t>
      </w:r>
      <w:r w:rsidRPr="009778DD">
        <w:rPr>
          <w:szCs w:val="22"/>
        </w:rPr>
        <w:t xml:space="preserve"> </w:t>
      </w:r>
      <w:r w:rsidR="04118C06" w:rsidRPr="009778DD">
        <w:rPr>
          <w:szCs w:val="22"/>
        </w:rPr>
        <w:t>perspective</w:t>
      </w:r>
      <w:r w:rsidRPr="009778DD">
        <w:rPr>
          <w:szCs w:val="22"/>
        </w:rPr>
        <w:t xml:space="preserve">, obstacles are more </w:t>
      </w:r>
      <w:r w:rsidR="4183FE9C" w:rsidRPr="009778DD">
        <w:rPr>
          <w:szCs w:val="22"/>
        </w:rPr>
        <w:t>visible</w:t>
      </w:r>
      <w:r w:rsidRPr="009778DD">
        <w:rPr>
          <w:szCs w:val="22"/>
        </w:rPr>
        <w:t xml:space="preserve"> to identify and track</w:t>
      </w:r>
      <w:r w:rsidR="19F01CE0" w:rsidRPr="009778DD">
        <w:rPr>
          <w:szCs w:val="22"/>
        </w:rPr>
        <w:t>.</w:t>
      </w:r>
    </w:p>
    <w:p w14:paraId="4C89DBBD" w14:textId="366DB5B0" w:rsidR="75E2FAF0" w:rsidRPr="009778DD" w:rsidRDefault="75E2FAF0" w:rsidP="008F4C51">
      <w:pPr>
        <w:pStyle w:val="ListParagraph"/>
        <w:spacing w:line="360" w:lineRule="auto"/>
        <w:rPr>
          <w:szCs w:val="22"/>
        </w:rPr>
      </w:pPr>
    </w:p>
    <w:p w14:paraId="39A838F9" w14:textId="56B9238A" w:rsidR="19F01CE0" w:rsidRPr="009778DD" w:rsidRDefault="19F01CE0" w:rsidP="008F4C51">
      <w:pPr>
        <w:pStyle w:val="ListParagraph"/>
        <w:numPr>
          <w:ilvl w:val="0"/>
          <w:numId w:val="2"/>
        </w:numPr>
        <w:spacing w:line="360" w:lineRule="auto"/>
        <w:rPr>
          <w:szCs w:val="22"/>
        </w:rPr>
      </w:pPr>
      <w:r w:rsidRPr="009778DD">
        <w:rPr>
          <w:szCs w:val="22"/>
        </w:rPr>
        <w:t>Better Safety monitoring: In dynamic environments, this perspective allows for quick detection of unexpected hazards or changes.</w:t>
      </w:r>
    </w:p>
    <w:p w14:paraId="2CD83731" w14:textId="4D23A26E" w:rsidR="75E2FAF0" w:rsidRPr="009778DD" w:rsidRDefault="75E2FAF0" w:rsidP="008F4C51">
      <w:pPr>
        <w:pStyle w:val="ListParagraph"/>
        <w:spacing w:line="360" w:lineRule="auto"/>
        <w:rPr>
          <w:szCs w:val="22"/>
        </w:rPr>
      </w:pPr>
    </w:p>
    <w:p w14:paraId="13921FC6" w14:textId="2E2A06B7" w:rsidR="00C044C5" w:rsidRPr="00CA0541" w:rsidRDefault="19F01CE0" w:rsidP="008F4C51">
      <w:pPr>
        <w:pStyle w:val="ListParagraph"/>
        <w:numPr>
          <w:ilvl w:val="0"/>
          <w:numId w:val="2"/>
        </w:numPr>
        <w:spacing w:line="360" w:lineRule="auto"/>
        <w:rPr>
          <w:szCs w:val="22"/>
        </w:rPr>
      </w:pPr>
      <w:r w:rsidRPr="009778DD">
        <w:rPr>
          <w:szCs w:val="22"/>
        </w:rPr>
        <w:t xml:space="preserve">Reduced Processing Complexity: With a top-down view, </w:t>
      </w:r>
      <w:r w:rsidR="63C4F62E" w:rsidRPr="009778DD">
        <w:rPr>
          <w:szCs w:val="22"/>
        </w:rPr>
        <w:t>the</w:t>
      </w:r>
      <w:r w:rsidRPr="009778DD">
        <w:rPr>
          <w:szCs w:val="22"/>
        </w:rPr>
        <w:t xml:space="preserve"> </w:t>
      </w:r>
      <w:r w:rsidR="22041566" w:rsidRPr="009778DD">
        <w:rPr>
          <w:szCs w:val="22"/>
        </w:rPr>
        <w:t>geometric</w:t>
      </w:r>
      <w:r w:rsidRPr="009778DD">
        <w:rPr>
          <w:szCs w:val="22"/>
        </w:rPr>
        <w:t xml:space="preserve"> relationships are simpler to process, as distances and angles can be </w:t>
      </w:r>
      <w:r w:rsidR="215634A8" w:rsidRPr="009778DD">
        <w:rPr>
          <w:szCs w:val="22"/>
        </w:rPr>
        <w:t>measured</w:t>
      </w:r>
      <w:r w:rsidRPr="009778DD">
        <w:rPr>
          <w:szCs w:val="22"/>
        </w:rPr>
        <w:t xml:space="preserve"> directly </w:t>
      </w:r>
      <w:r w:rsidR="00BD491A" w:rsidRPr="009778DD">
        <w:rPr>
          <w:szCs w:val="22"/>
        </w:rPr>
        <w:t>on the 2D map</w:t>
      </w:r>
    </w:p>
    <w:p w14:paraId="193EF153" w14:textId="0AAC066C" w:rsidR="1E38F98B" w:rsidRPr="009778DD" w:rsidRDefault="1E38F98B" w:rsidP="00CA0541">
      <w:pPr>
        <w:pStyle w:val="Heading2"/>
      </w:pPr>
      <w:r w:rsidRPr="009778DD">
        <w:t xml:space="preserve"> </w:t>
      </w:r>
      <w:bookmarkStart w:id="16" w:name="_Toc197417213"/>
      <w:r w:rsidRPr="009778DD">
        <w:t>Challenges in computer vision</w:t>
      </w:r>
      <w:bookmarkEnd w:id="16"/>
    </w:p>
    <w:p w14:paraId="11167AD8" w14:textId="6B6977E8" w:rsidR="00C706D3" w:rsidRPr="009778DD" w:rsidRDefault="00C706D3" w:rsidP="00CA0541">
      <w:pPr>
        <w:pStyle w:val="Heading3"/>
      </w:pPr>
      <w:r w:rsidRPr="009778DD">
        <w:t xml:space="preserve">Camera </w:t>
      </w:r>
      <w:r w:rsidR="008979D3" w:rsidRPr="009778DD">
        <w:t>distortion</w:t>
      </w:r>
    </w:p>
    <w:p w14:paraId="62B0C2D8" w14:textId="0FD28228" w:rsidR="75E2FAF0" w:rsidRPr="009778DD" w:rsidRDefault="1E38F98B" w:rsidP="008F4C51">
      <w:pPr>
        <w:spacing w:line="360" w:lineRule="auto"/>
        <w:rPr>
          <w:szCs w:val="22"/>
        </w:rPr>
      </w:pPr>
      <w:r w:rsidRPr="009778DD">
        <w:rPr>
          <w:szCs w:val="22"/>
        </w:rPr>
        <w:t xml:space="preserve">As we will be using a wide-angle camera to record the environment, the </w:t>
      </w:r>
      <w:r w:rsidR="7B1AA0B9" w:rsidRPr="009778DD">
        <w:rPr>
          <w:szCs w:val="22"/>
        </w:rPr>
        <w:t>received</w:t>
      </w:r>
      <w:r w:rsidRPr="009778DD">
        <w:rPr>
          <w:szCs w:val="22"/>
        </w:rPr>
        <w:t xml:space="preserve"> image will have some level of lens distort</w:t>
      </w:r>
      <w:r w:rsidR="5800673C" w:rsidRPr="009778DD">
        <w:rPr>
          <w:szCs w:val="22"/>
        </w:rPr>
        <w:t xml:space="preserve">ion </w:t>
      </w:r>
      <w:r w:rsidR="00B71961">
        <w:rPr>
          <w:szCs w:val="22"/>
        </w:rPr>
        <w:t xml:space="preserve">that </w:t>
      </w:r>
      <w:r w:rsidR="5800673C" w:rsidRPr="009778DD">
        <w:rPr>
          <w:szCs w:val="22"/>
        </w:rPr>
        <w:t>we need to process before</w:t>
      </w:r>
      <w:r w:rsidR="5A0BEA2C" w:rsidRPr="009778DD">
        <w:rPr>
          <w:szCs w:val="22"/>
        </w:rPr>
        <w:t xml:space="preserve"> converting the </w:t>
      </w:r>
      <w:r w:rsidR="00B71961">
        <w:rPr>
          <w:szCs w:val="22"/>
        </w:rPr>
        <w:t>3d</w:t>
      </w:r>
      <w:r w:rsidR="5A0BEA2C" w:rsidRPr="009778DD">
        <w:rPr>
          <w:szCs w:val="22"/>
        </w:rPr>
        <w:t xml:space="preserve"> image into a 2D grid format.</w:t>
      </w:r>
      <w:r w:rsidR="5800673C" w:rsidRPr="009778DD">
        <w:rPr>
          <w:szCs w:val="22"/>
        </w:rPr>
        <w:t xml:space="preserve"> </w:t>
      </w:r>
      <w:r w:rsidR="2789FF09" w:rsidRPr="009778DD">
        <w:rPr>
          <w:szCs w:val="22"/>
        </w:rPr>
        <w:t>There are two major types of lens distortion effects</w:t>
      </w:r>
      <w:r w:rsidR="00FD3243">
        <w:rPr>
          <w:szCs w:val="22"/>
        </w:rPr>
        <w:t xml:space="preserve">, </w:t>
      </w:r>
      <w:r w:rsidR="00B71961">
        <w:rPr>
          <w:szCs w:val="22"/>
        </w:rPr>
        <w:t>which</w:t>
      </w:r>
      <w:r w:rsidR="00FD3243">
        <w:rPr>
          <w:szCs w:val="22"/>
        </w:rPr>
        <w:t xml:space="preserve"> can be seen in Figure 1</w:t>
      </w:r>
      <w:r w:rsidR="2789FF09" w:rsidRPr="009778DD">
        <w:rPr>
          <w:szCs w:val="22"/>
        </w:rPr>
        <w:t>:</w:t>
      </w:r>
    </w:p>
    <w:p w14:paraId="37783AB9" w14:textId="763801EB" w:rsidR="003D0C7D" w:rsidRDefault="2789FF09" w:rsidP="003D0C7D">
      <w:pPr>
        <w:pStyle w:val="ListParagraph"/>
        <w:numPr>
          <w:ilvl w:val="0"/>
          <w:numId w:val="1"/>
        </w:numPr>
        <w:spacing w:line="360" w:lineRule="auto"/>
        <w:rPr>
          <w:szCs w:val="22"/>
        </w:rPr>
      </w:pPr>
      <w:r w:rsidRPr="009778DD">
        <w:rPr>
          <w:szCs w:val="22"/>
        </w:rPr>
        <w:t xml:space="preserve">Radial distortion: This type of distortion usually occurs due to unequal bending of light. The rays bend more near the </w:t>
      </w:r>
      <w:r w:rsidR="199A6B77" w:rsidRPr="009778DD">
        <w:rPr>
          <w:szCs w:val="22"/>
        </w:rPr>
        <w:t xml:space="preserve">edges of the lens than the rays near the centre </w:t>
      </w:r>
      <w:r w:rsidR="00B71961">
        <w:rPr>
          <w:szCs w:val="22"/>
        </w:rPr>
        <w:t>of</w:t>
      </w:r>
      <w:r w:rsidR="199A6B77" w:rsidRPr="009778DD">
        <w:rPr>
          <w:szCs w:val="22"/>
        </w:rPr>
        <w:t xml:space="preserve"> the lens. This can give the effect of straight lines in the image being </w:t>
      </w:r>
      <w:r w:rsidR="0DF8A63B" w:rsidRPr="009778DD">
        <w:rPr>
          <w:szCs w:val="22"/>
        </w:rPr>
        <w:t xml:space="preserve">curved. The light ray gets displaced radially inward or outward from its ideal location before hitting the image sensor. There are two </w:t>
      </w:r>
      <w:r w:rsidR="00B71961">
        <w:rPr>
          <w:szCs w:val="22"/>
        </w:rPr>
        <w:t>types</w:t>
      </w:r>
      <w:r w:rsidR="0DF8A63B" w:rsidRPr="009778DD">
        <w:rPr>
          <w:szCs w:val="22"/>
        </w:rPr>
        <w:t xml:space="preserve"> of radial distortion effect</w:t>
      </w:r>
      <w:r w:rsidR="002F4B68" w:rsidRPr="009778DD">
        <w:rPr>
          <w:szCs w:val="22"/>
        </w:rPr>
        <w:t xml:space="preserve"> </w:t>
      </w:r>
      <w:r w:rsidR="0000109E" w:rsidRPr="0000109E">
        <w:rPr>
          <w:b/>
          <w:bCs/>
          <w:szCs w:val="22"/>
        </w:rPr>
        <w:t>(</w:t>
      </w:r>
      <w:r w:rsidR="0000109E" w:rsidRPr="0000109E">
        <w:rPr>
          <w:rFonts w:cs="Arial"/>
          <w:b/>
          <w:bCs/>
          <w:szCs w:val="22"/>
        </w:rPr>
        <w:t>Sadekar 2020)</w:t>
      </w:r>
    </w:p>
    <w:p w14:paraId="200A8FFA" w14:textId="5718F4F4" w:rsidR="003D0C7D" w:rsidRDefault="0DF8A63B" w:rsidP="003D0C7D">
      <w:pPr>
        <w:pStyle w:val="ListParagraph"/>
        <w:numPr>
          <w:ilvl w:val="1"/>
          <w:numId w:val="1"/>
        </w:numPr>
        <w:spacing w:line="360" w:lineRule="auto"/>
        <w:rPr>
          <w:szCs w:val="22"/>
        </w:rPr>
      </w:pPr>
      <w:r w:rsidRPr="003D0C7D">
        <w:rPr>
          <w:szCs w:val="22"/>
        </w:rPr>
        <w:t xml:space="preserve">Barrel distortion – </w:t>
      </w:r>
      <w:r w:rsidR="00B71961">
        <w:rPr>
          <w:szCs w:val="22"/>
        </w:rPr>
        <w:t>This</w:t>
      </w:r>
      <w:r w:rsidRPr="003D0C7D">
        <w:rPr>
          <w:szCs w:val="22"/>
        </w:rPr>
        <w:t xml:space="preserve"> corresponds to negative radial </w:t>
      </w:r>
      <w:r w:rsidR="00874FED" w:rsidRPr="003D0C7D">
        <w:rPr>
          <w:szCs w:val="22"/>
        </w:rPr>
        <w:t>displacement</w:t>
      </w:r>
      <w:r w:rsidR="003D0C7D">
        <w:rPr>
          <w:szCs w:val="22"/>
        </w:rPr>
        <w:t>.</w:t>
      </w:r>
    </w:p>
    <w:p w14:paraId="1F22512B" w14:textId="6F9E68B0" w:rsidR="0DF8A63B" w:rsidRPr="003D0C7D" w:rsidRDefault="003D0C7D" w:rsidP="003D0C7D">
      <w:pPr>
        <w:pStyle w:val="ListParagraph"/>
        <w:numPr>
          <w:ilvl w:val="1"/>
          <w:numId w:val="1"/>
        </w:numPr>
        <w:spacing w:line="360" w:lineRule="auto"/>
        <w:rPr>
          <w:szCs w:val="22"/>
        </w:rPr>
      </w:pPr>
      <w:r>
        <w:rPr>
          <w:noProof/>
        </w:rPr>
        <mc:AlternateContent>
          <mc:Choice Requires="wps">
            <w:drawing>
              <wp:anchor distT="0" distB="0" distL="114300" distR="114300" simplePos="0" relativeHeight="251689984" behindDoc="0" locked="0" layoutInCell="1" allowOverlap="1" wp14:anchorId="2B23218C" wp14:editId="2FB69790">
                <wp:simplePos x="0" y="0"/>
                <wp:positionH relativeFrom="column">
                  <wp:posOffset>785495</wp:posOffset>
                </wp:positionH>
                <wp:positionV relativeFrom="paragraph">
                  <wp:posOffset>1819275</wp:posOffset>
                </wp:positionV>
                <wp:extent cx="3829685" cy="635"/>
                <wp:effectExtent l="0" t="0" r="0" b="0"/>
                <wp:wrapTopAndBottom/>
                <wp:docPr id="627999691" name="Text Box 1"/>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wps:spPr>
                      <wps:txbx>
                        <w:txbxContent>
                          <w:p w14:paraId="428E7CCE" w14:textId="3C83ED46" w:rsidR="003D0C7D" w:rsidRPr="0040426C" w:rsidRDefault="003D0C7D" w:rsidP="003D0C7D">
                            <w:pPr>
                              <w:pStyle w:val="Caption"/>
                              <w:jc w:val="center"/>
                              <w:rPr>
                                <w:sz w:val="22"/>
                              </w:rPr>
                            </w:pPr>
                            <w:r>
                              <w:t xml:space="preserve">Figure </w:t>
                            </w:r>
                            <w:fldSimple w:instr=" SEQ Figure \* ARABIC ">
                              <w:r w:rsidR="00324DB2">
                                <w:rPr>
                                  <w:noProof/>
                                </w:rPr>
                                <w:t>1</w:t>
                              </w:r>
                            </w:fldSimple>
                            <w:r>
                              <w:t xml:space="preserve">: </w:t>
                            </w:r>
                            <w:r w:rsidRPr="0021689B">
                              <w:t>Different types of distortion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3218C" id="_x0000_t202" coordsize="21600,21600" o:spt="202" path="m,l,21600r21600,l21600,xe">
                <v:stroke joinstyle="miter"/>
                <v:path gradientshapeok="t" o:connecttype="rect"/>
              </v:shapetype>
              <v:shape id="Text Box 1" o:spid="_x0000_s1026" type="#_x0000_t202" style="position:absolute;left:0;text-align:left;margin-left:61.85pt;margin-top:143.25pt;width:301.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1HFgIAADgEAAAOAAAAZHJzL2Uyb0RvYy54bWysU1Fv2jAQfp+0/2D5fQSoilh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2b+fTrbH7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" stroked="f">
                <v:textbox style="mso-fit-shape-to-text:t" inset="0,0,0,0">
                  <w:txbxContent>
                    <w:p w14:paraId="428E7CCE" w14:textId="3C83ED46" w:rsidR="003D0C7D" w:rsidRPr="0040426C" w:rsidRDefault="003D0C7D" w:rsidP="003D0C7D">
                      <w:pPr>
                        <w:pStyle w:val="Caption"/>
                        <w:jc w:val="center"/>
                        <w:rPr>
                          <w:sz w:val="22"/>
                        </w:rPr>
                      </w:pPr>
                      <w:r>
                        <w:t xml:space="preserve">Figure </w:t>
                      </w:r>
                      <w:fldSimple w:instr=" SEQ Figure \* ARABIC ">
                        <w:r w:rsidR="00324DB2">
                          <w:rPr>
                            <w:noProof/>
                          </w:rPr>
                          <w:t>1</w:t>
                        </w:r>
                      </w:fldSimple>
                      <w:r>
                        <w:t xml:space="preserve">: </w:t>
                      </w:r>
                      <w:r w:rsidRPr="0021689B">
                        <w:t>Different types of distortion</w:t>
                      </w:r>
                    </w:p>
                  </w:txbxContent>
                </v:textbox>
                <w10:wrap type="topAndBottom"/>
              </v:shape>
            </w:pict>
          </mc:Fallback>
        </mc:AlternateContent>
      </w:r>
      <w:r w:rsidR="00C706D3" w:rsidRPr="009778DD">
        <w:rPr>
          <w:noProof/>
        </w:rPr>
        <w:drawing>
          <wp:anchor distT="0" distB="0" distL="114300" distR="114300" simplePos="0" relativeHeight="251666432" behindDoc="0" locked="0" layoutInCell="1" allowOverlap="1" wp14:anchorId="15C5038B" wp14:editId="6764383C">
            <wp:simplePos x="0" y="0"/>
            <wp:positionH relativeFrom="margin">
              <wp:align>center</wp:align>
            </wp:positionH>
            <wp:positionV relativeFrom="paragraph">
              <wp:posOffset>438150</wp:posOffset>
            </wp:positionV>
            <wp:extent cx="3829685" cy="1323975"/>
            <wp:effectExtent l="0" t="0" r="0" b="9525"/>
            <wp:wrapTopAndBottom/>
            <wp:docPr id="914091933" name="Picture 914091933" descr="A blue and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1933" name="Picture 914091933" descr="A blue and black gri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9685" cy="1323975"/>
                    </a:xfrm>
                    <a:prstGeom prst="rect">
                      <a:avLst/>
                    </a:prstGeom>
                  </pic:spPr>
                </pic:pic>
              </a:graphicData>
            </a:graphic>
            <wp14:sizeRelH relativeFrom="margin">
              <wp14:pctWidth>0</wp14:pctWidth>
            </wp14:sizeRelH>
            <wp14:sizeRelV relativeFrom="margin">
              <wp14:pctHeight>0</wp14:pctHeight>
            </wp14:sizeRelV>
          </wp:anchor>
        </w:drawing>
      </w:r>
      <w:r w:rsidR="0DF8A63B" w:rsidRPr="003D0C7D">
        <w:rPr>
          <w:szCs w:val="22"/>
        </w:rPr>
        <w:t xml:space="preserve">Pincushion distortion – this corresponds to </w:t>
      </w:r>
      <w:r w:rsidR="40B09112" w:rsidRPr="003D0C7D">
        <w:rPr>
          <w:szCs w:val="22"/>
        </w:rPr>
        <w:t>positive</w:t>
      </w:r>
      <w:r w:rsidR="0DF8A63B" w:rsidRPr="003D0C7D">
        <w:rPr>
          <w:szCs w:val="22"/>
        </w:rPr>
        <w:t xml:space="preserve"> radial</w:t>
      </w:r>
      <w:r w:rsidR="00874FED" w:rsidRPr="003D0C7D">
        <w:rPr>
          <w:szCs w:val="22"/>
        </w:rPr>
        <w:t xml:space="preserve"> displacement</w:t>
      </w:r>
      <w:r>
        <w:rPr>
          <w:szCs w:val="22"/>
        </w:rPr>
        <w:t>.</w:t>
      </w:r>
      <w:r w:rsidR="00BD491A" w:rsidRPr="003D0C7D">
        <w:rPr>
          <w:szCs w:val="22"/>
        </w:rPr>
        <w:t xml:space="preserve">    </w:t>
      </w:r>
    </w:p>
    <w:p w14:paraId="42248B5F" w14:textId="41625C33" w:rsidR="00C706D3" w:rsidRPr="00CA0541" w:rsidRDefault="013F4780" w:rsidP="00C706D3">
      <w:pPr>
        <w:pStyle w:val="ListParagraph"/>
        <w:numPr>
          <w:ilvl w:val="0"/>
          <w:numId w:val="1"/>
        </w:numPr>
        <w:spacing w:line="360" w:lineRule="auto"/>
        <w:rPr>
          <w:szCs w:val="22"/>
        </w:rPr>
      </w:pPr>
      <w:r w:rsidRPr="009778DD">
        <w:rPr>
          <w:szCs w:val="22"/>
        </w:rPr>
        <w:lastRenderedPageBreak/>
        <w:t xml:space="preserve">Tangential distortion: This usually occurs when the frame screen is at an angle </w:t>
      </w:r>
      <w:r w:rsidR="00B71961">
        <w:rPr>
          <w:szCs w:val="22"/>
        </w:rPr>
        <w:t>concerning</w:t>
      </w:r>
      <w:r w:rsidR="18FB1EFA" w:rsidRPr="009778DD">
        <w:rPr>
          <w:szCs w:val="22"/>
        </w:rPr>
        <w:t xml:space="preserve"> the lens. Thus, the image will seem tilted and stretched.</w:t>
      </w:r>
    </w:p>
    <w:p w14:paraId="299BCFD9" w14:textId="2221BC43" w:rsidR="00874FED" w:rsidRPr="00CA0541" w:rsidRDefault="00C706D3" w:rsidP="00C706D3">
      <w:pPr>
        <w:spacing w:line="360" w:lineRule="auto"/>
        <w:rPr>
          <w:szCs w:val="22"/>
        </w:rPr>
      </w:pPr>
      <w:r w:rsidRPr="009778DD">
        <w:rPr>
          <w:szCs w:val="22"/>
        </w:rPr>
        <w:t>Distortion can introduce errors in the shape, size, and position of objects, which can affect tasks such as object positioning and tracking. To ensure seamless control, we aim to make the image frame accurately replicate the real world.</w:t>
      </w:r>
      <w:r w:rsidR="004A6568" w:rsidRPr="009778DD">
        <w:rPr>
          <w:szCs w:val="22"/>
        </w:rPr>
        <w:t xml:space="preserve"> Objects within grids may be disproportionally affected by distorted leading to misclassification</w:t>
      </w:r>
      <w:r w:rsidR="00470B9E" w:rsidRPr="009778DD">
        <w:rPr>
          <w:szCs w:val="22"/>
        </w:rPr>
        <w:t xml:space="preserve"> in calculating error values</w:t>
      </w:r>
      <w:r w:rsidR="004A6568" w:rsidRPr="009778DD">
        <w:rPr>
          <w:szCs w:val="22"/>
        </w:rPr>
        <w:t xml:space="preserve"> or failure to detect them.</w:t>
      </w:r>
    </w:p>
    <w:p w14:paraId="352CACF0" w14:textId="0BD0BB7C" w:rsidR="00C706D3" w:rsidRPr="009778DD" w:rsidRDefault="004A6568" w:rsidP="00CA0541">
      <w:pPr>
        <w:pStyle w:val="Heading3"/>
      </w:pPr>
      <w:r w:rsidRPr="009778DD">
        <w:t>Varying Lighting Conditions</w:t>
      </w:r>
    </w:p>
    <w:p w14:paraId="3028D827" w14:textId="2FC9D03D" w:rsidR="004A6568" w:rsidRPr="009778DD" w:rsidRDefault="004A6568" w:rsidP="00C706D3">
      <w:pPr>
        <w:spacing w:line="360" w:lineRule="auto"/>
        <w:rPr>
          <w:szCs w:val="22"/>
        </w:rPr>
      </w:pPr>
      <w:r w:rsidRPr="009778DD">
        <w:rPr>
          <w:szCs w:val="22"/>
        </w:rPr>
        <w:t xml:space="preserve">The light source is crucial for computer vision systems, and varying light conditions can create significant challenges, particularly in </w:t>
      </w:r>
      <w:r w:rsidR="00B71961">
        <w:rPr>
          <w:szCs w:val="22"/>
        </w:rPr>
        <w:t>real-world</w:t>
      </w:r>
      <w:r w:rsidRPr="009778DD">
        <w:rPr>
          <w:szCs w:val="22"/>
        </w:rPr>
        <w:t xml:space="preserve"> situations where natural or artificial light fluctuates throughout the day.</w:t>
      </w:r>
    </w:p>
    <w:p w14:paraId="49D7A4FC" w14:textId="6DF06BE2" w:rsidR="00210EFB" w:rsidRPr="009778DD" w:rsidRDefault="00210EFB" w:rsidP="00210EFB">
      <w:pPr>
        <w:spacing w:line="360" w:lineRule="auto"/>
        <w:rPr>
          <w:szCs w:val="22"/>
        </w:rPr>
      </w:pPr>
      <w:r w:rsidRPr="009778DD">
        <w:rPr>
          <w:szCs w:val="22"/>
        </w:rPr>
        <w:t>If the light intensity is too strong, we may encounter overexposure, causing parts of the image to look washed out or faded, making it harder to extract information. This is especially an issue for ArUco detection,</w:t>
      </w:r>
      <w:r w:rsidR="00186C71" w:rsidRPr="009778DD">
        <w:rPr>
          <w:szCs w:val="22"/>
        </w:rPr>
        <w:t xml:space="preserve"> where the whites may appear to be overexposed</w:t>
      </w:r>
      <w:r w:rsidR="00B71961">
        <w:rPr>
          <w:szCs w:val="22"/>
        </w:rPr>
        <w:t>,</w:t>
      </w:r>
      <w:r w:rsidR="00186C71" w:rsidRPr="009778DD">
        <w:rPr>
          <w:szCs w:val="22"/>
        </w:rPr>
        <w:t xml:space="preserve"> increasing the risk </w:t>
      </w:r>
      <w:r w:rsidR="00B71961">
        <w:rPr>
          <w:szCs w:val="22"/>
        </w:rPr>
        <w:t xml:space="preserve">of </w:t>
      </w:r>
      <w:r w:rsidR="00696F18" w:rsidRPr="009778DD">
        <w:rPr>
          <w:szCs w:val="22"/>
        </w:rPr>
        <w:t>a</w:t>
      </w:r>
      <w:r w:rsidR="00186C71" w:rsidRPr="009778DD">
        <w:rPr>
          <w:szCs w:val="22"/>
        </w:rPr>
        <w:t xml:space="preserve"> </w:t>
      </w:r>
      <w:r w:rsidR="00FE5CC7" w:rsidRPr="009778DD">
        <w:rPr>
          <w:szCs w:val="22"/>
        </w:rPr>
        <w:t>miss</w:t>
      </w:r>
      <w:r w:rsidR="00696F18" w:rsidRPr="009778DD">
        <w:rPr>
          <w:szCs w:val="22"/>
        </w:rPr>
        <w:t>ed detection</w:t>
      </w:r>
      <w:r w:rsidR="00B71961">
        <w:rPr>
          <w:szCs w:val="22"/>
        </w:rPr>
        <w:t>.</w:t>
      </w:r>
    </w:p>
    <w:p w14:paraId="70E12120" w14:textId="77777777" w:rsidR="00210EFB" w:rsidRPr="009778DD" w:rsidRDefault="00210EFB" w:rsidP="00210EFB">
      <w:pPr>
        <w:spacing w:line="360" w:lineRule="auto"/>
        <w:rPr>
          <w:szCs w:val="22"/>
        </w:rPr>
      </w:pPr>
      <w:r w:rsidRPr="009778DD">
        <w:rPr>
          <w:szCs w:val="22"/>
        </w:rPr>
        <w:t>On the other hand, if the light intensity is too weak, underexposure can occur, making objects harder to detect due to low contrast with the floor. This is particularly problematic for object detection methods like contour analysis and colour detection, where a clear distinction between the object and background is crucial.</w:t>
      </w:r>
    </w:p>
    <w:p w14:paraId="26CAB70D" w14:textId="3FC737E5" w:rsidR="001B307F" w:rsidRPr="00CA0541" w:rsidRDefault="001B307F" w:rsidP="00CA0541">
      <w:pPr>
        <w:spacing w:line="360" w:lineRule="auto"/>
        <w:rPr>
          <w:szCs w:val="22"/>
        </w:rPr>
      </w:pPr>
      <w:r w:rsidRPr="009778DD">
        <w:rPr>
          <w:szCs w:val="22"/>
        </w:rPr>
        <w:t xml:space="preserve">If the light varies at different angles, shadows may appear in the frame. Since we are using a top-down perspective, these shadows can make objects seem like they are in areas where they </w:t>
      </w:r>
      <w:r w:rsidR="00470B9E" w:rsidRPr="009778DD">
        <w:rPr>
          <w:szCs w:val="22"/>
        </w:rPr>
        <w:t>aren’t</w:t>
      </w:r>
      <w:r w:rsidRPr="009778DD">
        <w:rPr>
          <w:szCs w:val="22"/>
        </w:rPr>
        <w:t>.</w:t>
      </w:r>
    </w:p>
    <w:p w14:paraId="242A4029" w14:textId="7900574A" w:rsidR="75E2FAF0" w:rsidRPr="009778DD" w:rsidRDefault="00A4E7E5" w:rsidP="009E4A51">
      <w:pPr>
        <w:pStyle w:val="Heading2"/>
      </w:pPr>
      <w:bookmarkStart w:id="17" w:name="_Toc197417214"/>
      <w:r w:rsidRPr="009E4A51">
        <w:t>Mapping</w:t>
      </w:r>
      <w:r w:rsidRPr="009778DD">
        <w:t xml:space="preserve"> Using Pathfinding Algorithms</w:t>
      </w:r>
      <w:bookmarkEnd w:id="17"/>
    </w:p>
    <w:p w14:paraId="545912FF" w14:textId="23D3BBBC" w:rsidR="3B896B24" w:rsidRPr="009778DD" w:rsidRDefault="3B896B24" w:rsidP="008F4C51">
      <w:pPr>
        <w:spacing w:line="360" w:lineRule="auto"/>
        <w:jc w:val="left"/>
        <w:rPr>
          <w:szCs w:val="22"/>
        </w:rPr>
      </w:pPr>
      <w:r w:rsidRPr="009778DD">
        <w:rPr>
          <w:szCs w:val="22"/>
        </w:rPr>
        <w:t>Mapping in autonomous robots is the process of creating a representation of the environment that the robot can perceive. The goal of mapping is to generate a map that accurately captures the spatial layout, obstacles, and other relevant features of the surroundings.</w:t>
      </w:r>
    </w:p>
    <w:p w14:paraId="2F064F4D" w14:textId="55467DFF" w:rsidR="3B896B24" w:rsidRPr="009778DD" w:rsidRDefault="3B896B24" w:rsidP="008F4C51">
      <w:pPr>
        <w:spacing w:line="360" w:lineRule="auto"/>
        <w:jc w:val="left"/>
        <w:rPr>
          <w:szCs w:val="22"/>
        </w:rPr>
      </w:pPr>
      <w:r w:rsidRPr="009778DD">
        <w:rPr>
          <w:szCs w:val="22"/>
        </w:rPr>
        <w:t>Mapping is a fundamental capability for robots to navigate and operate autonomously in their environment</w:t>
      </w:r>
      <w:r w:rsidR="677792C8" w:rsidRPr="009778DD">
        <w:rPr>
          <w:szCs w:val="22"/>
        </w:rPr>
        <w:t>, using mapping we can plan paths, avoid obstacle</w:t>
      </w:r>
      <w:r w:rsidR="46B06727" w:rsidRPr="009778DD">
        <w:rPr>
          <w:szCs w:val="22"/>
        </w:rPr>
        <w:t>s</w:t>
      </w:r>
      <w:r w:rsidR="677792C8" w:rsidRPr="009778DD">
        <w:rPr>
          <w:szCs w:val="22"/>
        </w:rPr>
        <w:t xml:space="preserve"> and make intelligent decisions based on its surroundings.</w:t>
      </w:r>
    </w:p>
    <w:p w14:paraId="447F5716" w14:textId="5E4DB90C" w:rsidR="008979D3" w:rsidRPr="009778DD" w:rsidRDefault="001B599E" w:rsidP="008F4C51">
      <w:pPr>
        <w:spacing w:line="360" w:lineRule="auto"/>
        <w:jc w:val="left"/>
        <w:rPr>
          <w:szCs w:val="22"/>
        </w:rPr>
      </w:pPr>
      <w:r w:rsidRPr="009778DD">
        <w:rPr>
          <w:szCs w:val="22"/>
        </w:rPr>
        <w:lastRenderedPageBreak/>
        <w:t>To</w:t>
      </w:r>
      <w:r w:rsidR="008979D3" w:rsidRPr="009778DD">
        <w:rPr>
          <w:szCs w:val="22"/>
        </w:rPr>
        <w:t xml:space="preserve"> map features like objects and the robot itself</w:t>
      </w:r>
      <w:r w:rsidR="00B71961">
        <w:rPr>
          <w:szCs w:val="22"/>
        </w:rPr>
        <w:t>,</w:t>
      </w:r>
      <w:r w:rsidR="008979D3" w:rsidRPr="009778DD">
        <w:rPr>
          <w:szCs w:val="22"/>
        </w:rPr>
        <w:t xml:space="preserve"> we will need to employ object </w:t>
      </w:r>
      <w:r w:rsidR="00B71961">
        <w:rPr>
          <w:szCs w:val="22"/>
        </w:rPr>
        <w:t>detection</w:t>
      </w:r>
      <w:r w:rsidR="008979D3" w:rsidRPr="009778DD">
        <w:rPr>
          <w:szCs w:val="22"/>
        </w:rPr>
        <w:t xml:space="preserve"> </w:t>
      </w:r>
      <w:r w:rsidR="0014051D" w:rsidRPr="009778DD">
        <w:rPr>
          <w:szCs w:val="22"/>
        </w:rPr>
        <w:t>methods.</w:t>
      </w:r>
    </w:p>
    <w:p w14:paraId="37518B83" w14:textId="33A9473C" w:rsidR="406DFD05" w:rsidRPr="009778DD" w:rsidRDefault="00A93F61" w:rsidP="009E4A51">
      <w:pPr>
        <w:pStyle w:val="Heading3"/>
      </w:pPr>
      <w:r w:rsidRPr="009E4A51">
        <w:t>Object</w:t>
      </w:r>
      <w:r w:rsidRPr="009778DD">
        <w:t xml:space="preserve"> </w:t>
      </w:r>
      <w:r w:rsidR="008B1507" w:rsidRPr="009778DD">
        <w:t>detections</w:t>
      </w:r>
    </w:p>
    <w:p w14:paraId="1776F187" w14:textId="314417F2" w:rsidR="002545D0" w:rsidRPr="009778DD" w:rsidRDefault="00A93F61" w:rsidP="002545D0">
      <w:pPr>
        <w:spacing w:line="360" w:lineRule="auto"/>
        <w:rPr>
          <w:szCs w:val="22"/>
        </w:rPr>
      </w:pPr>
      <w:r w:rsidRPr="009778DD">
        <w:rPr>
          <w:szCs w:val="22"/>
        </w:rPr>
        <w:t xml:space="preserve">There are a variety of object tracking methods </w:t>
      </w:r>
      <w:r w:rsidR="008979D3" w:rsidRPr="009778DD">
        <w:rPr>
          <w:szCs w:val="22"/>
        </w:rPr>
        <w:t>we</w:t>
      </w:r>
      <w:r w:rsidRPr="009778DD">
        <w:rPr>
          <w:szCs w:val="22"/>
        </w:rPr>
        <w:t xml:space="preserve"> could utilise in our </w:t>
      </w:r>
      <w:r w:rsidR="00B71961">
        <w:rPr>
          <w:szCs w:val="22"/>
        </w:rPr>
        <w:t>Opencv</w:t>
      </w:r>
      <w:r w:rsidRPr="009778DD">
        <w:rPr>
          <w:szCs w:val="22"/>
        </w:rPr>
        <w:t xml:space="preserve"> program</w:t>
      </w:r>
      <w:r w:rsidR="00377585" w:rsidRPr="009778DD">
        <w:rPr>
          <w:szCs w:val="22"/>
        </w:rPr>
        <w:t>.</w:t>
      </w:r>
    </w:p>
    <w:p w14:paraId="4B33FA21" w14:textId="08D0CF0B" w:rsidR="00AF6972" w:rsidRPr="009778DD" w:rsidRDefault="00967B76" w:rsidP="00C5570D">
      <w:pPr>
        <w:pStyle w:val="Heading4"/>
      </w:pPr>
      <w:r w:rsidRPr="009778DD">
        <w:t>Contour</w:t>
      </w:r>
      <w:r w:rsidR="00AF6972" w:rsidRPr="009778DD">
        <w:t xml:space="preserve"> analysis</w:t>
      </w:r>
    </w:p>
    <w:p w14:paraId="505BEAA8" w14:textId="277A722D" w:rsidR="00A93F61" w:rsidRPr="009778DD" w:rsidRDefault="00967B76" w:rsidP="008D56FB">
      <w:pPr>
        <w:rPr>
          <w:szCs w:val="22"/>
        </w:rPr>
      </w:pPr>
      <w:r w:rsidRPr="009778DD">
        <w:rPr>
          <w:szCs w:val="22"/>
        </w:rPr>
        <w:t>When we connect all the points along the boundary of an object, we obtain a contour. A contour represents the intensity of boundary pixels that share the same colour and brightness. Using contour detection, we can identify the outlines of objects within our frame and easily localise them in an image.</w:t>
      </w:r>
      <w:r w:rsidR="00AF6972" w:rsidRPr="009778DD">
        <w:rPr>
          <w:szCs w:val="22"/>
        </w:rPr>
        <w:t xml:space="preserve"> (6). </w:t>
      </w:r>
    </w:p>
    <w:p w14:paraId="6CE9DE13" w14:textId="3378AA58" w:rsidR="00A93F61" w:rsidRPr="009778DD" w:rsidRDefault="00967B76" w:rsidP="008F4C51">
      <w:pPr>
        <w:spacing w:line="360" w:lineRule="auto"/>
        <w:rPr>
          <w:szCs w:val="22"/>
        </w:rPr>
      </w:pPr>
      <w:r w:rsidRPr="009778DD">
        <w:rPr>
          <w:szCs w:val="22"/>
        </w:rPr>
        <w:t>Using contours, we can identify obstacles within the frame. However, if shadows are present, the contour detection function may also detect them as obstacles, leading to inconsistencies in the system.</w:t>
      </w:r>
    </w:p>
    <w:p w14:paraId="6D69DF2F" w14:textId="6E02E826" w:rsidR="00F27114" w:rsidRPr="009778DD" w:rsidRDefault="00F27114" w:rsidP="00C5570D">
      <w:pPr>
        <w:pStyle w:val="Heading4"/>
      </w:pPr>
      <w:r w:rsidRPr="009778DD">
        <w:t>Colour detection</w:t>
      </w:r>
    </w:p>
    <w:p w14:paraId="35D0DF7A" w14:textId="77777777" w:rsidR="002D50A4" w:rsidRPr="009778DD" w:rsidRDefault="002D50A4" w:rsidP="002D50A4">
      <w:pPr>
        <w:spacing w:line="360" w:lineRule="auto"/>
        <w:rPr>
          <w:szCs w:val="22"/>
        </w:rPr>
      </w:pPr>
      <w:r w:rsidRPr="009778DD">
        <w:rPr>
          <w:szCs w:val="22"/>
        </w:rPr>
        <w:t>Colour detection works by creating a mask using the HSV values of the colour you are trying to identify. This mask is overlaid onto the original image, and any matching colours will appear in the masked frame.</w:t>
      </w:r>
    </w:p>
    <w:p w14:paraId="291A0F5B" w14:textId="77777777" w:rsidR="002D50A4" w:rsidRPr="009778DD" w:rsidRDefault="002D50A4" w:rsidP="002D50A4">
      <w:pPr>
        <w:spacing w:line="360" w:lineRule="auto"/>
        <w:rPr>
          <w:szCs w:val="22"/>
        </w:rPr>
      </w:pPr>
      <w:r w:rsidRPr="009778DD">
        <w:rPr>
          <w:szCs w:val="22"/>
        </w:rPr>
        <w:t>Since we are detecting colour, this method can be extended beyond just identifying obstacles to recognising areas of interest. For example, an autonomous cleaning robot designed to detect a specific material by its colour can easily identify target areas. Similarly, a golf ball collection robot could identify and locate white golf balls on the field.</w:t>
      </w:r>
    </w:p>
    <w:p w14:paraId="067BBF83" w14:textId="4306B75C" w:rsidR="00A93F61" w:rsidRDefault="002D50A4" w:rsidP="008F4C51">
      <w:pPr>
        <w:spacing w:line="360" w:lineRule="auto"/>
        <w:rPr>
          <w:szCs w:val="22"/>
        </w:rPr>
      </w:pPr>
      <w:r w:rsidRPr="009778DD">
        <w:rPr>
          <w:szCs w:val="22"/>
        </w:rPr>
        <w:t xml:space="preserve">While shadows do not affect the performance of colour detection, variations in light intensity can cause overexposure or underexposure, which may shift the colour </w:t>
      </w:r>
      <w:r w:rsidR="00B95711">
        <w:rPr>
          <w:szCs w:val="22"/>
        </w:rPr>
        <w:t>parameters</w:t>
      </w:r>
      <w:r w:rsidRPr="009778DD">
        <w:rPr>
          <w:szCs w:val="22"/>
        </w:rPr>
        <w:t xml:space="preserve"> set in the mask.</w:t>
      </w:r>
    </w:p>
    <w:p w14:paraId="7203F714" w14:textId="1A1D76B1" w:rsidR="00E26790" w:rsidRPr="009778DD" w:rsidRDefault="00E26790" w:rsidP="008F4C51">
      <w:pPr>
        <w:spacing w:line="360" w:lineRule="auto"/>
        <w:rPr>
          <w:szCs w:val="22"/>
        </w:rPr>
      </w:pPr>
      <w:r>
        <w:rPr>
          <w:szCs w:val="22"/>
        </w:rPr>
        <w:t>In this project</w:t>
      </w:r>
      <w:r w:rsidR="00552D4C">
        <w:rPr>
          <w:szCs w:val="22"/>
        </w:rPr>
        <w:t>,</w:t>
      </w:r>
      <w:r>
        <w:rPr>
          <w:szCs w:val="22"/>
        </w:rPr>
        <w:t xml:space="preserve"> we will use colour detection</w:t>
      </w:r>
      <w:r w:rsidR="00552D4C">
        <w:rPr>
          <w:szCs w:val="22"/>
        </w:rPr>
        <w:t>, due to its more accurate performance.</w:t>
      </w:r>
    </w:p>
    <w:p w14:paraId="32EF802B" w14:textId="5B3CCD78" w:rsidR="45031313" w:rsidRPr="009778DD" w:rsidRDefault="45031313" w:rsidP="00E410FB">
      <w:pPr>
        <w:pStyle w:val="Heading3"/>
      </w:pPr>
      <w:r w:rsidRPr="009778DD">
        <w:t>Pathfinding using A*</w:t>
      </w:r>
    </w:p>
    <w:p w14:paraId="03CFEADD" w14:textId="783A4B14" w:rsidR="008D6AE3" w:rsidRPr="00622461" w:rsidRDefault="503FEFB9" w:rsidP="008F4C51">
      <w:pPr>
        <w:spacing w:line="360" w:lineRule="auto"/>
        <w:rPr>
          <w:szCs w:val="22"/>
        </w:rPr>
      </w:pPr>
      <w:r w:rsidRPr="009778DD">
        <w:rPr>
          <w:szCs w:val="22"/>
        </w:rPr>
        <w:t xml:space="preserve"> </w:t>
      </w:r>
      <w:r w:rsidR="4AD1F098" w:rsidRPr="009778DD">
        <w:rPr>
          <w:szCs w:val="22"/>
        </w:rPr>
        <w:t>Robotic pathfinding is a process where robots use algorithms to navigate their environment efficiently</w:t>
      </w:r>
      <w:r w:rsidR="4A1DE8A7" w:rsidRPr="009778DD">
        <w:rPr>
          <w:szCs w:val="22"/>
        </w:rPr>
        <w:t>,</w:t>
      </w:r>
      <w:r w:rsidR="730B30F6" w:rsidRPr="009778DD">
        <w:rPr>
          <w:szCs w:val="22"/>
        </w:rPr>
        <w:t xml:space="preserve"> </w:t>
      </w:r>
      <w:r w:rsidR="00B95711">
        <w:rPr>
          <w:szCs w:val="22"/>
        </w:rPr>
        <w:t>there</w:t>
      </w:r>
      <w:r w:rsidR="730B30F6" w:rsidRPr="009778DD">
        <w:rPr>
          <w:szCs w:val="22"/>
        </w:rPr>
        <w:t xml:space="preserve"> are multiple approaches we can use when choosing the best pathfinding </w:t>
      </w:r>
      <w:r w:rsidR="51882298" w:rsidRPr="009778DD">
        <w:rPr>
          <w:szCs w:val="22"/>
        </w:rPr>
        <w:t>algorithm</w:t>
      </w:r>
      <w:r w:rsidR="002E2553" w:rsidRPr="009778DD">
        <w:rPr>
          <w:szCs w:val="22"/>
        </w:rPr>
        <w:t xml:space="preserve"> </w:t>
      </w:r>
      <w:r w:rsidR="00622461" w:rsidRPr="00622461">
        <w:rPr>
          <w:b/>
          <w:bCs/>
          <w:szCs w:val="22"/>
        </w:rPr>
        <w:t>(</w:t>
      </w:r>
      <w:r w:rsidR="00622461" w:rsidRPr="00622461">
        <w:rPr>
          <w:rFonts w:cs="Arial"/>
          <w:b/>
          <w:bCs/>
          <w:szCs w:val="22"/>
        </w:rPr>
        <w:t>Patel, A 1997)</w:t>
      </w:r>
      <w:r w:rsidR="00622461">
        <w:rPr>
          <w:rFonts w:cs="Arial"/>
          <w:b/>
          <w:bCs/>
          <w:szCs w:val="22"/>
        </w:rPr>
        <w:t xml:space="preserve"> </w:t>
      </w:r>
      <w:r w:rsidR="00622461">
        <w:rPr>
          <w:rFonts w:cs="Arial"/>
          <w:szCs w:val="22"/>
        </w:rPr>
        <w:t>.</w:t>
      </w:r>
    </w:p>
    <w:p w14:paraId="79CB4DF5" w14:textId="147B9F0F" w:rsidR="0F9B4A3C" w:rsidRPr="009778DD" w:rsidRDefault="0F9B4A3C" w:rsidP="0054151E">
      <w:pPr>
        <w:pStyle w:val="Heading4"/>
      </w:pPr>
      <w:r w:rsidRPr="009778DD">
        <w:t>Dijkstra’s Algorithm</w:t>
      </w:r>
    </w:p>
    <w:p w14:paraId="5E9F2613" w14:textId="37F21479" w:rsidR="7FDA340D" w:rsidRPr="009778DD" w:rsidRDefault="008D6AE3" w:rsidP="008F4C51">
      <w:pPr>
        <w:spacing w:line="360" w:lineRule="auto"/>
        <w:rPr>
          <w:szCs w:val="22"/>
        </w:rPr>
      </w:pPr>
      <w:r w:rsidRPr="009778DD">
        <w:rPr>
          <w:szCs w:val="22"/>
        </w:rPr>
        <w:t xml:space="preserve">Dijkstra’s algorithm calculates the shortest </w:t>
      </w:r>
      <w:r w:rsidR="0089502A">
        <w:rPr>
          <w:szCs w:val="22"/>
        </w:rPr>
        <w:t xml:space="preserve">path </w:t>
      </w:r>
      <w:r w:rsidRPr="009778DD">
        <w:rPr>
          <w:szCs w:val="22"/>
        </w:rPr>
        <w:t xml:space="preserve">by searching nodes expanding from the starting node, always choosing the node with the smallest </w:t>
      </w:r>
      <w:r w:rsidR="00EF0F26">
        <w:rPr>
          <w:szCs w:val="22"/>
        </w:rPr>
        <w:t>known</w:t>
      </w:r>
      <w:r w:rsidRPr="009778DD">
        <w:rPr>
          <w:szCs w:val="22"/>
        </w:rPr>
        <w:t xml:space="preserve"> distance. It symmetrically explores all parts to the destination and guarantees the shortest route, but </w:t>
      </w:r>
      <w:r w:rsidRPr="009778DD">
        <w:rPr>
          <w:szCs w:val="22"/>
        </w:rPr>
        <w:lastRenderedPageBreak/>
        <w:t xml:space="preserve">it can be computationally expensive because it doesn’t </w:t>
      </w:r>
      <w:r w:rsidR="00EF0F26">
        <w:rPr>
          <w:szCs w:val="22"/>
        </w:rPr>
        <w:t>prioritise</w:t>
      </w:r>
      <w:r w:rsidRPr="009778DD">
        <w:rPr>
          <w:szCs w:val="22"/>
        </w:rPr>
        <w:t xml:space="preserve"> direction towards the destination</w:t>
      </w:r>
      <w:r w:rsidR="00EF0F26">
        <w:rPr>
          <w:szCs w:val="22"/>
        </w:rPr>
        <w:t>.</w:t>
      </w:r>
    </w:p>
    <w:p w14:paraId="002A3938" w14:textId="6591B4F3" w:rsidR="00CB5E0E" w:rsidRPr="009778DD" w:rsidRDefault="008D6AE3" w:rsidP="0054151E">
      <w:pPr>
        <w:pStyle w:val="Heading4"/>
      </w:pPr>
      <w:r w:rsidRPr="009778DD">
        <w:t>Best-First Search</w:t>
      </w:r>
    </w:p>
    <w:p w14:paraId="5CD60804" w14:textId="0B75A2FB" w:rsidR="00CB5E0E" w:rsidRPr="009778DD" w:rsidRDefault="008D6AE3" w:rsidP="008F4C51">
      <w:pPr>
        <w:spacing w:line="360" w:lineRule="auto"/>
        <w:rPr>
          <w:szCs w:val="22"/>
        </w:rPr>
      </w:pPr>
      <w:r w:rsidRPr="009778DD">
        <w:rPr>
          <w:szCs w:val="22"/>
        </w:rPr>
        <w:t xml:space="preserve">Best-First Search uses a heuristic </w:t>
      </w:r>
      <w:r w:rsidR="004A42D4" w:rsidRPr="009778DD">
        <w:rPr>
          <w:szCs w:val="22"/>
        </w:rPr>
        <w:t>approach</w:t>
      </w:r>
      <w:r w:rsidRPr="009778DD">
        <w:rPr>
          <w:szCs w:val="22"/>
        </w:rPr>
        <w:t xml:space="preserve"> to estimate the distance to the destination and selects the node that </w:t>
      </w:r>
      <w:r w:rsidR="004A42D4" w:rsidRPr="009778DD">
        <w:rPr>
          <w:szCs w:val="22"/>
        </w:rPr>
        <w:t xml:space="preserve">appears </w:t>
      </w:r>
      <w:r w:rsidR="00EF0F26">
        <w:rPr>
          <w:szCs w:val="22"/>
        </w:rPr>
        <w:t>closest</w:t>
      </w:r>
      <w:r w:rsidR="004A42D4" w:rsidRPr="009778DD">
        <w:rPr>
          <w:szCs w:val="22"/>
        </w:rPr>
        <w:t xml:space="preserve"> to the destination. While it is typically faster than Dijkstra’s Algorithm, it may follow misleading paths and </w:t>
      </w:r>
      <w:r w:rsidR="00163AA6" w:rsidRPr="009778DD">
        <w:rPr>
          <w:szCs w:val="22"/>
        </w:rPr>
        <w:t>does not</w:t>
      </w:r>
      <w:r w:rsidR="004A42D4" w:rsidRPr="009778DD">
        <w:rPr>
          <w:szCs w:val="22"/>
        </w:rPr>
        <w:t xml:space="preserve"> guarantee the shortest route, especially in environments containing obstacles</w:t>
      </w:r>
      <w:r w:rsidR="00163AA6">
        <w:rPr>
          <w:szCs w:val="22"/>
        </w:rPr>
        <w:t>.</w:t>
      </w:r>
    </w:p>
    <w:p w14:paraId="0BB89DAD" w14:textId="292C552C" w:rsidR="13A527CF" w:rsidRPr="009778DD" w:rsidRDefault="003D0C7D" w:rsidP="0054151E">
      <w:pPr>
        <w:pStyle w:val="Heading4"/>
      </w:pPr>
      <w:r>
        <w:rPr>
          <w:noProof/>
        </w:rPr>
        <mc:AlternateContent>
          <mc:Choice Requires="wps">
            <w:drawing>
              <wp:anchor distT="0" distB="0" distL="114300" distR="114300" simplePos="0" relativeHeight="251692032" behindDoc="0" locked="0" layoutInCell="1" allowOverlap="1" wp14:anchorId="4D7DE14B" wp14:editId="57F222E4">
                <wp:simplePos x="0" y="0"/>
                <wp:positionH relativeFrom="margin">
                  <wp:align>center</wp:align>
                </wp:positionH>
                <wp:positionV relativeFrom="paragraph">
                  <wp:posOffset>2275947</wp:posOffset>
                </wp:positionV>
                <wp:extent cx="3719830" cy="635"/>
                <wp:effectExtent l="0" t="0" r="0" b="8255"/>
                <wp:wrapTopAndBottom/>
                <wp:docPr id="509836575" name="Text Box 1"/>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5E3A98AD" w14:textId="63AADD0E" w:rsidR="003D0C7D" w:rsidRPr="00831853" w:rsidRDefault="003D0C7D" w:rsidP="003D0C7D">
                            <w:pPr>
                              <w:pStyle w:val="Caption"/>
                              <w:jc w:val="center"/>
                              <w:rPr>
                                <w:sz w:val="22"/>
                                <w:szCs w:val="22"/>
                              </w:rPr>
                            </w:pPr>
                            <w:r>
                              <w:t xml:space="preserve">Figure </w:t>
                            </w:r>
                            <w:fldSimple w:instr=" SEQ Figure \* ARABIC ">
                              <w:r w:rsidR="00324DB2">
                                <w:rPr>
                                  <w:noProof/>
                                </w:rPr>
                                <w:t>2</w:t>
                              </w:r>
                            </w:fldSimple>
                            <w:r>
                              <w:t xml:space="preserve">: </w:t>
                            </w:r>
                            <w:r w:rsidRPr="00036E62">
                              <w:t>A* Algorithm searching for a path around an obstacle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7DE14B" id="_x0000_s1027" type="#_x0000_t202" style="position:absolute;left:0;text-align:left;margin-left:0;margin-top:179.2pt;width:292.9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EtGAIAAD8EAAAOAAAAZHJzL2Uyb0RvYy54bWysU8Fu2zAMvQ/YPwi6L04arO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T7PPN3MKSYpdzz/G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" stroked="f">
                <v:textbox style="mso-fit-shape-to-text:t" inset="0,0,0,0">
                  <w:txbxContent>
                    <w:p w14:paraId="5E3A98AD" w14:textId="63AADD0E" w:rsidR="003D0C7D" w:rsidRPr="00831853" w:rsidRDefault="003D0C7D" w:rsidP="003D0C7D">
                      <w:pPr>
                        <w:pStyle w:val="Caption"/>
                        <w:jc w:val="center"/>
                        <w:rPr>
                          <w:sz w:val="22"/>
                          <w:szCs w:val="22"/>
                        </w:rPr>
                      </w:pPr>
                      <w:r>
                        <w:t xml:space="preserve">Figure </w:t>
                      </w:r>
                      <w:fldSimple w:instr=" SEQ Figure \* ARABIC ">
                        <w:r w:rsidR="00324DB2">
                          <w:rPr>
                            <w:noProof/>
                          </w:rPr>
                          <w:t>2</w:t>
                        </w:r>
                      </w:fldSimple>
                      <w:r>
                        <w:t xml:space="preserve">: </w:t>
                      </w:r>
                      <w:r w:rsidRPr="00036E62">
                        <w:t>A* Algorithm searching for a path around an obstacle</w:t>
                      </w:r>
                    </w:p>
                  </w:txbxContent>
                </v:textbox>
                <w10:wrap type="topAndBottom" anchorx="margin"/>
              </v:shape>
            </w:pict>
          </mc:Fallback>
        </mc:AlternateContent>
      </w:r>
      <w:r w:rsidR="13A527CF" w:rsidRPr="009778DD">
        <w:t>A* Algorithm</w:t>
      </w:r>
    </w:p>
    <w:p w14:paraId="7F3E776D" w14:textId="49A71062" w:rsidR="00CB5E0E" w:rsidRPr="003D0C7D" w:rsidRDefault="13A527CF" w:rsidP="003D0C7D">
      <w:pPr>
        <w:spacing w:line="360" w:lineRule="auto"/>
        <w:rPr>
          <w:szCs w:val="22"/>
        </w:rPr>
      </w:pPr>
      <w:r w:rsidRPr="009778DD">
        <w:rPr>
          <w:szCs w:val="22"/>
        </w:rPr>
        <w:t>We will be using the A* algorithm as it takes the best quality from both Dijkstra and Best-First</w:t>
      </w:r>
      <w:r w:rsidR="728E21AA" w:rsidRPr="009778DD">
        <w:rPr>
          <w:szCs w:val="22"/>
        </w:rPr>
        <w:t xml:space="preserve">. It balances </w:t>
      </w:r>
      <w:r w:rsidR="1F900C2D" w:rsidRPr="009778DD">
        <w:rPr>
          <w:szCs w:val="22"/>
        </w:rPr>
        <w:t>Dijkstra's</w:t>
      </w:r>
      <w:r w:rsidR="728E21AA" w:rsidRPr="009778DD">
        <w:rPr>
          <w:szCs w:val="22"/>
        </w:rPr>
        <w:t xml:space="preserve"> favouring of vertices that are close to the </w:t>
      </w:r>
      <w:r w:rsidR="170364FC" w:rsidRPr="009778DD">
        <w:rPr>
          <w:szCs w:val="22"/>
        </w:rPr>
        <w:t>starting</w:t>
      </w:r>
      <w:r w:rsidR="728E21AA" w:rsidRPr="009778DD">
        <w:rPr>
          <w:szCs w:val="22"/>
        </w:rPr>
        <w:t xml:space="preserve"> point and Best-First favouring </w:t>
      </w:r>
      <w:r w:rsidR="199F060A" w:rsidRPr="009778DD">
        <w:rPr>
          <w:szCs w:val="22"/>
        </w:rPr>
        <w:t>vertices that are close to the goal.</w:t>
      </w:r>
      <w:r w:rsidR="27F99418" w:rsidRPr="009778DD">
        <w:rPr>
          <w:szCs w:val="22"/>
        </w:rPr>
        <w:t xml:space="preserve"> G(n) </w:t>
      </w:r>
      <w:r w:rsidR="00D30FB9" w:rsidRPr="009778DD">
        <w:rPr>
          <w:szCs w:val="22"/>
        </w:rPr>
        <w:t>represents</w:t>
      </w:r>
      <w:r w:rsidR="27F99418" w:rsidRPr="009778DD">
        <w:rPr>
          <w:szCs w:val="22"/>
        </w:rPr>
        <w:t xml:space="preserve"> the exact costs </w:t>
      </w:r>
      <w:r w:rsidR="004E7A05" w:rsidRPr="009778DD">
        <w:rPr>
          <w:szCs w:val="22"/>
        </w:rPr>
        <w:t>of</w:t>
      </w:r>
      <w:r w:rsidR="27F99418" w:rsidRPr="009778DD">
        <w:rPr>
          <w:szCs w:val="22"/>
        </w:rPr>
        <w:t xml:space="preserve"> the pat</w:t>
      </w:r>
      <w:r w:rsidR="00D30FB9" w:rsidRPr="009778DD">
        <w:rPr>
          <w:szCs w:val="22"/>
        </w:rPr>
        <w:t>h</w:t>
      </w:r>
      <w:r w:rsidR="27F99418" w:rsidRPr="009778DD">
        <w:rPr>
          <w:szCs w:val="22"/>
        </w:rPr>
        <w:t xml:space="preserve"> from the starting point to any vertex n, and h(n) represents the heuristic estimated cost from vertex n to the destination.</w:t>
      </w:r>
      <w:r w:rsidR="004E7A05" w:rsidRPr="009778DD">
        <w:rPr>
          <w:noProof/>
          <w:szCs w:val="22"/>
        </w:rPr>
        <w:drawing>
          <wp:anchor distT="0" distB="0" distL="114300" distR="114300" simplePos="0" relativeHeight="251687936" behindDoc="0" locked="0" layoutInCell="1" allowOverlap="1" wp14:anchorId="3F8CC798" wp14:editId="517CC53A">
            <wp:simplePos x="0" y="0"/>
            <wp:positionH relativeFrom="margin">
              <wp:align>center</wp:align>
            </wp:positionH>
            <wp:positionV relativeFrom="paragraph">
              <wp:posOffset>0</wp:posOffset>
            </wp:positionV>
            <wp:extent cx="2877185" cy="2037715"/>
            <wp:effectExtent l="0" t="0" r="0" b="635"/>
            <wp:wrapTopAndBottom/>
            <wp:docPr id="673486288" name="Picture 673486288" descr="A graph with a rectangl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6288" name="Picture 673486288" descr="A graph with a rectangle and a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877185" cy="2037715"/>
                    </a:xfrm>
                    <a:prstGeom prst="rect">
                      <a:avLst/>
                    </a:prstGeom>
                  </pic:spPr>
                </pic:pic>
              </a:graphicData>
            </a:graphic>
            <wp14:sizeRelH relativeFrom="margin">
              <wp14:pctWidth>0</wp14:pctWidth>
            </wp14:sizeRelH>
            <wp14:sizeRelV relativeFrom="margin">
              <wp14:pctHeight>0</wp14:pctHeight>
            </wp14:sizeRelV>
          </wp:anchor>
        </w:drawing>
      </w:r>
      <w:r w:rsidR="00CB5E0E" w:rsidRPr="009778DD">
        <w:rPr>
          <w:color w:val="3B3838" w:themeColor="background2" w:themeShade="40"/>
          <w:szCs w:val="22"/>
        </w:rPr>
        <w:t xml:space="preserve"> </w:t>
      </w:r>
    </w:p>
    <w:p w14:paraId="2666B8C9" w14:textId="1D843F41" w:rsidR="2B261C66" w:rsidRPr="009778DD" w:rsidRDefault="2B261C66" w:rsidP="008F4C51">
      <w:pPr>
        <w:spacing w:line="360" w:lineRule="auto"/>
        <w:rPr>
          <w:szCs w:val="22"/>
        </w:rPr>
      </w:pPr>
      <w:r w:rsidRPr="009778DD">
        <w:rPr>
          <w:szCs w:val="22"/>
        </w:rPr>
        <w:t xml:space="preserve">In </w:t>
      </w:r>
      <w:r w:rsidR="005E35EA">
        <w:rPr>
          <w:szCs w:val="22"/>
        </w:rPr>
        <w:t>Figure 2</w:t>
      </w:r>
      <w:r w:rsidRPr="009778DD">
        <w:rPr>
          <w:szCs w:val="22"/>
        </w:rPr>
        <w:t>, the yellow vertices (h) represent the vertices that are far away from the destination, while the blue vertices (g) represent the vertices that are far away from the starting point. The A* algorithm balances these two factors as it creates a path from the starting point to the destination. Once it reaches the destination, it evaluates all potential paths and selects the one with the lowest f(n)</w:t>
      </w:r>
    </w:p>
    <w:p w14:paraId="542D0DA2" w14:textId="3DA59CF9" w:rsidR="7FDA340D" w:rsidRPr="00552D4C" w:rsidRDefault="008F4C51" w:rsidP="008F4C51">
      <w:pPr>
        <w:spacing w:line="360" w:lineRule="auto"/>
        <w:rPr>
          <w:szCs w:val="22"/>
        </w:rPr>
      </w:pPr>
      <m:oMathPara>
        <m:oMath>
          <m:r>
            <w:rPr>
              <w:rFonts w:ascii="Cambria Math" w:hAnsi="Cambria Math"/>
              <w:szCs w:val="22"/>
            </w:rPr>
            <m:t>f</m:t>
          </m:r>
          <m:d>
            <m:dPr>
              <m:ctrlPr>
                <w:rPr>
                  <w:rFonts w:ascii="Cambria Math" w:hAnsi="Cambria Math"/>
                  <w:szCs w:val="22"/>
                </w:rPr>
              </m:ctrlPr>
            </m:dPr>
            <m:e>
              <m:r>
                <w:rPr>
                  <w:rFonts w:ascii="Cambria Math" w:hAnsi="Cambria Math"/>
                  <w:szCs w:val="22"/>
                </w:rPr>
                <m:t>n</m:t>
              </m:r>
            </m:e>
          </m:d>
          <m:r>
            <w:rPr>
              <w:rFonts w:ascii="Cambria Math" w:hAnsi="Cambria Math"/>
              <w:szCs w:val="22"/>
            </w:rPr>
            <m:t> = g</m:t>
          </m:r>
          <m:d>
            <m:dPr>
              <m:ctrlPr>
                <w:rPr>
                  <w:rFonts w:ascii="Cambria Math" w:hAnsi="Cambria Math"/>
                  <w:szCs w:val="22"/>
                </w:rPr>
              </m:ctrlPr>
            </m:dPr>
            <m:e>
              <m:r>
                <w:rPr>
                  <w:rFonts w:ascii="Cambria Math" w:hAnsi="Cambria Math"/>
                  <w:szCs w:val="22"/>
                </w:rPr>
                <m:t>n</m:t>
              </m:r>
            </m:e>
          </m:d>
          <m:r>
            <w:rPr>
              <w:rFonts w:ascii="Cambria Math" w:hAnsi="Cambria Math"/>
              <w:szCs w:val="22"/>
            </w:rPr>
            <m:t>+ h</m:t>
          </m:r>
          <m:d>
            <m:dPr>
              <m:ctrlPr>
                <w:rPr>
                  <w:rFonts w:ascii="Cambria Math" w:hAnsi="Cambria Math"/>
                  <w:szCs w:val="22"/>
                </w:rPr>
              </m:ctrlPr>
            </m:dPr>
            <m:e>
              <m:r>
                <w:rPr>
                  <w:rFonts w:ascii="Cambria Math" w:hAnsi="Cambria Math"/>
                  <w:szCs w:val="22"/>
                </w:rPr>
                <m:t>n</m:t>
              </m:r>
            </m:e>
          </m:d>
        </m:oMath>
      </m:oMathPara>
    </w:p>
    <w:p w14:paraId="3E2BA598" w14:textId="5B84B6D8" w:rsidR="00552D4C" w:rsidRPr="009778DD" w:rsidRDefault="004B4508" w:rsidP="008F4C51">
      <w:pPr>
        <w:spacing w:line="360" w:lineRule="auto"/>
        <w:rPr>
          <w:szCs w:val="22"/>
        </w:rPr>
      </w:pPr>
      <w:r>
        <w:rPr>
          <w:szCs w:val="22"/>
        </w:rPr>
        <w:t>As we are employing obstacle avoidance methods, the A* algorithm will be used</w:t>
      </w:r>
    </w:p>
    <w:p w14:paraId="405CFBDF" w14:textId="4891804B" w:rsidR="003A7952" w:rsidRPr="009778DD" w:rsidRDefault="00403579" w:rsidP="00130F7F">
      <w:pPr>
        <w:pStyle w:val="Heading1"/>
      </w:pPr>
      <w:bookmarkStart w:id="18" w:name="_Toc197417215"/>
      <w:r w:rsidRPr="00130F7F">
        <w:lastRenderedPageBreak/>
        <w:t>Requirements</w:t>
      </w:r>
      <w:bookmarkEnd w:id="18"/>
    </w:p>
    <w:p w14:paraId="6128655B" w14:textId="4F7F8EC3" w:rsidR="00403579" w:rsidRPr="009778DD" w:rsidRDefault="009F756C" w:rsidP="00130F7F">
      <w:pPr>
        <w:pStyle w:val="Heading2"/>
      </w:pPr>
      <w:r w:rsidRPr="009778DD">
        <w:t xml:space="preserve"> </w:t>
      </w:r>
      <w:bookmarkStart w:id="19" w:name="_Toc197417216"/>
      <w:r w:rsidR="00403579" w:rsidRPr="00130F7F">
        <w:t>Functional</w:t>
      </w:r>
      <w:r w:rsidR="00403579" w:rsidRPr="009778DD">
        <w:t xml:space="preserve"> and Non-Functional Requirements</w:t>
      </w:r>
      <w:bookmarkEnd w:id="19"/>
    </w:p>
    <w:tbl>
      <w:tblPr>
        <w:tblStyle w:val="TableGrid"/>
        <w:tblW w:w="9351" w:type="dxa"/>
        <w:tblLook w:val="04A0" w:firstRow="1" w:lastRow="0" w:firstColumn="1" w:lastColumn="0" w:noHBand="0" w:noVBand="1"/>
      </w:tblPr>
      <w:tblGrid>
        <w:gridCol w:w="1170"/>
        <w:gridCol w:w="810"/>
        <w:gridCol w:w="4394"/>
        <w:gridCol w:w="1559"/>
        <w:gridCol w:w="1418"/>
      </w:tblGrid>
      <w:tr w:rsidR="00403579" w:rsidRPr="009778DD" w14:paraId="6C9B2DEA" w14:textId="77777777" w:rsidTr="00EA5076">
        <w:tc>
          <w:tcPr>
            <w:tcW w:w="1170" w:type="dxa"/>
          </w:tcPr>
          <w:p w14:paraId="4C62945D" w14:textId="22479CF8" w:rsidR="00403579" w:rsidRPr="009778DD" w:rsidRDefault="00403579" w:rsidP="00403579">
            <w:pPr>
              <w:rPr>
                <w:b/>
                <w:bCs/>
              </w:rPr>
            </w:pPr>
            <w:r w:rsidRPr="009778DD">
              <w:rPr>
                <w:b/>
                <w:bCs/>
              </w:rPr>
              <w:t>Category</w:t>
            </w:r>
          </w:p>
        </w:tc>
        <w:tc>
          <w:tcPr>
            <w:tcW w:w="810" w:type="dxa"/>
          </w:tcPr>
          <w:p w14:paraId="7CE28F92" w14:textId="149DBC39" w:rsidR="00403579" w:rsidRPr="009778DD" w:rsidRDefault="00403579" w:rsidP="00403579">
            <w:pPr>
              <w:rPr>
                <w:b/>
                <w:bCs/>
              </w:rPr>
            </w:pPr>
            <w:r w:rsidRPr="009778DD">
              <w:rPr>
                <w:b/>
                <w:bCs/>
              </w:rPr>
              <w:t>ID</w:t>
            </w:r>
          </w:p>
        </w:tc>
        <w:tc>
          <w:tcPr>
            <w:tcW w:w="4394" w:type="dxa"/>
          </w:tcPr>
          <w:p w14:paraId="1AAAC170" w14:textId="5B21CEC9" w:rsidR="00403579" w:rsidRPr="009778DD" w:rsidRDefault="00403579" w:rsidP="00403579">
            <w:pPr>
              <w:rPr>
                <w:b/>
                <w:bCs/>
              </w:rPr>
            </w:pPr>
            <w:r w:rsidRPr="009778DD">
              <w:rPr>
                <w:b/>
                <w:bCs/>
              </w:rPr>
              <w:t>Requirement</w:t>
            </w:r>
          </w:p>
        </w:tc>
        <w:tc>
          <w:tcPr>
            <w:tcW w:w="1559" w:type="dxa"/>
          </w:tcPr>
          <w:p w14:paraId="23CBA0A8" w14:textId="35CA5690" w:rsidR="00403579" w:rsidRPr="009778DD" w:rsidRDefault="00403579" w:rsidP="00403579">
            <w:pPr>
              <w:rPr>
                <w:b/>
                <w:bCs/>
              </w:rPr>
            </w:pPr>
            <w:r w:rsidRPr="009778DD">
              <w:rPr>
                <w:b/>
                <w:bCs/>
              </w:rPr>
              <w:t>Type</w:t>
            </w:r>
          </w:p>
        </w:tc>
        <w:tc>
          <w:tcPr>
            <w:tcW w:w="1418" w:type="dxa"/>
          </w:tcPr>
          <w:p w14:paraId="55DF24FF" w14:textId="2893894B" w:rsidR="00403579" w:rsidRPr="009778DD" w:rsidRDefault="00403579" w:rsidP="00403579">
            <w:pPr>
              <w:rPr>
                <w:b/>
                <w:bCs/>
              </w:rPr>
            </w:pPr>
            <w:r w:rsidRPr="009778DD">
              <w:rPr>
                <w:b/>
                <w:bCs/>
              </w:rPr>
              <w:t>Priority</w:t>
            </w:r>
          </w:p>
        </w:tc>
      </w:tr>
      <w:tr w:rsidR="00403579" w:rsidRPr="009778DD" w14:paraId="14354BA0" w14:textId="77777777" w:rsidTr="00EA5076">
        <w:tc>
          <w:tcPr>
            <w:tcW w:w="1170" w:type="dxa"/>
          </w:tcPr>
          <w:p w14:paraId="183D5DB3" w14:textId="4F0B5201" w:rsidR="00403579" w:rsidRPr="009778DD" w:rsidRDefault="00403579" w:rsidP="00403579">
            <w:pPr>
              <w:rPr>
                <w:b/>
                <w:bCs/>
              </w:rPr>
            </w:pPr>
            <w:r w:rsidRPr="009778DD">
              <w:rPr>
                <w:b/>
                <w:bCs/>
              </w:rPr>
              <w:t>General</w:t>
            </w:r>
          </w:p>
        </w:tc>
        <w:tc>
          <w:tcPr>
            <w:tcW w:w="810" w:type="dxa"/>
          </w:tcPr>
          <w:p w14:paraId="054060E4" w14:textId="78CD40F2" w:rsidR="00403579" w:rsidRPr="009778DD" w:rsidRDefault="00403579" w:rsidP="00403579">
            <w:r w:rsidRPr="009778DD">
              <w:t>G1</w:t>
            </w:r>
          </w:p>
        </w:tc>
        <w:tc>
          <w:tcPr>
            <w:tcW w:w="4394" w:type="dxa"/>
          </w:tcPr>
          <w:p w14:paraId="11D1BB89" w14:textId="029CC2EE" w:rsidR="00403579" w:rsidRPr="009778DD" w:rsidRDefault="000B60AB" w:rsidP="00403579">
            <w:r w:rsidRPr="009778DD">
              <w:t xml:space="preserve">Must be able to perform </w:t>
            </w:r>
            <w:r w:rsidR="00EF0F26">
              <w:t>localising</w:t>
            </w:r>
            <w:r w:rsidRPr="009778DD">
              <w:t xml:space="preserve">, pathfinding and obstacle avoidance seamlessly </w:t>
            </w:r>
          </w:p>
        </w:tc>
        <w:tc>
          <w:tcPr>
            <w:tcW w:w="1559" w:type="dxa"/>
          </w:tcPr>
          <w:p w14:paraId="36142CCB" w14:textId="4EA9D838" w:rsidR="00403579" w:rsidRPr="009778DD" w:rsidRDefault="00403579" w:rsidP="00403579">
            <w:r w:rsidRPr="009778DD">
              <w:t>Functional</w:t>
            </w:r>
          </w:p>
        </w:tc>
        <w:tc>
          <w:tcPr>
            <w:tcW w:w="1418" w:type="dxa"/>
          </w:tcPr>
          <w:p w14:paraId="3F074029" w14:textId="2FAB2E3E" w:rsidR="00403579" w:rsidRPr="009778DD" w:rsidRDefault="00403579" w:rsidP="00403579">
            <w:r w:rsidRPr="009778DD">
              <w:t>High</w:t>
            </w:r>
          </w:p>
        </w:tc>
      </w:tr>
      <w:tr w:rsidR="00403579" w:rsidRPr="009778DD" w14:paraId="019C032D" w14:textId="77777777" w:rsidTr="00EA5076">
        <w:tc>
          <w:tcPr>
            <w:tcW w:w="1170" w:type="dxa"/>
          </w:tcPr>
          <w:p w14:paraId="5BA2EDB9" w14:textId="77777777" w:rsidR="00403579" w:rsidRPr="009778DD" w:rsidRDefault="00403579" w:rsidP="00403579"/>
        </w:tc>
        <w:tc>
          <w:tcPr>
            <w:tcW w:w="810" w:type="dxa"/>
          </w:tcPr>
          <w:p w14:paraId="1486BFAE" w14:textId="5AC6FFDF" w:rsidR="00403579" w:rsidRPr="009778DD" w:rsidRDefault="00403579" w:rsidP="00403579">
            <w:r w:rsidRPr="009778DD">
              <w:t>G2</w:t>
            </w:r>
          </w:p>
        </w:tc>
        <w:tc>
          <w:tcPr>
            <w:tcW w:w="4394" w:type="dxa"/>
          </w:tcPr>
          <w:p w14:paraId="10743827" w14:textId="7F250035" w:rsidR="00403579" w:rsidRPr="009778DD" w:rsidRDefault="000B60AB" w:rsidP="00403579">
            <w:r w:rsidRPr="009778DD">
              <w:t>One a new obstacle obstructs the robot’s current path</w:t>
            </w:r>
            <w:r w:rsidR="00EF0F26">
              <w:t>,</w:t>
            </w:r>
            <w:r w:rsidRPr="009778DD">
              <w:t xml:space="preserve"> a new path will be generated</w:t>
            </w:r>
            <w:r w:rsidR="00EF0F26">
              <w:t>.</w:t>
            </w:r>
          </w:p>
        </w:tc>
        <w:tc>
          <w:tcPr>
            <w:tcW w:w="1559" w:type="dxa"/>
          </w:tcPr>
          <w:p w14:paraId="559ADDA6" w14:textId="7F4D22B5" w:rsidR="00403579" w:rsidRPr="009778DD" w:rsidRDefault="000B60AB" w:rsidP="00403579">
            <w:r w:rsidRPr="009778DD">
              <w:t>Non-</w:t>
            </w:r>
            <w:r w:rsidR="00403579" w:rsidRPr="009778DD">
              <w:t>Functional</w:t>
            </w:r>
          </w:p>
        </w:tc>
        <w:tc>
          <w:tcPr>
            <w:tcW w:w="1418" w:type="dxa"/>
          </w:tcPr>
          <w:p w14:paraId="31360CF6" w14:textId="1B14B2EA" w:rsidR="00403579" w:rsidRPr="009778DD" w:rsidRDefault="000B60AB" w:rsidP="00403579">
            <w:r w:rsidRPr="009778DD">
              <w:t>Medium</w:t>
            </w:r>
          </w:p>
        </w:tc>
      </w:tr>
      <w:tr w:rsidR="00403579" w:rsidRPr="009778DD" w14:paraId="72EABEAF" w14:textId="77777777" w:rsidTr="00EA5076">
        <w:tc>
          <w:tcPr>
            <w:tcW w:w="1170" w:type="dxa"/>
          </w:tcPr>
          <w:p w14:paraId="5932859A" w14:textId="77777777" w:rsidR="00403579" w:rsidRPr="009778DD" w:rsidRDefault="00403579" w:rsidP="00403579"/>
        </w:tc>
        <w:tc>
          <w:tcPr>
            <w:tcW w:w="810" w:type="dxa"/>
          </w:tcPr>
          <w:p w14:paraId="023C3DE4" w14:textId="27A50589" w:rsidR="00403579" w:rsidRPr="009778DD" w:rsidRDefault="00403579" w:rsidP="00403579">
            <w:r w:rsidRPr="009778DD">
              <w:t>G3</w:t>
            </w:r>
          </w:p>
        </w:tc>
        <w:tc>
          <w:tcPr>
            <w:tcW w:w="4394" w:type="dxa"/>
          </w:tcPr>
          <w:p w14:paraId="5C1F03B5" w14:textId="51E9C1BD" w:rsidR="00403579" w:rsidRPr="009778DD" w:rsidRDefault="00870EDD" w:rsidP="00403579">
            <w:r w:rsidRPr="009778DD">
              <w:t xml:space="preserve">Use a </w:t>
            </w:r>
            <w:r w:rsidR="00EF0F26">
              <w:t>3d</w:t>
            </w:r>
            <w:r w:rsidRPr="009778DD">
              <w:t xml:space="preserve"> printed mount to </w:t>
            </w:r>
            <w:r w:rsidR="00EF0F26">
              <w:t>orient</w:t>
            </w:r>
            <w:r w:rsidRPr="009778DD">
              <w:t xml:space="preserve"> the camera into a </w:t>
            </w:r>
            <w:r w:rsidR="004E7A05" w:rsidRPr="009778DD">
              <w:t>top-down</w:t>
            </w:r>
            <w:r w:rsidRPr="009778DD">
              <w:t xml:space="preserve"> position</w:t>
            </w:r>
          </w:p>
        </w:tc>
        <w:tc>
          <w:tcPr>
            <w:tcW w:w="1559" w:type="dxa"/>
          </w:tcPr>
          <w:p w14:paraId="2CDE1338" w14:textId="30EE4C65" w:rsidR="00403579" w:rsidRPr="009778DD" w:rsidRDefault="00EA5076" w:rsidP="00403579">
            <w:r w:rsidRPr="009778DD">
              <w:t>Functional</w:t>
            </w:r>
          </w:p>
        </w:tc>
        <w:tc>
          <w:tcPr>
            <w:tcW w:w="1418" w:type="dxa"/>
          </w:tcPr>
          <w:p w14:paraId="5E941B5E" w14:textId="5528638C" w:rsidR="00403579" w:rsidRPr="009778DD" w:rsidRDefault="00EA5076" w:rsidP="00403579">
            <w:r w:rsidRPr="009778DD">
              <w:t>High</w:t>
            </w:r>
          </w:p>
        </w:tc>
      </w:tr>
      <w:tr w:rsidR="00403579" w:rsidRPr="009778DD" w14:paraId="164CED13" w14:textId="77777777" w:rsidTr="00EA5076">
        <w:tc>
          <w:tcPr>
            <w:tcW w:w="1170" w:type="dxa"/>
          </w:tcPr>
          <w:p w14:paraId="32A2421A" w14:textId="77777777" w:rsidR="00403579" w:rsidRPr="009778DD" w:rsidRDefault="00403579" w:rsidP="00403579"/>
        </w:tc>
        <w:tc>
          <w:tcPr>
            <w:tcW w:w="810" w:type="dxa"/>
          </w:tcPr>
          <w:p w14:paraId="15CEA31C" w14:textId="05C20EB2" w:rsidR="00403579" w:rsidRPr="009778DD" w:rsidRDefault="00EA5076" w:rsidP="00403579">
            <w:r w:rsidRPr="009778DD">
              <w:t>G5</w:t>
            </w:r>
          </w:p>
        </w:tc>
        <w:tc>
          <w:tcPr>
            <w:tcW w:w="4394" w:type="dxa"/>
          </w:tcPr>
          <w:p w14:paraId="33541D79" w14:textId="21DB8C3B" w:rsidR="00403579" w:rsidRPr="009778DD" w:rsidRDefault="00EF0F26" w:rsidP="00403579">
            <w:r>
              <w:t>3d</w:t>
            </w:r>
            <w:r w:rsidR="00870EDD" w:rsidRPr="009778DD">
              <w:t xml:space="preserve"> printed arena needs to </w:t>
            </w:r>
            <w:r>
              <w:t xml:space="preserve">be </w:t>
            </w:r>
            <w:r w:rsidR="00870EDD" w:rsidRPr="009778DD">
              <w:t>modular to enable rapid</w:t>
            </w:r>
            <w:r w:rsidR="000B60AB" w:rsidRPr="009778DD">
              <w:t xml:space="preserve"> testing</w:t>
            </w:r>
            <w:r w:rsidR="00870EDD" w:rsidRPr="009778DD">
              <w:t xml:space="preserve"> in a variety of environments</w:t>
            </w:r>
          </w:p>
        </w:tc>
        <w:tc>
          <w:tcPr>
            <w:tcW w:w="1559" w:type="dxa"/>
          </w:tcPr>
          <w:p w14:paraId="3CFB7C8E" w14:textId="3E94131F" w:rsidR="00403579" w:rsidRPr="009778DD" w:rsidRDefault="00EA5076" w:rsidP="00403579">
            <w:r w:rsidRPr="009778DD">
              <w:t>Non-Functional</w:t>
            </w:r>
          </w:p>
        </w:tc>
        <w:tc>
          <w:tcPr>
            <w:tcW w:w="1418" w:type="dxa"/>
          </w:tcPr>
          <w:p w14:paraId="16E62603" w14:textId="7EC61076" w:rsidR="00403579" w:rsidRPr="009778DD" w:rsidRDefault="00EA5076" w:rsidP="00403579">
            <w:r w:rsidRPr="009778DD">
              <w:t>Medium</w:t>
            </w:r>
          </w:p>
        </w:tc>
      </w:tr>
      <w:tr w:rsidR="00403579" w:rsidRPr="009778DD" w14:paraId="67498AD4" w14:textId="77777777" w:rsidTr="00EA5076">
        <w:tc>
          <w:tcPr>
            <w:tcW w:w="1170" w:type="dxa"/>
          </w:tcPr>
          <w:p w14:paraId="202FBD48" w14:textId="14E41374" w:rsidR="00403579" w:rsidRPr="009778DD" w:rsidRDefault="00EA5076" w:rsidP="00403579">
            <w:pPr>
              <w:rPr>
                <w:b/>
                <w:bCs/>
              </w:rPr>
            </w:pPr>
            <w:r w:rsidRPr="009778DD">
              <w:rPr>
                <w:b/>
                <w:bCs/>
              </w:rPr>
              <w:t>User</w:t>
            </w:r>
          </w:p>
        </w:tc>
        <w:tc>
          <w:tcPr>
            <w:tcW w:w="810" w:type="dxa"/>
          </w:tcPr>
          <w:p w14:paraId="627D42A7" w14:textId="6657BC62" w:rsidR="00403579" w:rsidRPr="009778DD" w:rsidRDefault="00EA5076" w:rsidP="00403579">
            <w:r w:rsidRPr="009778DD">
              <w:t>U1</w:t>
            </w:r>
          </w:p>
        </w:tc>
        <w:tc>
          <w:tcPr>
            <w:tcW w:w="4394" w:type="dxa"/>
          </w:tcPr>
          <w:p w14:paraId="7A72F627" w14:textId="35DC6DB5" w:rsidR="00403579" w:rsidRPr="009778DD" w:rsidRDefault="00EF0F26" w:rsidP="00403579">
            <w:r>
              <w:t>The user</w:t>
            </w:r>
            <w:r w:rsidR="00EA5076" w:rsidRPr="009778DD">
              <w:t xml:space="preserve"> should be able to </w:t>
            </w:r>
            <w:r w:rsidR="002A7C47" w:rsidRPr="009778DD">
              <w:t>identify</w:t>
            </w:r>
            <w:r w:rsidR="00EA5076" w:rsidRPr="009778DD">
              <w:t xml:space="preserve"> </w:t>
            </w:r>
            <w:r>
              <w:t xml:space="preserve">the </w:t>
            </w:r>
            <w:r w:rsidR="00EA5076" w:rsidRPr="009778DD">
              <w:t xml:space="preserve">robot and </w:t>
            </w:r>
            <w:r>
              <w:t xml:space="preserve">the </w:t>
            </w:r>
            <w:r w:rsidR="00EA5076" w:rsidRPr="009778DD">
              <w:t>finishing point on the graph</w:t>
            </w:r>
            <w:r w:rsidR="00102DC6">
              <w:t>.</w:t>
            </w:r>
          </w:p>
        </w:tc>
        <w:tc>
          <w:tcPr>
            <w:tcW w:w="1559" w:type="dxa"/>
          </w:tcPr>
          <w:p w14:paraId="275A2F2E" w14:textId="1C49B746" w:rsidR="00403579" w:rsidRPr="009778DD" w:rsidRDefault="00EA5076" w:rsidP="00403579">
            <w:r w:rsidRPr="009778DD">
              <w:t>Functional</w:t>
            </w:r>
          </w:p>
        </w:tc>
        <w:tc>
          <w:tcPr>
            <w:tcW w:w="1418" w:type="dxa"/>
          </w:tcPr>
          <w:p w14:paraId="49D0B8AC" w14:textId="7A7F3936" w:rsidR="00403579" w:rsidRPr="009778DD" w:rsidRDefault="00EA5076" w:rsidP="00403579">
            <w:r w:rsidRPr="009778DD">
              <w:t>High</w:t>
            </w:r>
          </w:p>
        </w:tc>
      </w:tr>
      <w:tr w:rsidR="00403579" w:rsidRPr="009778DD" w14:paraId="4A30E843" w14:textId="77777777" w:rsidTr="00EA5076">
        <w:tc>
          <w:tcPr>
            <w:tcW w:w="1170" w:type="dxa"/>
          </w:tcPr>
          <w:p w14:paraId="0B5FD9E2" w14:textId="77777777" w:rsidR="00403579" w:rsidRPr="009778DD" w:rsidRDefault="00403579" w:rsidP="00403579"/>
        </w:tc>
        <w:tc>
          <w:tcPr>
            <w:tcW w:w="810" w:type="dxa"/>
          </w:tcPr>
          <w:p w14:paraId="77367808" w14:textId="34FC08D4" w:rsidR="00403579" w:rsidRPr="009778DD" w:rsidRDefault="00EA5076" w:rsidP="00403579">
            <w:r w:rsidRPr="009778DD">
              <w:t>U2</w:t>
            </w:r>
          </w:p>
        </w:tc>
        <w:tc>
          <w:tcPr>
            <w:tcW w:w="4394" w:type="dxa"/>
          </w:tcPr>
          <w:p w14:paraId="7FA7CF4D" w14:textId="61EB360D" w:rsidR="00403579" w:rsidRPr="009778DD" w:rsidRDefault="00EF0F26" w:rsidP="00403579">
            <w:r>
              <w:t>The user</w:t>
            </w:r>
            <w:r w:rsidR="00EA5076" w:rsidRPr="009778DD">
              <w:t xml:space="preserve"> should be able to select </w:t>
            </w:r>
            <w:r>
              <w:t xml:space="preserve">the </w:t>
            </w:r>
            <w:r w:rsidR="00EA5076" w:rsidRPr="009778DD">
              <w:t>finishing node and any obstacles</w:t>
            </w:r>
          </w:p>
        </w:tc>
        <w:tc>
          <w:tcPr>
            <w:tcW w:w="1559" w:type="dxa"/>
          </w:tcPr>
          <w:p w14:paraId="63C8BBAD" w14:textId="6BBBA2D8" w:rsidR="00403579" w:rsidRPr="009778DD" w:rsidRDefault="00EA5076" w:rsidP="00403579">
            <w:r w:rsidRPr="009778DD">
              <w:t>Functional</w:t>
            </w:r>
          </w:p>
        </w:tc>
        <w:tc>
          <w:tcPr>
            <w:tcW w:w="1418" w:type="dxa"/>
          </w:tcPr>
          <w:p w14:paraId="26D4BBAF" w14:textId="70B7B785" w:rsidR="00403579" w:rsidRPr="009778DD" w:rsidRDefault="00EA5076" w:rsidP="00403579">
            <w:r w:rsidRPr="009778DD">
              <w:t>High</w:t>
            </w:r>
          </w:p>
        </w:tc>
      </w:tr>
      <w:tr w:rsidR="00403579" w:rsidRPr="009778DD" w14:paraId="2A5A6EB1" w14:textId="77777777" w:rsidTr="00EA5076">
        <w:tc>
          <w:tcPr>
            <w:tcW w:w="1170" w:type="dxa"/>
          </w:tcPr>
          <w:p w14:paraId="514B3B50" w14:textId="77777777" w:rsidR="00403579" w:rsidRPr="009778DD" w:rsidRDefault="00403579" w:rsidP="00403579"/>
        </w:tc>
        <w:tc>
          <w:tcPr>
            <w:tcW w:w="810" w:type="dxa"/>
          </w:tcPr>
          <w:p w14:paraId="4E2F5842" w14:textId="03FE8E11" w:rsidR="00403579" w:rsidRPr="009778DD" w:rsidRDefault="00EA5076" w:rsidP="00403579">
            <w:r w:rsidRPr="009778DD">
              <w:t>U3</w:t>
            </w:r>
          </w:p>
        </w:tc>
        <w:tc>
          <w:tcPr>
            <w:tcW w:w="4394" w:type="dxa"/>
          </w:tcPr>
          <w:p w14:paraId="0959C0E9" w14:textId="766170DB" w:rsidR="00403579" w:rsidRPr="009778DD" w:rsidRDefault="00EA5076" w:rsidP="00403579">
            <w:r w:rsidRPr="009778DD">
              <w:t>Users will be notified if an obstacle</w:t>
            </w:r>
            <w:r w:rsidR="00502694" w:rsidRPr="009778DD">
              <w:t xml:space="preserve"> ha</w:t>
            </w:r>
            <w:r w:rsidRPr="009778DD">
              <w:t>s crossed the path of the robot</w:t>
            </w:r>
          </w:p>
        </w:tc>
        <w:tc>
          <w:tcPr>
            <w:tcW w:w="1559" w:type="dxa"/>
          </w:tcPr>
          <w:p w14:paraId="534A5175" w14:textId="75F17F6E" w:rsidR="00403579" w:rsidRPr="009778DD" w:rsidRDefault="00EA5076" w:rsidP="00403579">
            <w:r w:rsidRPr="009778DD">
              <w:t xml:space="preserve">Non-Functional </w:t>
            </w:r>
          </w:p>
        </w:tc>
        <w:tc>
          <w:tcPr>
            <w:tcW w:w="1418" w:type="dxa"/>
          </w:tcPr>
          <w:p w14:paraId="6523D2CA" w14:textId="1F236E60" w:rsidR="00403579" w:rsidRPr="009778DD" w:rsidRDefault="00EA5076" w:rsidP="00403579">
            <w:r w:rsidRPr="009778DD">
              <w:t>Medium</w:t>
            </w:r>
          </w:p>
        </w:tc>
      </w:tr>
      <w:tr w:rsidR="00403579" w:rsidRPr="009778DD" w14:paraId="73AD6A16" w14:textId="77777777" w:rsidTr="00EA5076">
        <w:tc>
          <w:tcPr>
            <w:tcW w:w="1170" w:type="dxa"/>
          </w:tcPr>
          <w:p w14:paraId="6A5557F0" w14:textId="77777777" w:rsidR="00403579" w:rsidRPr="009778DD" w:rsidRDefault="00403579" w:rsidP="00403579"/>
        </w:tc>
        <w:tc>
          <w:tcPr>
            <w:tcW w:w="810" w:type="dxa"/>
          </w:tcPr>
          <w:p w14:paraId="671B71A5" w14:textId="78647D1F" w:rsidR="00403579" w:rsidRPr="009778DD" w:rsidRDefault="00EA5076" w:rsidP="00403579">
            <w:r w:rsidRPr="009778DD">
              <w:t xml:space="preserve">U4 </w:t>
            </w:r>
          </w:p>
        </w:tc>
        <w:tc>
          <w:tcPr>
            <w:tcW w:w="4394" w:type="dxa"/>
          </w:tcPr>
          <w:p w14:paraId="22E3B084" w14:textId="78C483CF" w:rsidR="00403579" w:rsidRPr="009778DD" w:rsidRDefault="00EF0F26" w:rsidP="00403579">
            <w:r>
              <w:t>The user</w:t>
            </w:r>
            <w:r w:rsidR="00EA5076" w:rsidRPr="009778DD">
              <w:t xml:space="preserve"> interface should be streamlined and easy to use</w:t>
            </w:r>
            <w:r>
              <w:t>,</w:t>
            </w:r>
            <w:r w:rsidR="00EA5076" w:rsidRPr="009778DD">
              <w:t xml:space="preserve"> and understand</w:t>
            </w:r>
          </w:p>
        </w:tc>
        <w:tc>
          <w:tcPr>
            <w:tcW w:w="1559" w:type="dxa"/>
          </w:tcPr>
          <w:p w14:paraId="13F78F2C" w14:textId="34E2C036" w:rsidR="00403579" w:rsidRPr="009778DD" w:rsidRDefault="00EA5076" w:rsidP="00403579">
            <w:r w:rsidRPr="009778DD">
              <w:t>Non-Functional</w:t>
            </w:r>
          </w:p>
        </w:tc>
        <w:tc>
          <w:tcPr>
            <w:tcW w:w="1418" w:type="dxa"/>
          </w:tcPr>
          <w:p w14:paraId="1B3C4EF2" w14:textId="6BB8B611" w:rsidR="00403579" w:rsidRPr="009778DD" w:rsidRDefault="00EA5076" w:rsidP="00403579">
            <w:r w:rsidRPr="009778DD">
              <w:t>Low</w:t>
            </w:r>
          </w:p>
        </w:tc>
      </w:tr>
      <w:tr w:rsidR="00403579" w:rsidRPr="009778DD" w14:paraId="56412989" w14:textId="77777777" w:rsidTr="00EA5076">
        <w:tc>
          <w:tcPr>
            <w:tcW w:w="1170" w:type="dxa"/>
          </w:tcPr>
          <w:p w14:paraId="5ECBB577" w14:textId="77777777" w:rsidR="00403579" w:rsidRPr="009778DD" w:rsidRDefault="00403579" w:rsidP="00403579">
            <w:pPr>
              <w:rPr>
                <w:b/>
                <w:bCs/>
              </w:rPr>
            </w:pPr>
          </w:p>
        </w:tc>
        <w:tc>
          <w:tcPr>
            <w:tcW w:w="810" w:type="dxa"/>
          </w:tcPr>
          <w:p w14:paraId="47FD9097" w14:textId="0413851A" w:rsidR="00403579" w:rsidRPr="009778DD" w:rsidRDefault="00EA5076" w:rsidP="00403579">
            <w:r w:rsidRPr="009778DD">
              <w:t>U5</w:t>
            </w:r>
          </w:p>
        </w:tc>
        <w:tc>
          <w:tcPr>
            <w:tcW w:w="4394" w:type="dxa"/>
          </w:tcPr>
          <w:p w14:paraId="65A0BC15" w14:textId="3599F97A" w:rsidR="00403579" w:rsidRPr="009778DD" w:rsidRDefault="00EF0F26" w:rsidP="00403579">
            <w:r>
              <w:t>The user</w:t>
            </w:r>
            <w:r w:rsidR="00EA5076" w:rsidRPr="009778DD">
              <w:t xml:space="preserve"> interface should run in parallel to the object detection and image processing algorithm</w:t>
            </w:r>
            <w:r>
              <w:t>.</w:t>
            </w:r>
            <w:r w:rsidR="00EA5076" w:rsidRPr="009778DD">
              <w:t xml:space="preserve"> </w:t>
            </w:r>
          </w:p>
        </w:tc>
        <w:tc>
          <w:tcPr>
            <w:tcW w:w="1559" w:type="dxa"/>
          </w:tcPr>
          <w:p w14:paraId="625C598D" w14:textId="74BFDEF9" w:rsidR="00403579" w:rsidRPr="009778DD" w:rsidRDefault="00EA5076" w:rsidP="00403579">
            <w:r w:rsidRPr="009778DD">
              <w:t>Non-Functional</w:t>
            </w:r>
          </w:p>
        </w:tc>
        <w:tc>
          <w:tcPr>
            <w:tcW w:w="1418" w:type="dxa"/>
          </w:tcPr>
          <w:p w14:paraId="0BE473F5" w14:textId="3503EDD6" w:rsidR="00403579" w:rsidRPr="009778DD" w:rsidRDefault="00EA5076" w:rsidP="00403579">
            <w:r w:rsidRPr="009778DD">
              <w:t>High</w:t>
            </w:r>
          </w:p>
        </w:tc>
      </w:tr>
      <w:tr w:rsidR="00403579" w:rsidRPr="009778DD" w14:paraId="52B43CE2" w14:textId="77777777" w:rsidTr="00EA5076">
        <w:tc>
          <w:tcPr>
            <w:tcW w:w="1170" w:type="dxa"/>
          </w:tcPr>
          <w:p w14:paraId="1CE35B11" w14:textId="77777777" w:rsidR="00403579" w:rsidRPr="009778DD" w:rsidRDefault="00403579" w:rsidP="00403579">
            <w:pPr>
              <w:rPr>
                <w:b/>
                <w:bCs/>
              </w:rPr>
            </w:pPr>
          </w:p>
        </w:tc>
        <w:tc>
          <w:tcPr>
            <w:tcW w:w="810" w:type="dxa"/>
          </w:tcPr>
          <w:p w14:paraId="59295D09" w14:textId="06AC5898" w:rsidR="00403579" w:rsidRPr="009778DD" w:rsidRDefault="00EA5076" w:rsidP="00403579">
            <w:r w:rsidRPr="009778DD">
              <w:t>U6</w:t>
            </w:r>
          </w:p>
        </w:tc>
        <w:tc>
          <w:tcPr>
            <w:tcW w:w="4394" w:type="dxa"/>
          </w:tcPr>
          <w:p w14:paraId="22E31583" w14:textId="237A6594" w:rsidR="00403579" w:rsidRPr="009778DD" w:rsidRDefault="00EF0F26" w:rsidP="00403579">
            <w:r>
              <w:t>The user</w:t>
            </w:r>
            <w:r w:rsidR="00EA5076" w:rsidRPr="009778DD">
              <w:t xml:space="preserve"> will be informed whether </w:t>
            </w:r>
            <w:r>
              <w:t xml:space="preserve">the </w:t>
            </w:r>
            <w:r w:rsidR="00EA5076" w:rsidRPr="009778DD">
              <w:t>connection with esp32 is established</w:t>
            </w:r>
            <w:r w:rsidR="00102DC6">
              <w:t>.</w:t>
            </w:r>
          </w:p>
        </w:tc>
        <w:tc>
          <w:tcPr>
            <w:tcW w:w="1559" w:type="dxa"/>
          </w:tcPr>
          <w:p w14:paraId="7CBD0400" w14:textId="58C80552" w:rsidR="00403579" w:rsidRPr="009778DD" w:rsidRDefault="00EA5076" w:rsidP="00403579">
            <w:r w:rsidRPr="009778DD">
              <w:t>Non-Functional</w:t>
            </w:r>
          </w:p>
        </w:tc>
        <w:tc>
          <w:tcPr>
            <w:tcW w:w="1418" w:type="dxa"/>
          </w:tcPr>
          <w:p w14:paraId="7A4F63CA" w14:textId="143C91F3" w:rsidR="00403579" w:rsidRPr="009778DD" w:rsidRDefault="00EA5076" w:rsidP="00403579">
            <w:r w:rsidRPr="009778DD">
              <w:t>Medium</w:t>
            </w:r>
          </w:p>
        </w:tc>
      </w:tr>
      <w:tr w:rsidR="00403579" w:rsidRPr="009778DD" w14:paraId="674E166B" w14:textId="77777777" w:rsidTr="00EA5076">
        <w:tc>
          <w:tcPr>
            <w:tcW w:w="1170" w:type="dxa"/>
          </w:tcPr>
          <w:p w14:paraId="679097B8" w14:textId="1A7593CD" w:rsidR="00403579" w:rsidRPr="009778DD" w:rsidRDefault="0022628F" w:rsidP="00403579">
            <w:pPr>
              <w:rPr>
                <w:b/>
                <w:bCs/>
              </w:rPr>
            </w:pPr>
            <w:r w:rsidRPr="009778DD">
              <w:rPr>
                <w:b/>
                <w:bCs/>
              </w:rPr>
              <w:t>Robotic car</w:t>
            </w:r>
          </w:p>
        </w:tc>
        <w:tc>
          <w:tcPr>
            <w:tcW w:w="810" w:type="dxa"/>
          </w:tcPr>
          <w:p w14:paraId="31196415" w14:textId="64734DE0" w:rsidR="00403579" w:rsidRPr="009778DD" w:rsidRDefault="0022628F" w:rsidP="00403579">
            <w:r w:rsidRPr="009778DD">
              <w:t>R1</w:t>
            </w:r>
          </w:p>
        </w:tc>
        <w:tc>
          <w:tcPr>
            <w:tcW w:w="4394" w:type="dxa"/>
          </w:tcPr>
          <w:p w14:paraId="3621453C" w14:textId="69E6C1E6" w:rsidR="00403579" w:rsidRPr="009778DD" w:rsidRDefault="0022628F" w:rsidP="00403579">
            <w:r w:rsidRPr="009778DD">
              <w:t xml:space="preserve">Should be designed to be as compact as possible to ensure </w:t>
            </w:r>
            <w:r w:rsidR="003E2D3C">
              <w:t xml:space="preserve">the </w:t>
            </w:r>
            <w:r w:rsidRPr="009778DD">
              <w:t>area is a large enough environment</w:t>
            </w:r>
          </w:p>
        </w:tc>
        <w:tc>
          <w:tcPr>
            <w:tcW w:w="1559" w:type="dxa"/>
          </w:tcPr>
          <w:p w14:paraId="3569CCD7" w14:textId="36D02738" w:rsidR="00403579" w:rsidRPr="009778DD" w:rsidRDefault="0022628F" w:rsidP="00403579">
            <w:r w:rsidRPr="009778DD">
              <w:t>Non-Functional</w:t>
            </w:r>
          </w:p>
        </w:tc>
        <w:tc>
          <w:tcPr>
            <w:tcW w:w="1418" w:type="dxa"/>
          </w:tcPr>
          <w:p w14:paraId="36E416DE" w14:textId="346A7956" w:rsidR="00403579" w:rsidRPr="009778DD" w:rsidRDefault="0022628F" w:rsidP="00403579">
            <w:r w:rsidRPr="009778DD">
              <w:t>High</w:t>
            </w:r>
          </w:p>
        </w:tc>
      </w:tr>
      <w:tr w:rsidR="00403579" w:rsidRPr="009778DD" w14:paraId="1F3FFDD6" w14:textId="77777777" w:rsidTr="00EA5076">
        <w:tc>
          <w:tcPr>
            <w:tcW w:w="1170" w:type="dxa"/>
          </w:tcPr>
          <w:p w14:paraId="39BEE38F" w14:textId="77777777" w:rsidR="00403579" w:rsidRPr="009778DD" w:rsidRDefault="00403579" w:rsidP="00403579">
            <w:pPr>
              <w:rPr>
                <w:b/>
                <w:bCs/>
              </w:rPr>
            </w:pPr>
          </w:p>
        </w:tc>
        <w:tc>
          <w:tcPr>
            <w:tcW w:w="810" w:type="dxa"/>
          </w:tcPr>
          <w:p w14:paraId="6B2CB2DF" w14:textId="4B71CED3" w:rsidR="00403579" w:rsidRPr="009778DD" w:rsidRDefault="0022628F" w:rsidP="00403579">
            <w:r w:rsidRPr="009778DD">
              <w:t>R2</w:t>
            </w:r>
          </w:p>
        </w:tc>
        <w:tc>
          <w:tcPr>
            <w:tcW w:w="4394" w:type="dxa"/>
          </w:tcPr>
          <w:p w14:paraId="2CD7119E" w14:textId="7AEA3C65" w:rsidR="00403579" w:rsidRPr="009778DD" w:rsidRDefault="0022628F" w:rsidP="00403579">
            <w:r w:rsidRPr="009778DD">
              <w:t>Uses ESP32 to receive information from the software and control the wheels</w:t>
            </w:r>
          </w:p>
        </w:tc>
        <w:tc>
          <w:tcPr>
            <w:tcW w:w="1559" w:type="dxa"/>
          </w:tcPr>
          <w:p w14:paraId="51CBB6EF" w14:textId="02A3DB1A" w:rsidR="00403579" w:rsidRPr="009778DD" w:rsidRDefault="0022628F" w:rsidP="00403579">
            <w:r w:rsidRPr="009778DD">
              <w:t>Functional</w:t>
            </w:r>
          </w:p>
        </w:tc>
        <w:tc>
          <w:tcPr>
            <w:tcW w:w="1418" w:type="dxa"/>
          </w:tcPr>
          <w:p w14:paraId="0F35D52E" w14:textId="0CB985A6" w:rsidR="00403579" w:rsidRPr="009778DD" w:rsidRDefault="0022628F" w:rsidP="00403579">
            <w:r w:rsidRPr="009778DD">
              <w:t>High</w:t>
            </w:r>
          </w:p>
        </w:tc>
      </w:tr>
      <w:tr w:rsidR="00403579" w:rsidRPr="009778DD" w14:paraId="3BCC37B6" w14:textId="77777777" w:rsidTr="00EA5076">
        <w:tc>
          <w:tcPr>
            <w:tcW w:w="1170" w:type="dxa"/>
          </w:tcPr>
          <w:p w14:paraId="74F9B017" w14:textId="77777777" w:rsidR="00403579" w:rsidRPr="009778DD" w:rsidRDefault="00403579" w:rsidP="00403579">
            <w:pPr>
              <w:rPr>
                <w:b/>
                <w:bCs/>
              </w:rPr>
            </w:pPr>
          </w:p>
        </w:tc>
        <w:tc>
          <w:tcPr>
            <w:tcW w:w="810" w:type="dxa"/>
          </w:tcPr>
          <w:p w14:paraId="29E548C9" w14:textId="3BDC7A10" w:rsidR="00403579" w:rsidRPr="009778DD" w:rsidRDefault="0022628F" w:rsidP="00403579">
            <w:r w:rsidRPr="009778DD">
              <w:t>R3</w:t>
            </w:r>
          </w:p>
        </w:tc>
        <w:tc>
          <w:tcPr>
            <w:tcW w:w="4394" w:type="dxa"/>
          </w:tcPr>
          <w:p w14:paraId="5C26062F" w14:textId="3F1889A1" w:rsidR="00403579" w:rsidRPr="009778DD" w:rsidRDefault="0022628F" w:rsidP="00403579">
            <w:r w:rsidRPr="009778DD">
              <w:t xml:space="preserve">Motor Drivers are needed to ensure </w:t>
            </w:r>
            <w:r w:rsidR="004864D9">
              <w:t>the robot's bi-directional compatibility</w:t>
            </w:r>
            <w:r w:rsidR="00FC3C47">
              <w:t>.</w:t>
            </w:r>
          </w:p>
        </w:tc>
        <w:tc>
          <w:tcPr>
            <w:tcW w:w="1559" w:type="dxa"/>
          </w:tcPr>
          <w:p w14:paraId="39C817A2" w14:textId="6EBC5862" w:rsidR="00403579" w:rsidRPr="009778DD" w:rsidRDefault="0022628F" w:rsidP="00403579">
            <w:r w:rsidRPr="009778DD">
              <w:t>Non-Functional</w:t>
            </w:r>
          </w:p>
        </w:tc>
        <w:tc>
          <w:tcPr>
            <w:tcW w:w="1418" w:type="dxa"/>
          </w:tcPr>
          <w:p w14:paraId="4C3F8488" w14:textId="2E4F6623" w:rsidR="00403579" w:rsidRPr="009778DD" w:rsidRDefault="0022628F" w:rsidP="00403579">
            <w:r w:rsidRPr="009778DD">
              <w:t>High</w:t>
            </w:r>
          </w:p>
        </w:tc>
      </w:tr>
      <w:tr w:rsidR="00403579" w:rsidRPr="009778DD" w14:paraId="7D0AA6EC" w14:textId="77777777" w:rsidTr="00EA5076">
        <w:tc>
          <w:tcPr>
            <w:tcW w:w="1170" w:type="dxa"/>
          </w:tcPr>
          <w:p w14:paraId="248226F2" w14:textId="77777777" w:rsidR="00403579" w:rsidRPr="009778DD" w:rsidRDefault="00403579" w:rsidP="00403579">
            <w:pPr>
              <w:rPr>
                <w:b/>
                <w:bCs/>
              </w:rPr>
            </w:pPr>
          </w:p>
        </w:tc>
        <w:tc>
          <w:tcPr>
            <w:tcW w:w="810" w:type="dxa"/>
          </w:tcPr>
          <w:p w14:paraId="301CE5FC" w14:textId="241FC215" w:rsidR="00403579" w:rsidRPr="009778DD" w:rsidRDefault="0022628F" w:rsidP="00403579">
            <w:r w:rsidRPr="009778DD">
              <w:t>R4</w:t>
            </w:r>
          </w:p>
        </w:tc>
        <w:tc>
          <w:tcPr>
            <w:tcW w:w="4394" w:type="dxa"/>
          </w:tcPr>
          <w:p w14:paraId="5FAFC6BE" w14:textId="2E2B83FD" w:rsidR="00403579" w:rsidRPr="009778DD" w:rsidRDefault="003E2D3C" w:rsidP="00403579">
            <w:r>
              <w:t>The robot</w:t>
            </w:r>
            <w:r w:rsidR="0022628F" w:rsidRPr="009778DD">
              <w:t xml:space="preserve"> should have </w:t>
            </w:r>
            <w:r>
              <w:t xml:space="preserve">a </w:t>
            </w:r>
            <w:r w:rsidR="0022628F" w:rsidRPr="009778DD">
              <w:t>long battery life for prolonged testing</w:t>
            </w:r>
          </w:p>
        </w:tc>
        <w:tc>
          <w:tcPr>
            <w:tcW w:w="1559" w:type="dxa"/>
          </w:tcPr>
          <w:p w14:paraId="75684AD3" w14:textId="1767872E" w:rsidR="00403579" w:rsidRPr="009778DD" w:rsidRDefault="0022628F" w:rsidP="00403579">
            <w:r w:rsidRPr="009778DD">
              <w:t>Non-Functional</w:t>
            </w:r>
          </w:p>
        </w:tc>
        <w:tc>
          <w:tcPr>
            <w:tcW w:w="1418" w:type="dxa"/>
          </w:tcPr>
          <w:p w14:paraId="3D0B7EC2" w14:textId="1267DF48" w:rsidR="00403579" w:rsidRPr="009778DD" w:rsidRDefault="0022628F" w:rsidP="00403579">
            <w:r w:rsidRPr="009778DD">
              <w:t>Low</w:t>
            </w:r>
          </w:p>
        </w:tc>
      </w:tr>
      <w:tr w:rsidR="00403579" w:rsidRPr="009778DD" w14:paraId="3BC7B95D" w14:textId="77777777" w:rsidTr="00EA5076">
        <w:tc>
          <w:tcPr>
            <w:tcW w:w="1170" w:type="dxa"/>
          </w:tcPr>
          <w:p w14:paraId="1CB2B2C2" w14:textId="77777777" w:rsidR="00403579" w:rsidRPr="009778DD" w:rsidRDefault="00403579" w:rsidP="00403579">
            <w:pPr>
              <w:rPr>
                <w:b/>
                <w:bCs/>
              </w:rPr>
            </w:pPr>
          </w:p>
        </w:tc>
        <w:tc>
          <w:tcPr>
            <w:tcW w:w="810" w:type="dxa"/>
          </w:tcPr>
          <w:p w14:paraId="0E807C3E" w14:textId="76BC925F" w:rsidR="00403579" w:rsidRPr="009778DD" w:rsidRDefault="0022628F" w:rsidP="00403579">
            <w:r w:rsidRPr="009778DD">
              <w:t>R5</w:t>
            </w:r>
          </w:p>
        </w:tc>
        <w:tc>
          <w:tcPr>
            <w:tcW w:w="4394" w:type="dxa"/>
          </w:tcPr>
          <w:p w14:paraId="722B201A" w14:textId="044F1EC0" w:rsidR="00403579" w:rsidRPr="009778DD" w:rsidRDefault="003E2D3C" w:rsidP="00403579">
            <w:r>
              <w:t>A robot</w:t>
            </w:r>
            <w:r w:rsidR="0022628F" w:rsidRPr="009778DD">
              <w:t xml:space="preserve"> must have low latency when responding to </w:t>
            </w:r>
            <w:r>
              <w:t>commands</w:t>
            </w:r>
            <w:r w:rsidR="0022628F" w:rsidRPr="009778DD">
              <w:t xml:space="preserve"> from the system</w:t>
            </w:r>
          </w:p>
        </w:tc>
        <w:tc>
          <w:tcPr>
            <w:tcW w:w="1559" w:type="dxa"/>
          </w:tcPr>
          <w:p w14:paraId="7B7B6D84" w14:textId="11F868FE" w:rsidR="00403579" w:rsidRPr="009778DD" w:rsidRDefault="0022628F" w:rsidP="00403579">
            <w:r w:rsidRPr="009778DD">
              <w:t>Non-Functional</w:t>
            </w:r>
          </w:p>
        </w:tc>
        <w:tc>
          <w:tcPr>
            <w:tcW w:w="1418" w:type="dxa"/>
          </w:tcPr>
          <w:p w14:paraId="49256CB2" w14:textId="1CCDF6B8" w:rsidR="00403579" w:rsidRPr="009778DD" w:rsidRDefault="0022628F" w:rsidP="00403579">
            <w:r w:rsidRPr="009778DD">
              <w:t>High</w:t>
            </w:r>
          </w:p>
        </w:tc>
      </w:tr>
      <w:tr w:rsidR="00403579" w:rsidRPr="009778DD" w14:paraId="04CB9435" w14:textId="77777777" w:rsidTr="00EA5076">
        <w:tc>
          <w:tcPr>
            <w:tcW w:w="1170" w:type="dxa"/>
          </w:tcPr>
          <w:p w14:paraId="781EF04F" w14:textId="77777777" w:rsidR="00403579" w:rsidRPr="009778DD" w:rsidRDefault="00403579" w:rsidP="00403579">
            <w:pPr>
              <w:rPr>
                <w:b/>
                <w:bCs/>
              </w:rPr>
            </w:pPr>
          </w:p>
        </w:tc>
        <w:tc>
          <w:tcPr>
            <w:tcW w:w="810" w:type="dxa"/>
          </w:tcPr>
          <w:p w14:paraId="55F60A7F" w14:textId="726C34BB" w:rsidR="00403579" w:rsidRPr="009778DD" w:rsidRDefault="0022628F" w:rsidP="00403579">
            <w:r w:rsidRPr="009778DD">
              <w:t>R6</w:t>
            </w:r>
          </w:p>
        </w:tc>
        <w:tc>
          <w:tcPr>
            <w:tcW w:w="4394" w:type="dxa"/>
          </w:tcPr>
          <w:p w14:paraId="5AFD9775" w14:textId="2E94DC4B" w:rsidR="00403579" w:rsidRPr="009778DD" w:rsidRDefault="00FC3C47" w:rsidP="00403579">
            <w:r>
              <w:t>The battery</w:t>
            </w:r>
            <w:r w:rsidR="0022628F" w:rsidRPr="009778DD">
              <w:t xml:space="preserve"> source must </w:t>
            </w:r>
            <w:r w:rsidR="003E2D3C">
              <w:t>be</w:t>
            </w:r>
            <w:r w:rsidR="0022628F" w:rsidRPr="009778DD">
              <w:t xml:space="preserve"> rechargeable to minimise </w:t>
            </w:r>
            <w:r w:rsidR="00130F7F" w:rsidRPr="009778DD">
              <w:t>environmental</w:t>
            </w:r>
            <w:r w:rsidR="0022628F" w:rsidRPr="009778DD">
              <w:t xml:space="preserve"> impact</w:t>
            </w:r>
          </w:p>
        </w:tc>
        <w:tc>
          <w:tcPr>
            <w:tcW w:w="1559" w:type="dxa"/>
          </w:tcPr>
          <w:p w14:paraId="4DA83DDE" w14:textId="54C7AA1A" w:rsidR="00403579" w:rsidRPr="009778DD" w:rsidRDefault="0022628F" w:rsidP="00403579">
            <w:r w:rsidRPr="009778DD">
              <w:t>Non-Functional</w:t>
            </w:r>
          </w:p>
        </w:tc>
        <w:tc>
          <w:tcPr>
            <w:tcW w:w="1418" w:type="dxa"/>
          </w:tcPr>
          <w:p w14:paraId="4A5A49BC" w14:textId="0A4B852D" w:rsidR="00403579" w:rsidRPr="009778DD" w:rsidRDefault="00E2304B" w:rsidP="00403579">
            <w:r w:rsidRPr="009778DD">
              <w:t>Low</w:t>
            </w:r>
          </w:p>
        </w:tc>
      </w:tr>
      <w:tr w:rsidR="00403579" w:rsidRPr="009778DD" w14:paraId="4D044B3E" w14:textId="77777777" w:rsidTr="00EA5076">
        <w:tc>
          <w:tcPr>
            <w:tcW w:w="1170" w:type="dxa"/>
          </w:tcPr>
          <w:p w14:paraId="11015FBE" w14:textId="3F133A60" w:rsidR="00403579" w:rsidRPr="009778DD" w:rsidRDefault="00E2304B" w:rsidP="00403579">
            <w:pPr>
              <w:rPr>
                <w:b/>
                <w:bCs/>
              </w:rPr>
            </w:pPr>
            <w:r w:rsidRPr="009778DD">
              <w:rPr>
                <w:b/>
                <w:bCs/>
              </w:rPr>
              <w:t>Software</w:t>
            </w:r>
          </w:p>
        </w:tc>
        <w:tc>
          <w:tcPr>
            <w:tcW w:w="810" w:type="dxa"/>
          </w:tcPr>
          <w:p w14:paraId="7CC2AF1F" w14:textId="5FB34F46" w:rsidR="00403579" w:rsidRPr="009778DD" w:rsidRDefault="00E2304B" w:rsidP="00403579">
            <w:r w:rsidRPr="009778DD">
              <w:t>S1</w:t>
            </w:r>
          </w:p>
        </w:tc>
        <w:tc>
          <w:tcPr>
            <w:tcW w:w="4394" w:type="dxa"/>
          </w:tcPr>
          <w:p w14:paraId="53C533D1" w14:textId="5FDDB02A" w:rsidR="00403579" w:rsidRPr="009778DD" w:rsidRDefault="00E2304B" w:rsidP="00403579">
            <w:r w:rsidRPr="009778DD">
              <w:t xml:space="preserve">Must be written in </w:t>
            </w:r>
            <w:r w:rsidR="00FC3C47">
              <w:t>Python</w:t>
            </w:r>
            <w:r w:rsidRPr="009778DD">
              <w:t xml:space="preserve"> to ensure rapid prototyping</w:t>
            </w:r>
          </w:p>
        </w:tc>
        <w:tc>
          <w:tcPr>
            <w:tcW w:w="1559" w:type="dxa"/>
          </w:tcPr>
          <w:p w14:paraId="4F61C6FF" w14:textId="4A0ACCF5" w:rsidR="00403579" w:rsidRPr="009778DD" w:rsidRDefault="00E2304B" w:rsidP="00403579">
            <w:r w:rsidRPr="009778DD">
              <w:t>Non-Functional</w:t>
            </w:r>
          </w:p>
        </w:tc>
        <w:tc>
          <w:tcPr>
            <w:tcW w:w="1418" w:type="dxa"/>
          </w:tcPr>
          <w:p w14:paraId="751BF7F4" w14:textId="1A205AB4" w:rsidR="00403579" w:rsidRPr="009778DD" w:rsidRDefault="00E2304B" w:rsidP="00403579">
            <w:r w:rsidRPr="009778DD">
              <w:t>Medium</w:t>
            </w:r>
          </w:p>
        </w:tc>
      </w:tr>
      <w:tr w:rsidR="00403579" w:rsidRPr="009778DD" w14:paraId="25D63203" w14:textId="77777777" w:rsidTr="00EA5076">
        <w:tc>
          <w:tcPr>
            <w:tcW w:w="1170" w:type="dxa"/>
          </w:tcPr>
          <w:p w14:paraId="38C77040" w14:textId="77777777" w:rsidR="00403579" w:rsidRPr="009778DD" w:rsidRDefault="00403579" w:rsidP="00403579">
            <w:pPr>
              <w:rPr>
                <w:b/>
                <w:bCs/>
              </w:rPr>
            </w:pPr>
          </w:p>
        </w:tc>
        <w:tc>
          <w:tcPr>
            <w:tcW w:w="810" w:type="dxa"/>
          </w:tcPr>
          <w:p w14:paraId="562A2236" w14:textId="6BF78E47" w:rsidR="00403579" w:rsidRPr="009778DD" w:rsidRDefault="00E2304B" w:rsidP="00403579">
            <w:r w:rsidRPr="009778DD">
              <w:t>S2</w:t>
            </w:r>
          </w:p>
        </w:tc>
        <w:tc>
          <w:tcPr>
            <w:tcW w:w="4394" w:type="dxa"/>
          </w:tcPr>
          <w:p w14:paraId="296F5F17" w14:textId="5CBA1ED8" w:rsidR="00403579" w:rsidRPr="009778DD" w:rsidRDefault="00FC3C47" w:rsidP="00403579">
            <w:r>
              <w:t>The system</w:t>
            </w:r>
            <w:r w:rsidR="00E2304B" w:rsidRPr="009778DD">
              <w:t xml:space="preserve"> must be implemented using </w:t>
            </w:r>
            <w:r w:rsidR="00502694" w:rsidRPr="009778DD">
              <w:t>OpenCV</w:t>
            </w:r>
            <w:r w:rsidR="00E2304B" w:rsidRPr="009778DD">
              <w:t>, Pygame and Arduino IDE software</w:t>
            </w:r>
            <w:r w:rsidR="00974676">
              <w:t>.</w:t>
            </w:r>
          </w:p>
        </w:tc>
        <w:tc>
          <w:tcPr>
            <w:tcW w:w="1559" w:type="dxa"/>
          </w:tcPr>
          <w:p w14:paraId="309FB74B" w14:textId="26768C62" w:rsidR="00403579" w:rsidRPr="009778DD" w:rsidRDefault="00502694" w:rsidP="00403579">
            <w:r w:rsidRPr="009778DD">
              <w:t>Functional</w:t>
            </w:r>
          </w:p>
        </w:tc>
        <w:tc>
          <w:tcPr>
            <w:tcW w:w="1418" w:type="dxa"/>
          </w:tcPr>
          <w:p w14:paraId="7A478C16" w14:textId="5FB51CB9" w:rsidR="00403579" w:rsidRPr="009778DD" w:rsidRDefault="00502694" w:rsidP="00403579">
            <w:r w:rsidRPr="009778DD">
              <w:t>High</w:t>
            </w:r>
          </w:p>
        </w:tc>
      </w:tr>
      <w:tr w:rsidR="00403579" w:rsidRPr="009778DD" w14:paraId="24CA6F2D" w14:textId="77777777" w:rsidTr="00EA5076">
        <w:tc>
          <w:tcPr>
            <w:tcW w:w="1170" w:type="dxa"/>
          </w:tcPr>
          <w:p w14:paraId="2549670C" w14:textId="77777777" w:rsidR="00403579" w:rsidRPr="009778DD" w:rsidRDefault="00403579" w:rsidP="00403579">
            <w:pPr>
              <w:rPr>
                <w:b/>
                <w:bCs/>
              </w:rPr>
            </w:pPr>
          </w:p>
        </w:tc>
        <w:tc>
          <w:tcPr>
            <w:tcW w:w="810" w:type="dxa"/>
          </w:tcPr>
          <w:p w14:paraId="0C02F58E" w14:textId="0E7ADFB0" w:rsidR="00403579" w:rsidRPr="009778DD" w:rsidRDefault="00502694" w:rsidP="00403579">
            <w:r w:rsidRPr="009778DD">
              <w:t>S3</w:t>
            </w:r>
          </w:p>
        </w:tc>
        <w:tc>
          <w:tcPr>
            <w:tcW w:w="4394" w:type="dxa"/>
          </w:tcPr>
          <w:p w14:paraId="6892F2EB" w14:textId="2036774A" w:rsidR="00403579" w:rsidRPr="009778DD" w:rsidRDefault="00FC3C47" w:rsidP="00403579">
            <w:r>
              <w:t>The system</w:t>
            </w:r>
            <w:r w:rsidR="00502694" w:rsidRPr="009778DD">
              <w:t xml:space="preserve"> should utilise multiprocessing for parallel development</w:t>
            </w:r>
          </w:p>
        </w:tc>
        <w:tc>
          <w:tcPr>
            <w:tcW w:w="1559" w:type="dxa"/>
          </w:tcPr>
          <w:p w14:paraId="687E1343" w14:textId="4421A4FD" w:rsidR="00403579" w:rsidRPr="009778DD" w:rsidRDefault="00502694" w:rsidP="00403579">
            <w:r w:rsidRPr="009778DD">
              <w:t>Non-Functional</w:t>
            </w:r>
          </w:p>
        </w:tc>
        <w:tc>
          <w:tcPr>
            <w:tcW w:w="1418" w:type="dxa"/>
          </w:tcPr>
          <w:p w14:paraId="47B5CEC6" w14:textId="5E6CBF58" w:rsidR="00403579" w:rsidRPr="009778DD" w:rsidRDefault="00502694" w:rsidP="00403579">
            <w:r w:rsidRPr="009778DD">
              <w:t>High</w:t>
            </w:r>
          </w:p>
        </w:tc>
      </w:tr>
      <w:tr w:rsidR="00403579" w:rsidRPr="009778DD" w14:paraId="5F3542B3" w14:textId="77777777" w:rsidTr="00EA5076">
        <w:tc>
          <w:tcPr>
            <w:tcW w:w="1170" w:type="dxa"/>
          </w:tcPr>
          <w:p w14:paraId="0517E4BF" w14:textId="77777777" w:rsidR="00403579" w:rsidRPr="009778DD" w:rsidRDefault="00403579" w:rsidP="00403579">
            <w:pPr>
              <w:rPr>
                <w:b/>
                <w:bCs/>
              </w:rPr>
            </w:pPr>
          </w:p>
        </w:tc>
        <w:tc>
          <w:tcPr>
            <w:tcW w:w="810" w:type="dxa"/>
          </w:tcPr>
          <w:p w14:paraId="00AF2D3C" w14:textId="0CF58038" w:rsidR="00403579" w:rsidRPr="009778DD" w:rsidRDefault="00502694" w:rsidP="00403579">
            <w:r w:rsidRPr="009778DD">
              <w:t>S</w:t>
            </w:r>
          </w:p>
        </w:tc>
        <w:tc>
          <w:tcPr>
            <w:tcW w:w="4394" w:type="dxa"/>
          </w:tcPr>
          <w:p w14:paraId="5B6712F7" w14:textId="26A7A3B6" w:rsidR="00403579" w:rsidRPr="009778DD" w:rsidRDefault="00FC3C47" w:rsidP="00403579">
            <w:r>
              <w:t>The system</w:t>
            </w:r>
            <w:r w:rsidR="00870EDD" w:rsidRPr="009778DD">
              <w:t xml:space="preserve"> should run at least 30fps to ensure </w:t>
            </w:r>
            <w:r>
              <w:t>real-time</w:t>
            </w:r>
            <w:r w:rsidR="00870EDD" w:rsidRPr="009778DD">
              <w:t xml:space="preserve"> operation</w:t>
            </w:r>
          </w:p>
        </w:tc>
        <w:tc>
          <w:tcPr>
            <w:tcW w:w="1559" w:type="dxa"/>
          </w:tcPr>
          <w:p w14:paraId="1C4F621A" w14:textId="7631EE0C" w:rsidR="00403579" w:rsidRPr="009778DD" w:rsidRDefault="000B60AB" w:rsidP="00403579">
            <w:r w:rsidRPr="009778DD">
              <w:t>Non-Functional</w:t>
            </w:r>
          </w:p>
        </w:tc>
        <w:tc>
          <w:tcPr>
            <w:tcW w:w="1418" w:type="dxa"/>
          </w:tcPr>
          <w:p w14:paraId="2C73529E" w14:textId="31D63982" w:rsidR="00403579" w:rsidRPr="009778DD" w:rsidRDefault="000B60AB" w:rsidP="00403579">
            <w:r w:rsidRPr="009778DD">
              <w:t>Medium</w:t>
            </w:r>
          </w:p>
        </w:tc>
      </w:tr>
      <w:tr w:rsidR="00403579" w:rsidRPr="009778DD" w14:paraId="5500E93D" w14:textId="77777777" w:rsidTr="00EA5076">
        <w:tc>
          <w:tcPr>
            <w:tcW w:w="1170" w:type="dxa"/>
          </w:tcPr>
          <w:p w14:paraId="194CBBED" w14:textId="77777777" w:rsidR="00403579" w:rsidRPr="009778DD" w:rsidRDefault="00403579" w:rsidP="00403579">
            <w:pPr>
              <w:rPr>
                <w:b/>
                <w:bCs/>
              </w:rPr>
            </w:pPr>
          </w:p>
        </w:tc>
        <w:tc>
          <w:tcPr>
            <w:tcW w:w="810" w:type="dxa"/>
          </w:tcPr>
          <w:p w14:paraId="2FD21FFB" w14:textId="7E89F014" w:rsidR="00403579" w:rsidRPr="009778DD" w:rsidRDefault="00502694" w:rsidP="00403579">
            <w:r w:rsidRPr="009778DD">
              <w:t>S4</w:t>
            </w:r>
          </w:p>
        </w:tc>
        <w:tc>
          <w:tcPr>
            <w:tcW w:w="4394" w:type="dxa"/>
          </w:tcPr>
          <w:p w14:paraId="2B21B275" w14:textId="228C4CEC" w:rsidR="00403579" w:rsidRPr="009778DD" w:rsidRDefault="00502694" w:rsidP="00403579">
            <w:r w:rsidRPr="009778DD">
              <w:t>All code must be annotated and easy to understand and follow</w:t>
            </w:r>
          </w:p>
        </w:tc>
        <w:tc>
          <w:tcPr>
            <w:tcW w:w="1559" w:type="dxa"/>
          </w:tcPr>
          <w:p w14:paraId="46C7F6EA" w14:textId="3278676E" w:rsidR="00403579" w:rsidRPr="009778DD" w:rsidRDefault="00502694" w:rsidP="00403579">
            <w:r w:rsidRPr="009778DD">
              <w:t>Non-Functional</w:t>
            </w:r>
          </w:p>
        </w:tc>
        <w:tc>
          <w:tcPr>
            <w:tcW w:w="1418" w:type="dxa"/>
          </w:tcPr>
          <w:p w14:paraId="005842A2" w14:textId="66DCF2EE" w:rsidR="00403579" w:rsidRPr="009778DD" w:rsidRDefault="00502694" w:rsidP="00403579">
            <w:r w:rsidRPr="009778DD">
              <w:t>Medium</w:t>
            </w:r>
          </w:p>
        </w:tc>
      </w:tr>
      <w:tr w:rsidR="00502694" w:rsidRPr="009778DD" w14:paraId="7F86CC27" w14:textId="77777777" w:rsidTr="00EA5076">
        <w:tc>
          <w:tcPr>
            <w:tcW w:w="1170" w:type="dxa"/>
          </w:tcPr>
          <w:p w14:paraId="384AC6B5" w14:textId="77777777" w:rsidR="00502694" w:rsidRPr="009778DD" w:rsidRDefault="00502694" w:rsidP="00403579">
            <w:pPr>
              <w:rPr>
                <w:b/>
                <w:bCs/>
              </w:rPr>
            </w:pPr>
          </w:p>
        </w:tc>
        <w:tc>
          <w:tcPr>
            <w:tcW w:w="810" w:type="dxa"/>
          </w:tcPr>
          <w:p w14:paraId="27B5D431" w14:textId="4CEC5953" w:rsidR="00502694" w:rsidRPr="009778DD" w:rsidRDefault="000B60AB" w:rsidP="00403579">
            <w:r w:rsidRPr="009778DD">
              <w:t>S5</w:t>
            </w:r>
            <w:r w:rsidR="0091212C" w:rsidRPr="009778DD">
              <w:t xml:space="preserve"> </w:t>
            </w:r>
          </w:p>
        </w:tc>
        <w:tc>
          <w:tcPr>
            <w:tcW w:w="4394" w:type="dxa"/>
          </w:tcPr>
          <w:p w14:paraId="059A13C7" w14:textId="4C0CC02F" w:rsidR="00502694" w:rsidRPr="009778DD" w:rsidRDefault="00870EDD" w:rsidP="00403579">
            <w:r w:rsidRPr="009778DD">
              <w:t xml:space="preserve">The system should detect and track </w:t>
            </w:r>
            <w:r w:rsidR="00FF504F" w:rsidRPr="009778DD">
              <w:t>green</w:t>
            </w:r>
            <w:r w:rsidRPr="009778DD">
              <w:t xml:space="preserve"> objects in the arena and update the grid</w:t>
            </w:r>
            <w:r w:rsidR="00FC3C47">
              <w:t>.</w:t>
            </w:r>
          </w:p>
        </w:tc>
        <w:tc>
          <w:tcPr>
            <w:tcW w:w="1559" w:type="dxa"/>
          </w:tcPr>
          <w:p w14:paraId="02F560B6" w14:textId="23773937" w:rsidR="00502694" w:rsidRPr="009778DD" w:rsidRDefault="000B60AB" w:rsidP="00403579">
            <w:r w:rsidRPr="009778DD">
              <w:t>Functional</w:t>
            </w:r>
          </w:p>
        </w:tc>
        <w:tc>
          <w:tcPr>
            <w:tcW w:w="1418" w:type="dxa"/>
          </w:tcPr>
          <w:p w14:paraId="1A8BC810" w14:textId="36595183" w:rsidR="00502694" w:rsidRPr="009778DD" w:rsidRDefault="000B60AB" w:rsidP="00403579">
            <w:r w:rsidRPr="009778DD">
              <w:t>High</w:t>
            </w:r>
          </w:p>
        </w:tc>
      </w:tr>
    </w:tbl>
    <w:p w14:paraId="6C5114A7" w14:textId="7FE07654" w:rsidR="00403579" w:rsidRPr="009778DD" w:rsidRDefault="00403579" w:rsidP="00403579">
      <w:pPr>
        <w:rPr>
          <w:b/>
          <w:bCs/>
        </w:rPr>
      </w:pPr>
    </w:p>
    <w:p w14:paraId="3FE091FD" w14:textId="77777777" w:rsidR="000B60AB" w:rsidRPr="009778DD" w:rsidRDefault="000B60AB" w:rsidP="00403579">
      <w:pPr>
        <w:rPr>
          <w:b/>
          <w:bCs/>
        </w:rPr>
      </w:pPr>
    </w:p>
    <w:p w14:paraId="2866B65A" w14:textId="77777777" w:rsidR="000B60AB" w:rsidRPr="009778DD" w:rsidRDefault="000B60AB" w:rsidP="00403579">
      <w:pPr>
        <w:rPr>
          <w:b/>
          <w:bCs/>
        </w:rPr>
      </w:pPr>
    </w:p>
    <w:p w14:paraId="232AD715" w14:textId="77777777" w:rsidR="000B60AB" w:rsidRPr="009778DD" w:rsidRDefault="000B60AB" w:rsidP="00403579">
      <w:pPr>
        <w:rPr>
          <w:b/>
          <w:bCs/>
        </w:rPr>
      </w:pPr>
    </w:p>
    <w:p w14:paraId="45E138FF" w14:textId="77777777" w:rsidR="000B60AB" w:rsidRPr="009778DD" w:rsidRDefault="000B60AB" w:rsidP="00403579">
      <w:pPr>
        <w:rPr>
          <w:b/>
          <w:bCs/>
        </w:rPr>
      </w:pPr>
    </w:p>
    <w:p w14:paraId="5E6A690A" w14:textId="77777777" w:rsidR="000B60AB" w:rsidRPr="009778DD" w:rsidRDefault="000B60AB" w:rsidP="00403579">
      <w:pPr>
        <w:rPr>
          <w:b/>
          <w:bCs/>
        </w:rPr>
      </w:pPr>
    </w:p>
    <w:p w14:paraId="26530346" w14:textId="77777777" w:rsidR="000B60AB" w:rsidRPr="009778DD" w:rsidRDefault="000B60AB" w:rsidP="00403579">
      <w:pPr>
        <w:rPr>
          <w:b/>
          <w:bCs/>
        </w:rPr>
      </w:pPr>
    </w:p>
    <w:p w14:paraId="506108CE" w14:textId="77777777" w:rsidR="000B60AB" w:rsidRPr="009778DD" w:rsidRDefault="000B60AB" w:rsidP="00403579">
      <w:pPr>
        <w:rPr>
          <w:b/>
          <w:bCs/>
        </w:rPr>
      </w:pPr>
    </w:p>
    <w:p w14:paraId="7F614FAB" w14:textId="77777777" w:rsidR="000B60AB" w:rsidRPr="009778DD" w:rsidRDefault="000B60AB" w:rsidP="00403579">
      <w:pPr>
        <w:rPr>
          <w:b/>
          <w:bCs/>
        </w:rPr>
      </w:pPr>
    </w:p>
    <w:p w14:paraId="58DF0CEE" w14:textId="77777777" w:rsidR="00A12354" w:rsidRPr="009778DD" w:rsidRDefault="00A12354" w:rsidP="00A12354">
      <w:pPr>
        <w:rPr>
          <w:b/>
          <w:bCs/>
          <w:sz w:val="36"/>
          <w:szCs w:val="36"/>
        </w:rPr>
      </w:pPr>
    </w:p>
    <w:p w14:paraId="15BF4241" w14:textId="3ADF5601" w:rsidR="00A12354" w:rsidRPr="009778DD" w:rsidRDefault="00A12354" w:rsidP="00130F7F">
      <w:pPr>
        <w:pStyle w:val="Heading2"/>
      </w:pPr>
      <w:bookmarkStart w:id="20" w:name="_Toc197417217"/>
      <w:r w:rsidRPr="009778DD">
        <w:lastRenderedPageBreak/>
        <w:t xml:space="preserve">Hardware </w:t>
      </w:r>
      <w:r w:rsidRPr="00130F7F">
        <w:t>Requirements</w:t>
      </w:r>
      <w:bookmarkEnd w:id="20"/>
    </w:p>
    <w:p w14:paraId="568152CF" w14:textId="7C6AFC5A" w:rsidR="00A12354" w:rsidRPr="009778DD" w:rsidRDefault="00A12354" w:rsidP="00130F7F">
      <w:pPr>
        <w:pStyle w:val="Heading3"/>
      </w:pPr>
      <w:r w:rsidRPr="009778DD">
        <w:t>ESP32</w:t>
      </w:r>
    </w:p>
    <w:p w14:paraId="776DBBDC" w14:textId="3CEC129B" w:rsidR="00EE16E5" w:rsidRPr="009778DD" w:rsidRDefault="00A12354" w:rsidP="00A12354">
      <w:pPr>
        <w:rPr>
          <w:szCs w:val="22"/>
        </w:rPr>
      </w:pPr>
      <w:r w:rsidRPr="009778DD">
        <w:rPr>
          <w:szCs w:val="22"/>
        </w:rPr>
        <w:t>T</w:t>
      </w:r>
      <w:r w:rsidR="00EE16E5" w:rsidRPr="009778DD">
        <w:rPr>
          <w:szCs w:val="22"/>
        </w:rPr>
        <w:t xml:space="preserve">he ESP32 is a low-cost, low-power microcontroller developed by Espressif. It features a variety of input and output peripherals, such as capacitive touch, </w:t>
      </w:r>
      <w:r w:rsidR="00102DC6">
        <w:rPr>
          <w:szCs w:val="22"/>
        </w:rPr>
        <w:t>ADCS</w:t>
      </w:r>
      <w:r w:rsidR="00EE16E5" w:rsidRPr="009778DD">
        <w:rPr>
          <w:szCs w:val="22"/>
        </w:rPr>
        <w:t xml:space="preserve">, </w:t>
      </w:r>
      <w:r w:rsidR="00102DC6">
        <w:rPr>
          <w:szCs w:val="22"/>
        </w:rPr>
        <w:t>DACS</w:t>
      </w:r>
      <w:r w:rsidR="00EE16E5" w:rsidRPr="009778DD">
        <w:rPr>
          <w:szCs w:val="22"/>
        </w:rPr>
        <w:t>, UART, SPI, I2C, and PWM. These pins will be used to control the motor driver. Additionally, the ESP32 has built-in Wi-Fi and Bluetooth capabilities, enabling wireless communication for remote command execution within our system.</w:t>
      </w:r>
    </w:p>
    <w:p w14:paraId="180E27EE" w14:textId="2F5FF664" w:rsidR="00EE16E5" w:rsidRPr="009778DD" w:rsidRDefault="00EE16E5" w:rsidP="00130F7F">
      <w:pPr>
        <w:pStyle w:val="Heading3"/>
      </w:pPr>
      <w:r w:rsidRPr="00130F7F">
        <w:t>DRV8833</w:t>
      </w:r>
      <w:r w:rsidRPr="009778DD">
        <w:t xml:space="preserve"> Motor Driver</w:t>
      </w:r>
    </w:p>
    <w:p w14:paraId="0FEEDF38" w14:textId="76EB591A" w:rsidR="004E7CDA" w:rsidRPr="009778DD" w:rsidRDefault="00622461" w:rsidP="00A12354">
      <w:pPr>
        <w:rPr>
          <w:szCs w:val="22"/>
        </w:rPr>
      </w:pPr>
      <w:r w:rsidRPr="00622461">
        <w:rPr>
          <w:rFonts w:cs="Arial"/>
          <w:b/>
          <w:bCs/>
          <w:szCs w:val="22"/>
        </w:rPr>
        <w:t>(Staff 2023)</w:t>
      </w:r>
      <w:r w:rsidR="00FD3B30" w:rsidRPr="009778DD">
        <w:rPr>
          <w:szCs w:val="22"/>
        </w:rPr>
        <w:t xml:space="preserve"> The</w:t>
      </w:r>
      <w:r w:rsidR="00EE16E5" w:rsidRPr="009778DD">
        <w:rPr>
          <w:szCs w:val="22"/>
        </w:rPr>
        <w:t xml:space="preserve"> DRV8833 is an integrated H-Bridge driver IC that is optimised for motor driving applications</w:t>
      </w:r>
      <w:r w:rsidR="00102DC6">
        <w:rPr>
          <w:szCs w:val="22"/>
        </w:rPr>
        <w:t>.</w:t>
      </w:r>
      <w:r w:rsidR="00EE16E5" w:rsidRPr="009778DD">
        <w:rPr>
          <w:szCs w:val="22"/>
        </w:rPr>
        <w:t xml:space="preserve"> </w:t>
      </w:r>
      <w:r w:rsidR="00FD418C">
        <w:rPr>
          <w:szCs w:val="22"/>
        </w:rPr>
        <w:t>It's</w:t>
      </w:r>
      <w:r w:rsidR="00EE16E5" w:rsidRPr="009778DD">
        <w:rPr>
          <w:szCs w:val="22"/>
        </w:rPr>
        <w:t xml:space="preserve"> able to simultaneously control two DC brushed motors. </w:t>
      </w:r>
      <w:r w:rsidR="004E7CDA" w:rsidRPr="009778DD">
        <w:rPr>
          <w:szCs w:val="22"/>
        </w:rPr>
        <w:t>Therefore,</w:t>
      </w:r>
      <w:r w:rsidR="00EE16E5" w:rsidRPr="009778DD">
        <w:rPr>
          <w:szCs w:val="22"/>
        </w:rPr>
        <w:t xml:space="preserve"> we will need </w:t>
      </w:r>
      <w:r w:rsidR="004E7CDA" w:rsidRPr="009778DD">
        <w:rPr>
          <w:szCs w:val="22"/>
        </w:rPr>
        <w:t xml:space="preserve">2 Motor Drivers for </w:t>
      </w:r>
      <w:r w:rsidR="00FD3B30" w:rsidRPr="009778DD">
        <w:rPr>
          <w:szCs w:val="22"/>
        </w:rPr>
        <w:t>4-wheel</w:t>
      </w:r>
      <w:r w:rsidR="004E7CDA" w:rsidRPr="009778DD">
        <w:rPr>
          <w:szCs w:val="22"/>
        </w:rPr>
        <w:t xml:space="preserve"> control. The motor driver has a very small and compact design</w:t>
      </w:r>
      <w:r w:rsidR="00102DC6">
        <w:rPr>
          <w:szCs w:val="22"/>
        </w:rPr>
        <w:t>,</w:t>
      </w:r>
      <w:r w:rsidR="004E7CDA" w:rsidRPr="009778DD">
        <w:rPr>
          <w:szCs w:val="22"/>
        </w:rPr>
        <w:t xml:space="preserve"> which will allow us to further compact the design of the robot</w:t>
      </w:r>
    </w:p>
    <w:p w14:paraId="5355861B" w14:textId="5D7ED2F4" w:rsidR="004E7CDA" w:rsidRPr="009778DD" w:rsidRDefault="004E7CDA" w:rsidP="00130F7F">
      <w:pPr>
        <w:pStyle w:val="Heading3"/>
      </w:pPr>
      <w:r w:rsidRPr="00130F7F">
        <w:t>N20</w:t>
      </w:r>
      <w:r w:rsidRPr="009778DD">
        <w:t xml:space="preserve"> Micro Gear Motor with Rubber Wheels</w:t>
      </w:r>
    </w:p>
    <w:p w14:paraId="2B9651BA" w14:textId="32948D77" w:rsidR="006846F2" w:rsidRPr="00130F7F" w:rsidRDefault="00BB3A65" w:rsidP="00403579">
      <w:pPr>
        <w:rPr>
          <w:szCs w:val="22"/>
        </w:rPr>
      </w:pPr>
      <w:r w:rsidRPr="009778DD">
        <w:rPr>
          <w:szCs w:val="22"/>
        </w:rPr>
        <w:t>The N20 is a small, geared</w:t>
      </w:r>
      <w:r w:rsidR="00102DC6">
        <w:rPr>
          <w:szCs w:val="22"/>
        </w:rPr>
        <w:t>,</w:t>
      </w:r>
      <w:r w:rsidRPr="009778DD">
        <w:rPr>
          <w:szCs w:val="22"/>
        </w:rPr>
        <w:t xml:space="preserve"> brushed motor that allows the robot to move through its environment. The rubber wheels enhance grip on the floor, reducing slippage and improving stability, leading to better control of the system during path-following.</w:t>
      </w:r>
    </w:p>
    <w:p w14:paraId="39CAB261" w14:textId="530BE19C" w:rsidR="00F00EFB" w:rsidRPr="009778DD" w:rsidRDefault="00F00EFB" w:rsidP="00130F7F">
      <w:pPr>
        <w:pStyle w:val="Heading2"/>
      </w:pPr>
      <w:r w:rsidRPr="009778DD">
        <w:t xml:space="preserve"> </w:t>
      </w:r>
      <w:bookmarkStart w:id="21" w:name="_Toc197417218"/>
      <w:r w:rsidRPr="009778DD">
        <w:t xml:space="preserve">Software </w:t>
      </w:r>
      <w:r w:rsidRPr="00130F7F">
        <w:t>Requirements</w:t>
      </w:r>
      <w:bookmarkEnd w:id="21"/>
    </w:p>
    <w:p w14:paraId="23313F3C" w14:textId="36B7400E" w:rsidR="00F00EFB" w:rsidRPr="009778DD" w:rsidRDefault="00F00EFB" w:rsidP="00130F7F">
      <w:pPr>
        <w:pStyle w:val="Heading3"/>
      </w:pPr>
      <w:r w:rsidRPr="009778DD">
        <w:t xml:space="preserve"> </w:t>
      </w:r>
      <w:r w:rsidRPr="00130F7F">
        <w:t>Windows</w:t>
      </w:r>
      <w:r w:rsidRPr="009778DD">
        <w:t xml:space="preserve"> Operating System</w:t>
      </w:r>
    </w:p>
    <w:p w14:paraId="47A2A131" w14:textId="13CCAEB6" w:rsidR="00F00EFB" w:rsidRPr="009778DD" w:rsidRDefault="00F00EFB" w:rsidP="00403579">
      <w:r w:rsidRPr="009778DD">
        <w:t xml:space="preserve">A Windows computer with multiple cores is necessary to </w:t>
      </w:r>
      <w:r w:rsidR="00102DC6">
        <w:t>utilise</w:t>
      </w:r>
      <w:r w:rsidRPr="009778DD">
        <w:t xml:space="preserve"> multiprocessing for </w:t>
      </w:r>
      <w:r w:rsidR="00102DC6">
        <w:t>parallelising</w:t>
      </w:r>
      <w:r w:rsidRPr="009778DD">
        <w:t xml:space="preserve"> processes. Additionally, it allows us to use the Python programming language as well as the Arduino IDE.</w:t>
      </w:r>
    </w:p>
    <w:p w14:paraId="5F79B94F" w14:textId="18AA53C0" w:rsidR="00F00EFB" w:rsidRPr="009778DD" w:rsidRDefault="00F00EFB" w:rsidP="00130F7F">
      <w:pPr>
        <w:pStyle w:val="Heading3"/>
      </w:pPr>
      <w:r w:rsidRPr="00130F7F">
        <w:t>Python</w:t>
      </w:r>
    </w:p>
    <w:p w14:paraId="22461BE4" w14:textId="4B9A4262" w:rsidR="00FE76A5" w:rsidRPr="009778DD" w:rsidRDefault="00FE76A5" w:rsidP="00FE76A5">
      <w:bookmarkStart w:id="22" w:name="_Toc22116036"/>
      <w:bookmarkStart w:id="23" w:name="_Toc22116160"/>
      <w:bookmarkStart w:id="24" w:name="_Toc22116170"/>
      <w:r w:rsidRPr="009778DD">
        <w:t xml:space="preserve">We will use Python as the primary programming language for object detection and the A* algorithm model. Python allows us to easily </w:t>
      </w:r>
      <w:r w:rsidR="00102DC6">
        <w:t>utilise</w:t>
      </w:r>
      <w:r w:rsidRPr="009778DD">
        <w:t xml:space="preserve"> </w:t>
      </w:r>
      <w:r w:rsidR="00102DC6">
        <w:t>Opencv</w:t>
      </w:r>
      <w:r w:rsidRPr="009778DD">
        <w:t xml:space="preserve"> modules, enabling quick adjustments to the algorithm.</w:t>
      </w:r>
    </w:p>
    <w:p w14:paraId="4A92750F" w14:textId="560C9755" w:rsidR="00FE76A5" w:rsidRPr="009778DD" w:rsidRDefault="00FE76A5" w:rsidP="009F756C">
      <w:pPr>
        <w:pStyle w:val="Heading3"/>
      </w:pPr>
      <w:r w:rsidRPr="009778DD">
        <w:t>NumPy</w:t>
      </w:r>
    </w:p>
    <w:p w14:paraId="71B6DD77" w14:textId="1AE96BCE" w:rsidR="00FE76A5" w:rsidRPr="009778DD" w:rsidRDefault="00FE76A5" w:rsidP="00FE76A5">
      <w:r w:rsidRPr="009778DD">
        <w:t xml:space="preserve">We will use the NumPy library to handle numerical computations efficiently in </w:t>
      </w:r>
      <w:r w:rsidR="00102DC6">
        <w:t>our</w:t>
      </w:r>
      <w:r w:rsidRPr="009778DD">
        <w:t xml:space="preserve"> project. NumPy provides powerful array operations and mathematical functions, enabling faster data processing and optimizing of the A* algorithm. </w:t>
      </w:r>
      <w:r w:rsidR="00102DC6">
        <w:t>Its</w:t>
      </w:r>
      <w:r w:rsidRPr="009778DD">
        <w:t xml:space="preserve"> seamless integration with other Python libraries makes it essential for high-performance computing</w:t>
      </w:r>
    </w:p>
    <w:p w14:paraId="31168ED6" w14:textId="011694A3" w:rsidR="00FE76A5" w:rsidRPr="009778DD" w:rsidRDefault="00FE76A5" w:rsidP="009F756C">
      <w:pPr>
        <w:pStyle w:val="Heading3"/>
      </w:pPr>
      <w:r w:rsidRPr="009778DD">
        <w:t>OpenCV</w:t>
      </w:r>
    </w:p>
    <w:p w14:paraId="4DACADB5" w14:textId="75D94DBE" w:rsidR="00601F16" w:rsidRPr="009778DD" w:rsidRDefault="00FE76A5" w:rsidP="00FE76A5">
      <w:r w:rsidRPr="009778DD">
        <w:t xml:space="preserve">The </w:t>
      </w:r>
      <w:r w:rsidR="00102DC6">
        <w:t>Opencv</w:t>
      </w:r>
      <w:r w:rsidRPr="009778DD">
        <w:t xml:space="preserve"> module will allow us to utilise </w:t>
      </w:r>
      <w:r w:rsidR="00800E5A" w:rsidRPr="009778DD">
        <w:t xml:space="preserve">image processing and object detection for our project. </w:t>
      </w:r>
      <w:r w:rsidR="00102DC6">
        <w:t>Opencv</w:t>
      </w:r>
      <w:r w:rsidR="00800E5A" w:rsidRPr="009778DD">
        <w:t xml:space="preserve"> provides a wide range of tools for real-time comp</w:t>
      </w:r>
      <w:r w:rsidR="00601F16" w:rsidRPr="009778DD">
        <w:t>uter vision tasks, allowing us to efficiently analyse and manipulate frames.</w:t>
      </w:r>
    </w:p>
    <w:p w14:paraId="7322806E" w14:textId="5A01B76B" w:rsidR="00601F16" w:rsidRPr="009778DD" w:rsidRDefault="00601F16" w:rsidP="009F756C">
      <w:pPr>
        <w:pStyle w:val="Heading3"/>
      </w:pPr>
      <w:r w:rsidRPr="009778DD">
        <w:t>Pygam</w:t>
      </w:r>
      <w:r w:rsidR="009F756C" w:rsidRPr="009778DD">
        <w:t>e</w:t>
      </w:r>
    </w:p>
    <w:p w14:paraId="1B49F859" w14:textId="4517B16D" w:rsidR="00ED782A" w:rsidRPr="009778DD" w:rsidRDefault="00893A00" w:rsidP="00130F7F">
      <w:r w:rsidRPr="009778DD">
        <w:t xml:space="preserve">We will use the Pygame library to create a visual simulation of our system. Pygame provides an easy-to-use framework for rendering graphics, handling user input, and managing animations. This will allow us to </w:t>
      </w:r>
      <w:r w:rsidR="00102DC6">
        <w:t>visualise</w:t>
      </w:r>
      <w:r w:rsidRPr="009778DD">
        <w:t xml:space="preserve"> the movement of the robot and test the A* algorithm in a simulated environment before real-world implementation.</w:t>
      </w:r>
    </w:p>
    <w:p w14:paraId="1A657FEB" w14:textId="42DC86EA" w:rsidR="009F756C" w:rsidRPr="009778DD" w:rsidRDefault="009F756C" w:rsidP="00130F7F">
      <w:pPr>
        <w:pStyle w:val="Heading3"/>
      </w:pPr>
      <w:r w:rsidRPr="00130F7F">
        <w:lastRenderedPageBreak/>
        <w:t>Fusion</w:t>
      </w:r>
      <w:r w:rsidRPr="009778DD">
        <w:t xml:space="preserve"> 360</w:t>
      </w:r>
    </w:p>
    <w:p w14:paraId="5ED5007B" w14:textId="448EAC0D" w:rsidR="009F756C" w:rsidRPr="00130F7F" w:rsidRDefault="00ED782A" w:rsidP="00FE76A5">
      <w:r w:rsidRPr="009778DD">
        <w:t xml:space="preserve">We will use the </w:t>
      </w:r>
      <w:r w:rsidR="00102DC6">
        <w:t>CAD-based</w:t>
      </w:r>
      <w:r w:rsidRPr="009778DD">
        <w:t xml:space="preserve"> software to design </w:t>
      </w:r>
      <w:r w:rsidR="00FD3B30" w:rsidRPr="009778DD">
        <w:t>our</w:t>
      </w:r>
      <w:r w:rsidRPr="009778DD">
        <w:t xml:space="preserve"> structured environment as well </w:t>
      </w:r>
      <w:r w:rsidR="00102DC6">
        <w:t xml:space="preserve">as </w:t>
      </w:r>
      <w:r w:rsidRPr="009778DD">
        <w:t>the robot</w:t>
      </w:r>
    </w:p>
    <w:p w14:paraId="6EDDAC0B" w14:textId="71B4AFB9" w:rsidR="00F658AA" w:rsidRPr="009778DD" w:rsidRDefault="001D4DA4" w:rsidP="00130F7F">
      <w:pPr>
        <w:pStyle w:val="Heading1"/>
      </w:pPr>
      <w:bookmarkStart w:id="25" w:name="_Toc197417219"/>
      <w:r w:rsidRPr="009778DD">
        <w:lastRenderedPageBreak/>
        <w:t>Methodology</w:t>
      </w:r>
      <w:bookmarkEnd w:id="25"/>
    </w:p>
    <w:p w14:paraId="0513689F" w14:textId="75D2A166" w:rsidR="00331046" w:rsidRPr="009778DD" w:rsidRDefault="00331046" w:rsidP="00130F7F">
      <w:pPr>
        <w:pStyle w:val="Heading2"/>
      </w:pPr>
      <w:bookmarkStart w:id="26" w:name="_Toc197417220"/>
      <w:r w:rsidRPr="009778DD">
        <w:t>State Machine</w:t>
      </w:r>
      <w:bookmarkEnd w:id="26"/>
    </w:p>
    <w:p w14:paraId="260AFE58" w14:textId="41669337" w:rsidR="00331046" w:rsidRPr="009778DD" w:rsidRDefault="0029096B" w:rsidP="00130F7F">
      <w:pPr>
        <w:pStyle w:val="Heading3"/>
      </w:pPr>
      <w:r w:rsidRPr="009778DD">
        <w:t xml:space="preserve">System State </w:t>
      </w:r>
      <w:r w:rsidR="00102DC6">
        <w:t>Machine</w:t>
      </w:r>
    </w:p>
    <w:p w14:paraId="679A75E9" w14:textId="50443846" w:rsidR="00F62F4C" w:rsidRPr="00B83E2D" w:rsidRDefault="00413925" w:rsidP="00F658AA">
      <w:pPr>
        <w:rPr>
          <w:szCs w:val="22"/>
        </w:rPr>
      </w:pPr>
      <w:r>
        <w:rPr>
          <w:noProof/>
        </w:rPr>
        <mc:AlternateContent>
          <mc:Choice Requires="wps">
            <w:drawing>
              <wp:anchor distT="0" distB="0" distL="114300" distR="114300" simplePos="0" relativeHeight="251694080" behindDoc="1" locked="0" layoutInCell="1" allowOverlap="1" wp14:anchorId="66AC2585" wp14:editId="733A96C3">
                <wp:simplePos x="0" y="0"/>
                <wp:positionH relativeFrom="column">
                  <wp:posOffset>0</wp:posOffset>
                </wp:positionH>
                <wp:positionV relativeFrom="paragraph">
                  <wp:posOffset>6927215</wp:posOffset>
                </wp:positionV>
                <wp:extent cx="5400675" cy="635"/>
                <wp:effectExtent l="0" t="0" r="0" b="0"/>
                <wp:wrapTight wrapText="bothSides">
                  <wp:wrapPolygon edited="0">
                    <wp:start x="0" y="0"/>
                    <wp:lineTo x="0" y="21600"/>
                    <wp:lineTo x="21600" y="21600"/>
                    <wp:lineTo x="21600" y="0"/>
                  </wp:wrapPolygon>
                </wp:wrapTight>
                <wp:docPr id="517006777"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709590C6" w14:textId="74ABB310" w:rsidR="00413925" w:rsidRPr="000A6D48" w:rsidRDefault="00413925" w:rsidP="00413925">
                            <w:pPr>
                              <w:pStyle w:val="Caption"/>
                              <w:jc w:val="center"/>
                              <w:rPr>
                                <w:sz w:val="22"/>
                                <w:szCs w:val="22"/>
                              </w:rPr>
                            </w:pPr>
                            <w:r>
                              <w:t xml:space="preserve">Figure </w:t>
                            </w:r>
                            <w:fldSimple w:instr=" SEQ Figure \* ARABIC ">
                              <w:r w:rsidR="00324DB2">
                                <w:rPr>
                                  <w:noProof/>
                                </w:rPr>
                                <w:t>3</w:t>
                              </w:r>
                            </w:fldSimple>
                            <w:r>
                              <w:t>: System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C2585" id="_x0000_s1028" type="#_x0000_t202" style="position:absolute;left:0;text-align:left;margin-left:0;margin-top:545.45pt;width:425.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zq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" stroked="f">
                <v:textbox style="mso-fit-shape-to-text:t" inset="0,0,0,0">
                  <w:txbxContent>
                    <w:p w14:paraId="709590C6" w14:textId="74ABB310" w:rsidR="00413925" w:rsidRPr="000A6D48" w:rsidRDefault="00413925" w:rsidP="00413925">
                      <w:pPr>
                        <w:pStyle w:val="Caption"/>
                        <w:jc w:val="center"/>
                        <w:rPr>
                          <w:sz w:val="22"/>
                          <w:szCs w:val="22"/>
                        </w:rPr>
                      </w:pPr>
                      <w:r>
                        <w:t xml:space="preserve">Figure </w:t>
                      </w:r>
                      <w:fldSimple w:instr=" SEQ Figure \* ARABIC ">
                        <w:r w:rsidR="00324DB2">
                          <w:rPr>
                            <w:noProof/>
                          </w:rPr>
                          <w:t>3</w:t>
                        </w:r>
                      </w:fldSimple>
                      <w:r>
                        <w:t>: System State Machine diagram</w:t>
                      </w:r>
                    </w:p>
                  </w:txbxContent>
                </v:textbox>
                <w10:wrap type="tight"/>
              </v:shape>
            </w:pict>
          </mc:Fallback>
        </mc:AlternateContent>
      </w:r>
      <w:r w:rsidR="00907B7E" w:rsidRPr="009778DD">
        <w:rPr>
          <w:noProof/>
          <w:szCs w:val="22"/>
        </w:rPr>
        <w:drawing>
          <wp:anchor distT="0" distB="0" distL="114300" distR="114300" simplePos="0" relativeHeight="251672576" behindDoc="1" locked="0" layoutInCell="1" allowOverlap="1" wp14:anchorId="1B711069" wp14:editId="3D77C3F2">
            <wp:simplePos x="0" y="0"/>
            <wp:positionH relativeFrom="margin">
              <wp:align>right</wp:align>
            </wp:positionH>
            <wp:positionV relativeFrom="paragraph">
              <wp:posOffset>120015</wp:posOffset>
            </wp:positionV>
            <wp:extent cx="5400675" cy="6750050"/>
            <wp:effectExtent l="0" t="0" r="0" b="0"/>
            <wp:wrapSquare wrapText="bothSides"/>
            <wp:docPr id="12005417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1774" name="Picture 2"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6750050"/>
                    </a:xfrm>
                    <a:prstGeom prst="rect">
                      <a:avLst/>
                    </a:prstGeom>
                    <a:noFill/>
                    <a:ln>
                      <a:noFill/>
                    </a:ln>
                  </pic:spPr>
                </pic:pic>
              </a:graphicData>
            </a:graphic>
          </wp:anchor>
        </w:drawing>
      </w:r>
    </w:p>
    <w:p w14:paraId="584894C7" w14:textId="2A242C4E" w:rsidR="00907B7E" w:rsidRPr="009778DD" w:rsidRDefault="000113F4" w:rsidP="00B83E2D">
      <w:pPr>
        <w:pStyle w:val="Heading3"/>
      </w:pPr>
      <w:r w:rsidRPr="009778DD">
        <w:lastRenderedPageBreak/>
        <w:t>Sequential vs Parallel execution</w:t>
      </w:r>
    </w:p>
    <w:p w14:paraId="41953EEB" w14:textId="785CFE34" w:rsidR="0089043F" w:rsidRDefault="00D73D85" w:rsidP="0089043F">
      <w:r w:rsidRPr="00D73D85">
        <w:rPr>
          <w:rFonts w:cs="Arial"/>
          <w:b/>
          <w:bCs/>
          <w:szCs w:val="22"/>
        </w:rPr>
        <w:t>(GeeksforGeeks 2022)</w:t>
      </w:r>
      <w:r w:rsidR="0056789D" w:rsidRPr="009778DD">
        <w:t xml:space="preserve"> </w:t>
      </w:r>
      <w:r w:rsidR="0089043F">
        <w:t xml:space="preserve">We can see in Figure 3 </w:t>
      </w:r>
      <w:r w:rsidR="00102DC6">
        <w:t xml:space="preserve">that </w:t>
      </w:r>
      <w:r w:rsidR="0089043F">
        <w:t xml:space="preserve">the System State Machine is made from 3 </w:t>
      </w:r>
      <w:r w:rsidR="00306CB1">
        <w:t xml:space="preserve">connected sequences, the middle sequence handles the </w:t>
      </w:r>
      <w:r w:rsidR="001C6FEB">
        <w:t xml:space="preserve">camera calibration and object detection sequences, A secondary </w:t>
      </w:r>
      <w:r w:rsidR="00872874">
        <w:t xml:space="preserve">process handles the Pygame UI and the A* pathfinding and another process handles the PID controller and </w:t>
      </w:r>
      <w:r w:rsidR="00C624CC">
        <w:t>Wi-Fi communication.</w:t>
      </w:r>
    </w:p>
    <w:p w14:paraId="75EAFB6A" w14:textId="12BB96CF" w:rsidR="008E54DB" w:rsidRPr="009778DD" w:rsidRDefault="008E54DB" w:rsidP="0089043F">
      <w:r w:rsidRPr="009778DD">
        <w:rPr>
          <w:b/>
          <w:bCs/>
        </w:rPr>
        <w:t>Sequential Execution</w:t>
      </w:r>
    </w:p>
    <w:p w14:paraId="7DA70AF8" w14:textId="4F4141C0" w:rsidR="008E54DB" w:rsidRPr="009778DD" w:rsidRDefault="0056789D" w:rsidP="00F658AA">
      <w:r w:rsidRPr="009778DD">
        <w:t xml:space="preserve">Sequential execution refers to the process of executing one instruction at a time, in a strict step-by-step order. Each task must </w:t>
      </w:r>
      <w:r w:rsidR="00102DC6">
        <w:t>be completed</w:t>
      </w:r>
      <w:r w:rsidRPr="009778DD">
        <w:t xml:space="preserve"> before the next one begins. Since this approach relies on a single processor, it can become inefficient or slow, especially in complex or large-scale systems where multiple operations need to be handled simultaneously.</w:t>
      </w:r>
    </w:p>
    <w:p w14:paraId="60345486" w14:textId="162FC303" w:rsidR="008E54DB" w:rsidRPr="009778DD" w:rsidRDefault="008E54DB" w:rsidP="00005FD8">
      <w:pPr>
        <w:pStyle w:val="Heading4"/>
      </w:pPr>
      <w:r w:rsidRPr="009778DD">
        <w:t>Parallel Execution</w:t>
      </w:r>
    </w:p>
    <w:p w14:paraId="71F22D8B" w14:textId="12ACDFFC" w:rsidR="000113F4" w:rsidRPr="009778DD" w:rsidRDefault="0056789D" w:rsidP="00F658AA">
      <w:r w:rsidRPr="009778DD">
        <w:t xml:space="preserve">Parallel execution involves processing multiple instructions simultaneously, allowing tasks to be carried out concurrently. This approach significantly reduces execution time, especially in complex systems. Unlike sequential execution, where tasks are handled one after another, parallel execution enables the system to perform many operations at once, leading to greater efficiency and responsiveness. Since this system will react and function in real time, </w:t>
      </w:r>
      <w:r w:rsidR="00102DC6">
        <w:t>minimising</w:t>
      </w:r>
      <w:r w:rsidRPr="009778DD">
        <w:t xml:space="preserve"> execution time is crucial </w:t>
      </w:r>
      <w:r w:rsidR="00F1328A">
        <w:t>for</w:t>
      </w:r>
      <w:r w:rsidRPr="009778DD">
        <w:t xml:space="preserve"> a smooth system. </w:t>
      </w:r>
    </w:p>
    <w:p w14:paraId="2EF495C7" w14:textId="51EB6051" w:rsidR="00331046" w:rsidRDefault="0056789D" w:rsidP="00F658AA">
      <w:r w:rsidRPr="009778DD">
        <w:t>In our system</w:t>
      </w:r>
      <w:r w:rsidR="00102DC6">
        <w:t>,</w:t>
      </w:r>
      <w:r w:rsidRPr="009778DD">
        <w:t xml:space="preserve"> we will use two separate processes to work simultaneously with </w:t>
      </w:r>
      <w:r w:rsidR="00102DC6">
        <w:t>our</w:t>
      </w:r>
      <w:r w:rsidRPr="009778DD">
        <w:t xml:space="preserve"> main sequential code. One of the </w:t>
      </w:r>
      <w:r w:rsidR="00102DC6">
        <w:t>process</w:t>
      </w:r>
      <w:r w:rsidRPr="009778DD">
        <w:t xml:space="preserve"> </w:t>
      </w:r>
      <w:r w:rsidR="008905BB" w:rsidRPr="009778DD">
        <w:t>functions</w:t>
      </w:r>
      <w:r w:rsidRPr="009778DD">
        <w:t xml:space="preserve"> is to display </w:t>
      </w:r>
      <w:r w:rsidR="00102DC6">
        <w:t>an</w:t>
      </w:r>
      <w:r w:rsidRPr="009778DD">
        <w:t xml:space="preserve"> interactive display of the environment, showing robot, object and goal positions. Additionally, the </w:t>
      </w:r>
      <w:r w:rsidR="008905BB" w:rsidRPr="009778DD">
        <w:t xml:space="preserve">A* pathfinding algorithm will also be processed. We will use two queues to send information to and from the main loop to receive and send information. The second process will run the PID controller and send PWM values through the MQTT broker to the </w:t>
      </w:r>
      <w:r w:rsidR="00102DC6">
        <w:t>ESP32</w:t>
      </w:r>
      <w:r w:rsidR="008905BB" w:rsidRPr="009778DD">
        <w:t xml:space="preserve">, another queue is used to send information to this process. Unlike sequential cores, sequential execution can use additional cores to facilitate multiple processes, </w:t>
      </w:r>
      <w:r w:rsidR="00102DC6">
        <w:t>resulting</w:t>
      </w:r>
      <w:r w:rsidR="008905BB" w:rsidRPr="009778DD">
        <w:t xml:space="preserve"> in a rapid response. </w:t>
      </w:r>
    </w:p>
    <w:p w14:paraId="424B067D" w14:textId="15A051DF" w:rsidR="003611ED" w:rsidRPr="009778DD" w:rsidRDefault="00941F75" w:rsidP="00005FD8">
      <w:pPr>
        <w:pStyle w:val="Heading2"/>
      </w:pPr>
      <w:bookmarkStart w:id="27" w:name="_Toc197417221"/>
      <w:r>
        <w:t>Environment</w:t>
      </w:r>
      <w:r w:rsidR="000E2422">
        <w:t xml:space="preserve"> and </w:t>
      </w:r>
      <w:r>
        <w:t xml:space="preserve">Robot </w:t>
      </w:r>
      <w:r w:rsidR="004E2B4D">
        <w:t>Hardware</w:t>
      </w:r>
      <w:bookmarkEnd w:id="27"/>
    </w:p>
    <w:p w14:paraId="20B1B097" w14:textId="7959D883" w:rsidR="00666A41" w:rsidRPr="009778DD" w:rsidRDefault="00666A41" w:rsidP="00A37171">
      <w:pPr>
        <w:pStyle w:val="Heading3"/>
      </w:pPr>
      <w:r w:rsidRPr="009778DD">
        <w:t>Environment</w:t>
      </w:r>
    </w:p>
    <w:p w14:paraId="42F4696C" w14:textId="773EA1CE" w:rsidR="0035520F" w:rsidRPr="009778DD" w:rsidRDefault="003611ED" w:rsidP="0035520F">
      <w:pPr>
        <w:rPr>
          <w:szCs w:val="22"/>
        </w:rPr>
      </w:pPr>
      <w:r w:rsidRPr="009778DD">
        <w:rPr>
          <w:szCs w:val="22"/>
        </w:rPr>
        <w:t xml:space="preserve">The Hardware Setup of this project consists of a structured environment, using </w:t>
      </w:r>
      <w:r w:rsidR="00102DC6">
        <w:rPr>
          <w:szCs w:val="22"/>
        </w:rPr>
        <w:t>3d</w:t>
      </w:r>
      <w:r w:rsidRPr="009778DD">
        <w:rPr>
          <w:szCs w:val="22"/>
        </w:rPr>
        <w:t xml:space="preserve"> printed corners</w:t>
      </w:r>
      <w:r w:rsidR="00ED782A" w:rsidRPr="009778DD">
        <w:rPr>
          <w:szCs w:val="22"/>
        </w:rPr>
        <w:t>, designed in Fusion 360,</w:t>
      </w:r>
      <w:r w:rsidRPr="009778DD">
        <w:rPr>
          <w:szCs w:val="22"/>
        </w:rPr>
        <w:t xml:space="preserve"> and metal poles to create a rectangular frame, </w:t>
      </w:r>
      <w:r w:rsidR="00102DC6">
        <w:rPr>
          <w:szCs w:val="22"/>
        </w:rPr>
        <w:t>which</w:t>
      </w:r>
      <w:r w:rsidRPr="009778DD">
        <w:rPr>
          <w:szCs w:val="22"/>
        </w:rPr>
        <w:t xml:space="preserve"> is to simulate</w:t>
      </w:r>
      <w:r w:rsidR="00ED782A" w:rsidRPr="009778DD">
        <w:rPr>
          <w:szCs w:val="22"/>
        </w:rPr>
        <w:t xml:space="preserve"> a scaled-down working environment as mentioned in </w:t>
      </w:r>
      <w:r w:rsidR="00C624CC">
        <w:rPr>
          <w:szCs w:val="22"/>
        </w:rPr>
        <w:t xml:space="preserve">the </w:t>
      </w:r>
      <w:r w:rsidR="00ED782A" w:rsidRPr="009778DD">
        <w:rPr>
          <w:szCs w:val="22"/>
        </w:rPr>
        <w:t>research questions.</w:t>
      </w:r>
      <w:r w:rsidR="009961E1" w:rsidRPr="009778DD">
        <w:rPr>
          <w:szCs w:val="22"/>
        </w:rPr>
        <w:t xml:space="preserve"> Additionally, the modular design allows for rapid disassembly and reassembly for effective research</w:t>
      </w:r>
      <w:r w:rsidR="00102DC6">
        <w:rPr>
          <w:szCs w:val="22"/>
        </w:rPr>
        <w:t>.</w:t>
      </w:r>
      <w:r w:rsidR="00ED782A" w:rsidRPr="009778DD">
        <w:rPr>
          <w:szCs w:val="22"/>
        </w:rPr>
        <w:t xml:space="preserve"> A long PVC pipe is inserted </w:t>
      </w:r>
      <w:r w:rsidR="00666A41" w:rsidRPr="009778DD">
        <w:rPr>
          <w:szCs w:val="22"/>
        </w:rPr>
        <w:t>into</w:t>
      </w:r>
      <w:r w:rsidR="00ED782A" w:rsidRPr="009778DD">
        <w:rPr>
          <w:szCs w:val="22"/>
        </w:rPr>
        <w:t xml:space="preserve"> one </w:t>
      </w:r>
      <w:r w:rsidR="00102DC6">
        <w:rPr>
          <w:szCs w:val="22"/>
        </w:rPr>
        <w:t xml:space="preserve">of </w:t>
      </w:r>
      <w:r w:rsidR="00ED782A" w:rsidRPr="009778DD">
        <w:rPr>
          <w:szCs w:val="22"/>
        </w:rPr>
        <w:t>the middle sections of the environment</w:t>
      </w:r>
      <w:r w:rsidR="00666A41" w:rsidRPr="009778DD">
        <w:rPr>
          <w:szCs w:val="22"/>
        </w:rPr>
        <w:t xml:space="preserve">, which connects it to the </w:t>
      </w:r>
      <w:r w:rsidR="00102DC6">
        <w:rPr>
          <w:szCs w:val="22"/>
        </w:rPr>
        <w:t>3d</w:t>
      </w:r>
      <w:r w:rsidR="00666A41" w:rsidRPr="009778DD">
        <w:rPr>
          <w:szCs w:val="22"/>
        </w:rPr>
        <w:t xml:space="preserve"> printed camera mount</w:t>
      </w:r>
      <w:r w:rsidR="009961E1" w:rsidRPr="009778DD">
        <w:rPr>
          <w:szCs w:val="22"/>
        </w:rPr>
        <w:t xml:space="preserve"> using a press fit design.</w:t>
      </w:r>
    </w:p>
    <w:p w14:paraId="1AFAD0FE" w14:textId="36E735C0" w:rsidR="001512BB" w:rsidRPr="009778DD" w:rsidRDefault="002E1C56" w:rsidP="00F658AA">
      <w:pPr>
        <w:rPr>
          <w:szCs w:val="22"/>
        </w:rPr>
      </w:pPr>
      <w:r w:rsidRPr="009778DD">
        <w:rPr>
          <w:szCs w:val="22"/>
        </w:rPr>
        <w:t xml:space="preserve">An ultrawide camera is mounted on the camera mount, providing a top-down perspective of the environment. This setup offers a comprehensive view, capturing the entire area, including obstacles, and helps prevent occlusions between the robot and any obstacles. </w:t>
      </w:r>
      <w:r w:rsidR="001512BB" w:rsidRPr="009778DD">
        <w:rPr>
          <w:szCs w:val="22"/>
        </w:rPr>
        <w:t>The 2D area captured by the camera will be converted into a grid format using signal processing, enabling easy analysis and control of the robot's operations.</w:t>
      </w:r>
      <w:r w:rsidR="0028735D" w:rsidRPr="009778DD">
        <w:rPr>
          <w:szCs w:val="22"/>
        </w:rPr>
        <w:t xml:space="preserve"> In </w:t>
      </w:r>
      <w:r w:rsidR="00102DC6">
        <w:rPr>
          <w:szCs w:val="22"/>
        </w:rPr>
        <w:t>real-world</w:t>
      </w:r>
      <w:r w:rsidR="0028735D" w:rsidRPr="009778DD">
        <w:rPr>
          <w:szCs w:val="22"/>
        </w:rPr>
        <w:t xml:space="preserve"> scenarios</w:t>
      </w:r>
      <w:r w:rsidR="00815732">
        <w:rPr>
          <w:szCs w:val="22"/>
        </w:rPr>
        <w:t>,</w:t>
      </w:r>
      <w:r w:rsidR="0028735D" w:rsidRPr="009778DD">
        <w:rPr>
          <w:szCs w:val="22"/>
        </w:rPr>
        <w:t xml:space="preserve"> the camera could be mounted on the roof </w:t>
      </w:r>
      <w:r w:rsidR="00815732">
        <w:rPr>
          <w:szCs w:val="22"/>
        </w:rPr>
        <w:t>of</w:t>
      </w:r>
      <w:r w:rsidR="0028735D" w:rsidRPr="009778DD">
        <w:rPr>
          <w:szCs w:val="22"/>
        </w:rPr>
        <w:t xml:space="preserve"> a building or from a drone flying above the area, providing autonomous control regardless of the environment.</w:t>
      </w:r>
    </w:p>
    <w:p w14:paraId="14CDF787" w14:textId="43A7528F" w:rsidR="001512BB" w:rsidRPr="009778DD" w:rsidRDefault="001512BB" w:rsidP="00A37171">
      <w:pPr>
        <w:pStyle w:val="Heading3"/>
      </w:pPr>
      <w:r w:rsidRPr="009778DD">
        <w:t>Robot</w:t>
      </w:r>
    </w:p>
    <w:p w14:paraId="0D6E4365" w14:textId="596B5576" w:rsidR="00924A4D" w:rsidRPr="009778DD" w:rsidRDefault="00D55730" w:rsidP="00FE76A5">
      <w:r w:rsidRPr="009778DD">
        <w:t xml:space="preserve">The ESP32 microcontroller serves as the heart of the robot, </w:t>
      </w:r>
      <w:r w:rsidR="00815732">
        <w:t>utilising</w:t>
      </w:r>
      <w:r w:rsidRPr="009778DD">
        <w:t xml:space="preserve"> its built-in Wi-Fi and Bluetooth modules for wireless communication between the system and the robot. PWM </w:t>
      </w:r>
      <w:r w:rsidRPr="009778DD">
        <w:lastRenderedPageBreak/>
        <w:t>outputs on the ESP32's GPIO pins will be used to control the motor speed, enabling precise control over the robot's direction and speed variations.</w:t>
      </w:r>
    </w:p>
    <w:p w14:paraId="58B8F6B9" w14:textId="6CA96D18" w:rsidR="008905BB" w:rsidRPr="00A37171" w:rsidRDefault="00924A4D" w:rsidP="00FE76A5">
      <w:r w:rsidRPr="009778DD">
        <w:t xml:space="preserve"> We will use the DRV8833 motor driver to enable bi-directional control of the motors through an H-bridge configuration. Each DRV8833 can control two brushed DC motors, so two motor drivers will be required. Additionally, the compact size of the motor driver allows for a smaller chassis, making it easier to manoeuvre the robot around the environment. We used four small, geared motors to enable movement around the arena. Since the system relies heavily on object detection and signal processing, the robot's speed is not a critical factor.</w:t>
      </w:r>
    </w:p>
    <w:p w14:paraId="13DA738A" w14:textId="6F1BE2FC" w:rsidR="00924A4D" w:rsidRPr="009778DD" w:rsidRDefault="004E2B4D" w:rsidP="00A37171">
      <w:pPr>
        <w:pStyle w:val="Heading2"/>
      </w:pPr>
      <w:bookmarkStart w:id="28" w:name="_Toc197417222"/>
      <w:r>
        <w:t>Computing Camera matrix</w:t>
      </w:r>
      <w:bookmarkEnd w:id="28"/>
    </w:p>
    <w:p w14:paraId="5F178437" w14:textId="39A2B546" w:rsidR="00725CE9" w:rsidRPr="009778DD" w:rsidRDefault="00725CE9" w:rsidP="00A37171">
      <w:pPr>
        <w:pStyle w:val="Heading3"/>
      </w:pPr>
      <w:r w:rsidRPr="009778DD">
        <w:t>Distortion</w:t>
      </w:r>
    </w:p>
    <w:p w14:paraId="614BF925" w14:textId="0A56AF51" w:rsidR="00D5048E" w:rsidRPr="009778DD" w:rsidRDefault="00D5048E" w:rsidP="00FE76A5">
      <w:r w:rsidRPr="009778DD">
        <w:t xml:space="preserve">For the prototyping process, we will use an ultrawide camera to capture a large area without requiring a high mounting position. However, using an ultrawide camera introduces some complications that must be addressed before object detection can be performed. To </w:t>
      </w:r>
      <w:r w:rsidR="00815732">
        <w:t>maximise</w:t>
      </w:r>
      <w:r w:rsidRPr="009778DD">
        <w:t xml:space="preserve"> the captured area, the camera stream will be distorted; this distortion must be corrected before processing to ensure accurate positioning.</w:t>
      </w:r>
    </w:p>
    <w:p w14:paraId="65FD912B" w14:textId="70D3745F" w:rsidR="00924A4D" w:rsidRPr="009778DD" w:rsidRDefault="009A5753" w:rsidP="00FE76A5">
      <w:r>
        <w:rPr>
          <w:noProof/>
        </w:rPr>
        <mc:AlternateContent>
          <mc:Choice Requires="wps">
            <w:drawing>
              <wp:anchor distT="0" distB="0" distL="114300" distR="114300" simplePos="0" relativeHeight="251696128" behindDoc="0" locked="0" layoutInCell="1" allowOverlap="1" wp14:anchorId="7B245EFD" wp14:editId="3C23F581">
                <wp:simplePos x="0" y="0"/>
                <wp:positionH relativeFrom="column">
                  <wp:posOffset>1424305</wp:posOffset>
                </wp:positionH>
                <wp:positionV relativeFrom="paragraph">
                  <wp:posOffset>3136265</wp:posOffset>
                </wp:positionV>
                <wp:extent cx="2546350" cy="635"/>
                <wp:effectExtent l="0" t="0" r="0" b="0"/>
                <wp:wrapTopAndBottom/>
                <wp:docPr id="2119838449"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563A5C77" w14:textId="3E09AE94" w:rsidR="009A5753" w:rsidRPr="00C424BC" w:rsidRDefault="009A5753" w:rsidP="009A5753">
                            <w:pPr>
                              <w:pStyle w:val="Caption"/>
                              <w:jc w:val="center"/>
                              <w:rPr>
                                <w:sz w:val="22"/>
                              </w:rPr>
                            </w:pPr>
                            <w:r>
                              <w:t xml:space="preserve">Figure </w:t>
                            </w:r>
                            <w:fldSimple w:instr=" SEQ Figure \* ARABIC ">
                              <w:r w:rsidR="00324DB2">
                                <w:rPr>
                                  <w:noProof/>
                                </w:rPr>
                                <w:t>4</w:t>
                              </w:r>
                            </w:fldSimple>
                            <w:r>
                              <w:t>: Checkboard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45EFD" id="_x0000_s1029" type="#_x0000_t202" style="position:absolute;left:0;text-align:left;margin-left:112.15pt;margin-top:246.95pt;width:20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AxGA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" stroked="f">
                <v:textbox style="mso-fit-shape-to-text:t" inset="0,0,0,0">
                  <w:txbxContent>
                    <w:p w14:paraId="563A5C77" w14:textId="3E09AE94" w:rsidR="009A5753" w:rsidRPr="00C424BC" w:rsidRDefault="009A5753" w:rsidP="009A5753">
                      <w:pPr>
                        <w:pStyle w:val="Caption"/>
                        <w:jc w:val="center"/>
                        <w:rPr>
                          <w:sz w:val="22"/>
                        </w:rPr>
                      </w:pPr>
                      <w:r>
                        <w:t xml:space="preserve">Figure </w:t>
                      </w:r>
                      <w:fldSimple w:instr=" SEQ Figure \* ARABIC ">
                        <w:r w:rsidR="00324DB2">
                          <w:rPr>
                            <w:noProof/>
                          </w:rPr>
                          <w:t>4</w:t>
                        </w:r>
                      </w:fldSimple>
                      <w:r>
                        <w:t>: Checkboard pattern</w:t>
                      </w:r>
                    </w:p>
                  </w:txbxContent>
                </v:textbox>
                <w10:wrap type="topAndBottom"/>
              </v:shape>
            </w:pict>
          </mc:Fallback>
        </mc:AlternateContent>
      </w:r>
      <w:r w:rsidR="00A42C6A" w:rsidRPr="009778DD">
        <w:rPr>
          <w:noProof/>
        </w:rPr>
        <w:drawing>
          <wp:anchor distT="0" distB="0" distL="114300" distR="114300" simplePos="0" relativeHeight="251662336" behindDoc="0" locked="0" layoutInCell="1" allowOverlap="1" wp14:anchorId="3E03C124" wp14:editId="2CC94FD9">
            <wp:simplePos x="0" y="0"/>
            <wp:positionH relativeFrom="margin">
              <wp:align>center</wp:align>
            </wp:positionH>
            <wp:positionV relativeFrom="paragraph">
              <wp:posOffset>173990</wp:posOffset>
            </wp:positionV>
            <wp:extent cx="2546350" cy="2905125"/>
            <wp:effectExtent l="0" t="0" r="6350" b="9525"/>
            <wp:wrapTopAndBottom/>
            <wp:docPr id="1285187401" name="Picture 1" descr="A black and white checkered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401" name="Picture 1" descr="A black and white checkered boar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1C400" w14:textId="77777777" w:rsidR="00FE76A5" w:rsidRPr="009778DD" w:rsidRDefault="00FE76A5" w:rsidP="00FE76A5"/>
    <w:p w14:paraId="4184BDAF" w14:textId="38199A34" w:rsidR="00FE76A5" w:rsidRPr="009778DD" w:rsidRDefault="00F62F4C" w:rsidP="00FE76A5">
      <w:r w:rsidRPr="009778DD">
        <w:t>To correct these</w:t>
      </w:r>
      <w:r w:rsidR="00815732">
        <w:t>,</w:t>
      </w:r>
      <w:r w:rsidR="00D10F5C">
        <w:t xml:space="preserve"> we use a checkerboard such </w:t>
      </w:r>
      <w:r w:rsidR="00815732">
        <w:t>as</w:t>
      </w:r>
      <w:r w:rsidR="00D10F5C">
        <w:t xml:space="preserve"> Figure 4</w:t>
      </w:r>
      <w:r w:rsidR="009E1C15">
        <w:t>. W</w:t>
      </w:r>
      <w:r w:rsidR="006846F2">
        <w:t>e use a checkboard because it provides a well-defined, high-contrast, rectangular grid of known geometry.</w:t>
      </w:r>
      <w:r w:rsidRPr="009778DD">
        <w:t xml:space="preserve"> </w:t>
      </w:r>
      <w:r w:rsidR="006846F2">
        <w:t>C</w:t>
      </w:r>
      <w:r w:rsidRPr="009778DD">
        <w:t xml:space="preserve">amera calibration is </w:t>
      </w:r>
      <w:r w:rsidR="00815732">
        <w:t>performed</w:t>
      </w:r>
      <w:r w:rsidRPr="009778DD">
        <w:t xml:space="preserve"> using </w:t>
      </w:r>
      <w:r w:rsidR="00815732">
        <w:t>Opencv</w:t>
      </w:r>
      <w:r w:rsidR="00A546BB" w:rsidRPr="009778DD">
        <w:t xml:space="preserve"> </w:t>
      </w:r>
      <w:r w:rsidR="00E74330" w:rsidRPr="00E74330">
        <w:rPr>
          <w:b/>
          <w:bCs/>
        </w:rPr>
        <w:t>(</w:t>
      </w:r>
      <w:r w:rsidR="00E74330" w:rsidRPr="00E74330">
        <w:rPr>
          <w:rFonts w:cs="Arial"/>
          <w:b/>
          <w:bCs/>
          <w:szCs w:val="22"/>
        </w:rPr>
        <w:t>OpenCV 2025</w:t>
      </w:r>
      <w:r w:rsidR="00E74330" w:rsidRPr="009778DD">
        <w:rPr>
          <w:rFonts w:cs="Arial"/>
          <w:szCs w:val="22"/>
        </w:rPr>
        <w:t>)</w:t>
      </w:r>
      <w:r w:rsidRPr="009778DD">
        <w:t xml:space="preserve">, which provides the intrinsic </w:t>
      </w:r>
      <w:r w:rsidR="00FB6B5C">
        <w:t>parameters</w:t>
      </w:r>
      <w:r w:rsidRPr="009778DD">
        <w:t xml:space="preserve"> such as focal length and optical centres, and extrinsic parameters </w:t>
      </w:r>
      <w:r w:rsidRPr="009778DD">
        <w:lastRenderedPageBreak/>
        <w:t xml:space="preserve">for </w:t>
      </w:r>
      <w:r w:rsidR="00FB6B5C">
        <w:t>3d-to-2d</w:t>
      </w:r>
      <w:r w:rsidRPr="009778DD">
        <w:t xml:space="preserve"> coordinate transformations. A camera matrix is calculated to rectify the image before </w:t>
      </w:r>
      <w:r w:rsidR="006846F2" w:rsidRPr="009778DD">
        <w:rPr>
          <w:noProof/>
        </w:rPr>
        <w:drawing>
          <wp:anchor distT="0" distB="0" distL="114300" distR="114300" simplePos="0" relativeHeight="251663360" behindDoc="0" locked="0" layoutInCell="1" allowOverlap="1" wp14:anchorId="59948BE3" wp14:editId="1F76921F">
            <wp:simplePos x="0" y="0"/>
            <wp:positionH relativeFrom="margin">
              <wp:align>center</wp:align>
            </wp:positionH>
            <wp:positionV relativeFrom="paragraph">
              <wp:posOffset>421297</wp:posOffset>
            </wp:positionV>
            <wp:extent cx="2619375" cy="784225"/>
            <wp:effectExtent l="0" t="0" r="9525" b="0"/>
            <wp:wrapTopAndBottom/>
            <wp:docPr id="1872202144" name="Picture 2" descr="Camera Calibration. Camera calibration is the estimation of… | by Dibyendu  Bisw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Calibration. Camera calibration is the estimation of… | by Dibyendu  Biswas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78DD">
        <w:t xml:space="preserve">further </w:t>
      </w:r>
      <w:r w:rsidR="003F5084" w:rsidRPr="009778DD">
        <w:t>processing</w:t>
      </w:r>
      <w:r w:rsidR="00FB6B5C">
        <w:t>,</w:t>
      </w:r>
      <w:r w:rsidR="003F5084">
        <w:t xml:space="preserve"> as shown in Figure 5:</w:t>
      </w:r>
    </w:p>
    <w:p w14:paraId="4B2A4382" w14:textId="3F3A574C" w:rsidR="00FE76A5" w:rsidRPr="009778DD" w:rsidRDefault="006846F2" w:rsidP="00FE76A5">
      <w:r>
        <w:rPr>
          <w:noProof/>
        </w:rPr>
        <mc:AlternateContent>
          <mc:Choice Requires="wps">
            <w:drawing>
              <wp:anchor distT="0" distB="0" distL="114300" distR="114300" simplePos="0" relativeHeight="251698176" behindDoc="0" locked="0" layoutInCell="1" allowOverlap="1" wp14:anchorId="6D32950B" wp14:editId="09C2817C">
                <wp:simplePos x="0" y="0"/>
                <wp:positionH relativeFrom="column">
                  <wp:posOffset>1511154</wp:posOffset>
                </wp:positionH>
                <wp:positionV relativeFrom="paragraph">
                  <wp:posOffset>905621</wp:posOffset>
                </wp:positionV>
                <wp:extent cx="2619375" cy="635"/>
                <wp:effectExtent l="0" t="0" r="0" b="0"/>
                <wp:wrapTopAndBottom/>
                <wp:docPr id="1167885332"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FDC825A" w14:textId="3C2F2D40" w:rsidR="001D3ED2" w:rsidRPr="00B01E3D" w:rsidRDefault="001D3ED2" w:rsidP="001D3ED2">
                            <w:pPr>
                              <w:pStyle w:val="Caption"/>
                              <w:jc w:val="center"/>
                              <w:rPr>
                                <w:sz w:val="22"/>
                              </w:rPr>
                            </w:pPr>
                            <w:r>
                              <w:t xml:space="preserve">Figure </w:t>
                            </w:r>
                            <w:fldSimple w:instr=" SEQ Figure \* ARABIC ">
                              <w:r w:rsidR="00324DB2">
                                <w:rPr>
                                  <w:noProof/>
                                </w:rPr>
                                <w:t>5</w:t>
                              </w:r>
                            </w:fldSimple>
                            <w:r>
                              <w: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2950B" id="_x0000_s1030" type="#_x0000_t202" style="position:absolute;left:0;text-align:left;margin-left:119pt;margin-top:71.3pt;width:2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9E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" stroked="f">
                <v:textbox style="mso-fit-shape-to-text:t" inset="0,0,0,0">
                  <w:txbxContent>
                    <w:p w14:paraId="4FDC825A" w14:textId="3C2F2D40" w:rsidR="001D3ED2" w:rsidRPr="00B01E3D" w:rsidRDefault="001D3ED2" w:rsidP="001D3ED2">
                      <w:pPr>
                        <w:pStyle w:val="Caption"/>
                        <w:jc w:val="center"/>
                        <w:rPr>
                          <w:sz w:val="22"/>
                        </w:rPr>
                      </w:pPr>
                      <w:r>
                        <w:t xml:space="preserve">Figure </w:t>
                      </w:r>
                      <w:fldSimple w:instr=" SEQ Figure \* ARABIC ">
                        <w:r w:rsidR="00324DB2">
                          <w:rPr>
                            <w:noProof/>
                          </w:rPr>
                          <w:t>5</w:t>
                        </w:r>
                      </w:fldSimple>
                      <w:r>
                        <w:t>: Matrix</w:t>
                      </w:r>
                    </w:p>
                  </w:txbxContent>
                </v:textbox>
                <w10:wrap type="topAndBottom"/>
              </v:shape>
            </w:pict>
          </mc:Fallback>
        </mc:AlternateContent>
      </w:r>
    </w:p>
    <w:p w14:paraId="5B0FA381" w14:textId="371D973B" w:rsidR="00F62F4C" w:rsidRPr="001D3ED2" w:rsidRDefault="006232E7" w:rsidP="00FE76A5">
      <w:r w:rsidRPr="009778DD">
        <w:t>Extrinsic parameters relate to rotation and translation vectors</w:t>
      </w:r>
      <w:r w:rsidR="00FB6B5C">
        <w:t>,</w:t>
      </w:r>
      <w:r w:rsidRPr="009778DD">
        <w:t xml:space="preserve"> which </w:t>
      </w:r>
      <w:r w:rsidR="003E2D3C">
        <w:t>translate</w:t>
      </w:r>
      <w:r w:rsidRPr="009778DD">
        <w:t xml:space="preserve"> the coordinates of a </w:t>
      </w:r>
      <w:r w:rsidR="00FB6B5C">
        <w:t>3d</w:t>
      </w:r>
      <w:r w:rsidRPr="009778DD">
        <w:t xml:space="preserve"> point to a 2D coordinate system.</w:t>
      </w:r>
    </w:p>
    <w:p w14:paraId="0B092700" w14:textId="59C84777" w:rsidR="00BC05ED" w:rsidRPr="009778DD" w:rsidRDefault="00BC05ED" w:rsidP="001D3ED2">
      <w:pPr>
        <w:pStyle w:val="Heading3"/>
      </w:pPr>
      <w:r w:rsidRPr="009778DD">
        <w:t>ArUco Markers</w:t>
      </w:r>
    </w:p>
    <w:p w14:paraId="2AAFD183" w14:textId="50993B9E" w:rsidR="00CC0D5F" w:rsidRPr="009778DD" w:rsidRDefault="0018024C" w:rsidP="00FE76A5">
      <w:r w:rsidRPr="009778DD">
        <w:rPr>
          <w:szCs w:val="22"/>
        </w:rPr>
        <w:t xml:space="preserve">We </w:t>
      </w:r>
      <w:r w:rsidR="00474178" w:rsidRPr="009778DD">
        <w:rPr>
          <w:szCs w:val="22"/>
        </w:rPr>
        <w:t xml:space="preserve">will </w:t>
      </w:r>
      <w:r w:rsidRPr="009778DD">
        <w:rPr>
          <w:szCs w:val="22"/>
        </w:rPr>
        <w:t>stick one ArUco marker</w:t>
      </w:r>
      <w:r w:rsidR="003F5084">
        <w:rPr>
          <w:szCs w:val="22"/>
        </w:rPr>
        <w:t xml:space="preserve">, such </w:t>
      </w:r>
      <w:r w:rsidR="00FB6B5C">
        <w:rPr>
          <w:szCs w:val="22"/>
        </w:rPr>
        <w:t>as</w:t>
      </w:r>
      <w:r w:rsidR="003F5084">
        <w:rPr>
          <w:szCs w:val="22"/>
        </w:rPr>
        <w:t xml:space="preserve"> Figure 6, </w:t>
      </w:r>
      <w:r w:rsidRPr="009778DD">
        <w:rPr>
          <w:szCs w:val="22"/>
        </w:rPr>
        <w:t xml:space="preserve">on each corner of the environment, </w:t>
      </w:r>
      <w:r w:rsidR="00FB6B5C">
        <w:rPr>
          <w:szCs w:val="22"/>
        </w:rPr>
        <w:t xml:space="preserve">and </w:t>
      </w:r>
      <w:r w:rsidRPr="009778DD">
        <w:rPr>
          <w:szCs w:val="22"/>
        </w:rPr>
        <w:t xml:space="preserve">the system will detect the ArUco code and measure the </w:t>
      </w:r>
      <w:r w:rsidR="00FB6B5C">
        <w:rPr>
          <w:szCs w:val="22"/>
        </w:rPr>
        <w:t>coordinates</w:t>
      </w:r>
      <w:r w:rsidRPr="009778DD">
        <w:rPr>
          <w:szCs w:val="22"/>
        </w:rPr>
        <w:t xml:space="preserve"> of its vertices. We can use these </w:t>
      </w:r>
      <w:r w:rsidR="00FB6B5C">
        <w:rPr>
          <w:szCs w:val="22"/>
        </w:rPr>
        <w:t>coordinates</w:t>
      </w:r>
      <w:r w:rsidRPr="009778DD">
        <w:rPr>
          <w:szCs w:val="22"/>
        </w:rPr>
        <w:t xml:space="preserve"> to apply the </w:t>
      </w:r>
      <w:r w:rsidR="00F62F4C" w:rsidRPr="009778DD">
        <w:rPr>
          <w:szCs w:val="22"/>
        </w:rPr>
        <w:t>perspective transformation</w:t>
      </w:r>
      <w:r w:rsidRPr="009778DD">
        <w:rPr>
          <w:szCs w:val="22"/>
        </w:rPr>
        <w:t xml:space="preserve"> to the image. Additionally, we will stick an ArUco code </w:t>
      </w:r>
      <w:r w:rsidR="00FB6B5C">
        <w:rPr>
          <w:szCs w:val="22"/>
        </w:rPr>
        <w:t>onto</w:t>
      </w:r>
      <w:r w:rsidRPr="009778DD">
        <w:rPr>
          <w:szCs w:val="22"/>
        </w:rPr>
        <w:t xml:space="preserve"> the top of the robot, not only to track its location within the environment but also </w:t>
      </w:r>
      <w:r w:rsidR="00FB6B5C">
        <w:rPr>
          <w:szCs w:val="22"/>
        </w:rPr>
        <w:t xml:space="preserve">to </w:t>
      </w:r>
      <w:r w:rsidRPr="009778DD">
        <w:rPr>
          <w:szCs w:val="22"/>
        </w:rPr>
        <w:t>measure the angle between the heading of the robot to the path trajectory</w:t>
      </w:r>
      <w:r w:rsidR="00FB6B5C">
        <w:rPr>
          <w:szCs w:val="22"/>
        </w:rPr>
        <w:t>.</w:t>
      </w:r>
      <w:r w:rsidRPr="009778DD">
        <w:rPr>
          <w:szCs w:val="22"/>
        </w:rPr>
        <w:t xml:space="preserve"> </w:t>
      </w:r>
      <w:r w:rsidR="00FD418C">
        <w:rPr>
          <w:szCs w:val="22"/>
        </w:rPr>
        <w:t>This</w:t>
      </w:r>
      <w:r w:rsidRPr="009778DD">
        <w:rPr>
          <w:szCs w:val="22"/>
        </w:rPr>
        <w:t xml:space="preserve"> will be useful </w:t>
      </w:r>
      <w:r w:rsidR="00D05CA4" w:rsidRPr="009778DD">
        <w:rPr>
          <w:szCs w:val="22"/>
        </w:rPr>
        <w:t>later</w:t>
      </w:r>
      <w:r w:rsidRPr="009778DD">
        <w:rPr>
          <w:szCs w:val="22"/>
        </w:rPr>
        <w:t xml:space="preserve"> when developing the pathfinding control system.</w:t>
      </w:r>
      <w:r w:rsidR="00D05CA4" w:rsidRPr="009778DD">
        <w:t xml:space="preserve"> </w:t>
      </w:r>
    </w:p>
    <w:p w14:paraId="6055AEAB" w14:textId="00B18577" w:rsidR="00CC0D5F" w:rsidRPr="009778DD" w:rsidRDefault="00CC0D5F" w:rsidP="001D3ED2">
      <w:pPr>
        <w:pStyle w:val="Heading3"/>
      </w:pPr>
      <w:r w:rsidRPr="009778DD">
        <w:t>Perspective transform</w:t>
      </w:r>
    </w:p>
    <w:p w14:paraId="0650AEFC" w14:textId="5BC6EA15" w:rsidR="00CC0D5F" w:rsidRPr="001D3ED2" w:rsidRDefault="00CC0D5F" w:rsidP="00FE76A5">
      <w:r w:rsidRPr="009778DD">
        <w:t xml:space="preserve">A perspective </w:t>
      </w:r>
      <w:r w:rsidR="00FB6B5C">
        <w:t>transform</w:t>
      </w:r>
      <w:r w:rsidRPr="009778DD">
        <w:t xml:space="preserve"> is applied to achieve a true </w:t>
      </w:r>
      <w:r w:rsidR="00FB6B5C">
        <w:t>drop-down</w:t>
      </w:r>
      <w:r w:rsidRPr="009778DD">
        <w:t xml:space="preserve"> view. Using ArUco markers placed at the corners of the environment,</w:t>
      </w:r>
      <w:r w:rsidR="00EF63E1">
        <w:t xml:space="preserve"> like the one in Figure 6.</w:t>
      </w:r>
      <w:r w:rsidRPr="009778DD">
        <w:t xml:space="preserve"> </w:t>
      </w:r>
      <w:r w:rsidR="00EF63E1">
        <w:t>T</w:t>
      </w:r>
      <w:r w:rsidRPr="009778DD">
        <w:t xml:space="preserve">he system identifies the markers and adjusts the </w:t>
      </w:r>
      <w:r w:rsidR="002545D0" w:rsidRPr="009778DD">
        <w:t>image</w:t>
      </w:r>
      <w:r w:rsidRPr="009778DD">
        <w:t xml:space="preserve"> accordingly, enabling accurate 2D grid conversion for </w:t>
      </w:r>
      <w:r w:rsidR="00FB6B5C">
        <w:t>localisation</w:t>
      </w:r>
      <w:r w:rsidRPr="009778DD">
        <w:t xml:space="preserve"> and navigation</w:t>
      </w:r>
      <w:r w:rsidR="001D58B2" w:rsidRPr="009778DD">
        <w:t xml:space="preserve"> </w:t>
      </w:r>
      <w:r w:rsidR="00C9367B" w:rsidRPr="00C9367B">
        <w:rPr>
          <w:b/>
          <w:bCs/>
        </w:rPr>
        <w:t>(</w:t>
      </w:r>
      <w:r w:rsidR="00C9367B" w:rsidRPr="00C9367B">
        <w:rPr>
          <w:rFonts w:cs="Arial"/>
          <w:b/>
          <w:bCs/>
          <w:szCs w:val="22"/>
        </w:rPr>
        <w:t>docs.opencv.org. 2025)</w:t>
      </w:r>
      <w:r w:rsidR="001D58B2" w:rsidRPr="009778DD">
        <w:t>.</w:t>
      </w:r>
    </w:p>
    <w:p w14:paraId="234E86D5" w14:textId="1C4C32BD" w:rsidR="00967B76" w:rsidRPr="009778DD" w:rsidRDefault="001D3ED2" w:rsidP="00FE76A5">
      <w:r>
        <w:rPr>
          <w:noProof/>
        </w:rPr>
        <mc:AlternateContent>
          <mc:Choice Requires="wps">
            <w:drawing>
              <wp:anchor distT="0" distB="0" distL="114300" distR="114300" simplePos="0" relativeHeight="251700224" behindDoc="0" locked="0" layoutInCell="1" allowOverlap="1" wp14:anchorId="193169E6" wp14:editId="44EC0E2C">
                <wp:simplePos x="0" y="0"/>
                <wp:positionH relativeFrom="column">
                  <wp:posOffset>2052955</wp:posOffset>
                </wp:positionH>
                <wp:positionV relativeFrom="paragraph">
                  <wp:posOffset>1558925</wp:posOffset>
                </wp:positionV>
                <wp:extent cx="1295400" cy="635"/>
                <wp:effectExtent l="0" t="0" r="0" b="0"/>
                <wp:wrapTopAndBottom/>
                <wp:docPr id="1419182163" name="Text Box 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18630912" w14:textId="67B41E96" w:rsidR="001D3ED2" w:rsidRPr="004D3840" w:rsidRDefault="001D3ED2" w:rsidP="001D3ED2">
                            <w:pPr>
                              <w:pStyle w:val="Caption"/>
                              <w:jc w:val="center"/>
                              <w:rPr>
                                <w:sz w:val="22"/>
                                <w:szCs w:val="22"/>
                              </w:rPr>
                            </w:pPr>
                            <w:r>
                              <w:t xml:space="preserve">Figure </w:t>
                            </w:r>
                            <w:fldSimple w:instr=" SEQ Figure \* ARABIC ">
                              <w:r w:rsidR="00324DB2">
                                <w:rPr>
                                  <w:noProof/>
                                </w:rPr>
                                <w:t>6</w:t>
                              </w:r>
                            </w:fldSimple>
                            <w:r>
                              <w:t xml:space="preserve">: </w:t>
                            </w:r>
                            <w:r w:rsidR="003F5084">
                              <w:t>ArUco</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69E6" id="_x0000_s1031" type="#_x0000_t202" style="position:absolute;left:0;text-align:left;margin-left:161.65pt;margin-top:122.75pt;width:10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" stroked="f">
                <v:textbox style="mso-fit-shape-to-text:t" inset="0,0,0,0">
                  <w:txbxContent>
                    <w:p w14:paraId="18630912" w14:textId="67B41E96" w:rsidR="001D3ED2" w:rsidRPr="004D3840" w:rsidRDefault="001D3ED2" w:rsidP="001D3ED2">
                      <w:pPr>
                        <w:pStyle w:val="Caption"/>
                        <w:jc w:val="center"/>
                        <w:rPr>
                          <w:sz w:val="22"/>
                          <w:szCs w:val="22"/>
                        </w:rPr>
                      </w:pPr>
                      <w:r>
                        <w:t xml:space="preserve">Figure </w:t>
                      </w:r>
                      <w:fldSimple w:instr=" SEQ Figure \* ARABIC ">
                        <w:r w:rsidR="00324DB2">
                          <w:rPr>
                            <w:noProof/>
                          </w:rPr>
                          <w:t>6</w:t>
                        </w:r>
                      </w:fldSimple>
                      <w:r>
                        <w:t xml:space="preserve">: </w:t>
                      </w:r>
                      <w:r w:rsidR="003F5084">
                        <w:t>ArUco</w:t>
                      </w:r>
                      <w:r>
                        <w:t xml:space="preserve"> Code</w:t>
                      </w:r>
                    </w:p>
                  </w:txbxContent>
                </v:textbox>
                <w10:wrap type="topAndBottom"/>
              </v:shape>
            </w:pict>
          </mc:Fallback>
        </mc:AlternateContent>
      </w:r>
      <w:r w:rsidR="00D05CA4" w:rsidRPr="009778DD">
        <w:rPr>
          <w:noProof/>
          <w:szCs w:val="22"/>
        </w:rPr>
        <w:drawing>
          <wp:anchor distT="0" distB="0" distL="114300" distR="114300" simplePos="0" relativeHeight="251664384" behindDoc="0" locked="0" layoutInCell="1" allowOverlap="1" wp14:anchorId="4FAE8376" wp14:editId="70E8C9BE">
            <wp:simplePos x="0" y="0"/>
            <wp:positionH relativeFrom="margin">
              <wp:align>center</wp:align>
            </wp:positionH>
            <wp:positionV relativeFrom="paragraph">
              <wp:posOffset>214630</wp:posOffset>
            </wp:positionV>
            <wp:extent cx="1295400" cy="1287145"/>
            <wp:effectExtent l="0" t="0" r="0" b="8255"/>
            <wp:wrapTopAndBottom/>
            <wp:docPr id="652464044"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4044" name="Picture 1" descr="A black and white logo&#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295400" cy="1287145"/>
                    </a:xfrm>
                    <a:prstGeom prst="rect">
                      <a:avLst/>
                    </a:prstGeom>
                  </pic:spPr>
                </pic:pic>
              </a:graphicData>
            </a:graphic>
            <wp14:sizeRelH relativeFrom="margin">
              <wp14:pctWidth>0</wp14:pctWidth>
            </wp14:sizeRelH>
            <wp14:sizeRelV relativeFrom="margin">
              <wp14:pctHeight>0</wp14:pctHeight>
            </wp14:sizeRelV>
          </wp:anchor>
        </w:drawing>
      </w:r>
    </w:p>
    <w:p w14:paraId="75C788D1" w14:textId="001AA824" w:rsidR="00E75F38" w:rsidRPr="009778DD" w:rsidRDefault="004E2B4D" w:rsidP="001D3ED2">
      <w:pPr>
        <w:pStyle w:val="Heading2"/>
      </w:pPr>
      <w:bookmarkStart w:id="29" w:name="_Toc197417223"/>
      <w:r>
        <w:t>Obstacle Detection using Colour Filtering</w:t>
      </w:r>
      <w:bookmarkEnd w:id="29"/>
    </w:p>
    <w:p w14:paraId="6B292672" w14:textId="20D0E86F" w:rsidR="002A5385" w:rsidRPr="009778DD" w:rsidRDefault="009816F9" w:rsidP="001D3ED2">
      <w:pPr>
        <w:pStyle w:val="Heading3"/>
      </w:pPr>
      <w:r w:rsidRPr="009778DD">
        <w:t>Object</w:t>
      </w:r>
      <w:r w:rsidR="002A5385" w:rsidRPr="009778DD">
        <w:t xml:space="preserve"> detection</w:t>
      </w:r>
      <w:r w:rsidRPr="009778DD">
        <w:t xml:space="preserve"> methods</w:t>
      </w:r>
    </w:p>
    <w:p w14:paraId="0C838BCC" w14:textId="261E1E22" w:rsidR="009816F9" w:rsidRPr="009778DD" w:rsidRDefault="009816F9" w:rsidP="00FE76A5">
      <w:r w:rsidRPr="009778DD">
        <w:t xml:space="preserve">To detect objects in the arena, we will use colour detection to filter out </w:t>
      </w:r>
      <w:r w:rsidR="008905BB" w:rsidRPr="009778DD">
        <w:t>green</w:t>
      </w:r>
      <w:r w:rsidRPr="009778DD">
        <w:t xml:space="preserve"> objects and identify them as obstacles. Compared to other methods, such as contour detection, colour-based object detection offers more reliable results. Contour detection involves tracking the outline of an image, which can lead to the environment and robot being incorrectly identified as objects</w:t>
      </w:r>
      <w:r w:rsidR="00883B10" w:rsidRPr="009778DD">
        <w:t xml:space="preserve">, </w:t>
      </w:r>
      <w:r w:rsidR="00677141" w:rsidRPr="009778DD">
        <w:t>whereas</w:t>
      </w:r>
      <w:r w:rsidRPr="009778DD">
        <w:t xml:space="preserve"> colour filtering is more efficient and produces more accurate results. However, one limitation is that this method will only detect </w:t>
      </w:r>
      <w:r w:rsidR="00471BFE" w:rsidRPr="009778DD">
        <w:t>green</w:t>
      </w:r>
      <w:r w:rsidRPr="009778DD">
        <w:t xml:space="preserve"> objects.</w:t>
      </w:r>
    </w:p>
    <w:p w14:paraId="26FB3897" w14:textId="5A0E7E46" w:rsidR="009816F9" w:rsidRPr="009778DD" w:rsidRDefault="009816F9" w:rsidP="000809CB">
      <w:pPr>
        <w:pStyle w:val="Heading3"/>
      </w:pPr>
      <w:r w:rsidRPr="009778DD">
        <w:lastRenderedPageBreak/>
        <w:t>Colour detection process</w:t>
      </w:r>
    </w:p>
    <w:p w14:paraId="2F1090FB" w14:textId="5D4DD1F1" w:rsidR="00C63E15" w:rsidRPr="009778DD" w:rsidRDefault="00677141" w:rsidP="00FE76A5">
      <w:r w:rsidRPr="009778DD">
        <w:t xml:space="preserve">Frames from the camera are </w:t>
      </w:r>
      <w:r w:rsidR="00815732">
        <w:t>first</w:t>
      </w:r>
      <w:r w:rsidRPr="009778DD">
        <w:t xml:space="preserve"> converted into the HSV colour space</w:t>
      </w:r>
      <w:r w:rsidR="00815732">
        <w:t>.</w:t>
      </w:r>
      <w:r w:rsidRPr="009778DD">
        <w:t xml:space="preserve"> </w:t>
      </w:r>
      <w:r w:rsidR="008D40AC" w:rsidRPr="009778DD">
        <w:t>HSV allows for easier colour filtering and detection under varying lighting conditions compared to RGB, which can be significantly influenced by changes in lighting. This is particularly important because, during testing, my model will encounter different lighting environments, yet the system needs to perform optimally in all conditions.</w:t>
      </w:r>
    </w:p>
    <w:p w14:paraId="38599890" w14:textId="0CF2CB33" w:rsidR="00C63E15" w:rsidRPr="009778DD" w:rsidRDefault="004E2B4D" w:rsidP="000809CB">
      <w:pPr>
        <w:pStyle w:val="Heading2"/>
      </w:pPr>
      <w:bookmarkStart w:id="30" w:name="_Toc197417224"/>
      <w:r>
        <w:t>Generating Pygame UI Layout</w:t>
      </w:r>
      <w:bookmarkEnd w:id="30"/>
    </w:p>
    <w:p w14:paraId="1C86C503" w14:textId="6950ACD1" w:rsidR="00B97BAB" w:rsidRPr="009778DD" w:rsidRDefault="00B97BAB" w:rsidP="00B97BAB">
      <w:r w:rsidRPr="009778DD">
        <w:t xml:space="preserve">We use the Pygame UI to allow manual input into the system, such as selecting the finishing node. It also visually displays current information, including the environment size, object areas, and robot position. This UI will be </w:t>
      </w:r>
      <w:r w:rsidR="00815732">
        <w:t>initialised</w:t>
      </w:r>
      <w:r w:rsidRPr="009778DD">
        <w:t xml:space="preserve"> in a separate process to ensure the display remains active throughout the system's runtime.</w:t>
      </w:r>
    </w:p>
    <w:p w14:paraId="291F43DA" w14:textId="5DD16F56" w:rsidR="00FE772D" w:rsidRPr="009778DD" w:rsidRDefault="00B97BAB" w:rsidP="00B97BAB">
      <w:r w:rsidRPr="009778DD">
        <w:t>Obstacles will be shown as red nodes, the robot’s location as a green node, and the selected finishing node as a blue node. There will be two buttons: one to clear the selected finishing node and another to start the pathfinding process.</w:t>
      </w:r>
      <w:r w:rsidR="00FE772D" w:rsidRPr="009778DD">
        <w:t xml:space="preserve"> The visual </w:t>
      </w:r>
      <w:r w:rsidR="00815732">
        <w:t>interface</w:t>
      </w:r>
      <w:r w:rsidR="00FE772D" w:rsidRPr="009778DD">
        <w:t xml:space="preserve"> is updated in real time, allowing users to observe the robot’s navigation path as it is </w:t>
      </w:r>
      <w:r w:rsidR="00815732">
        <w:t>computed</w:t>
      </w:r>
      <w:r w:rsidR="00FE772D" w:rsidRPr="009778DD">
        <w:t xml:space="preserve"> or adjusted dynamically</w:t>
      </w:r>
    </w:p>
    <w:p w14:paraId="280BEA78" w14:textId="0B35D7B6" w:rsidR="00FE772D" w:rsidRPr="009778DD" w:rsidRDefault="00FE772D" w:rsidP="000809CB">
      <w:pPr>
        <w:pStyle w:val="Heading2"/>
      </w:pPr>
      <w:bookmarkStart w:id="31" w:name="_Toc197417225"/>
      <w:r w:rsidRPr="009778DD">
        <w:t>A* Algorithm</w:t>
      </w:r>
      <w:bookmarkEnd w:id="31"/>
    </w:p>
    <w:p w14:paraId="07BD2AE9" w14:textId="61D4EBE5" w:rsidR="00FE772D" w:rsidRPr="009778DD" w:rsidRDefault="00FE772D" w:rsidP="00FE772D">
      <w:pPr>
        <w:rPr>
          <w:szCs w:val="22"/>
        </w:rPr>
      </w:pPr>
      <w:r w:rsidRPr="009778DD">
        <w:rPr>
          <w:szCs w:val="22"/>
        </w:rPr>
        <w:t>Once a valid finishing node is selected, we will deploy</w:t>
      </w:r>
      <w:r w:rsidR="00D61692" w:rsidRPr="009778DD">
        <w:rPr>
          <w:szCs w:val="22"/>
        </w:rPr>
        <w:t xml:space="preserve"> </w:t>
      </w:r>
      <w:r w:rsidR="00815732">
        <w:rPr>
          <w:szCs w:val="22"/>
        </w:rPr>
        <w:t>an</w:t>
      </w:r>
      <w:r w:rsidR="00D61692" w:rsidRPr="009778DD">
        <w:rPr>
          <w:szCs w:val="22"/>
        </w:rPr>
        <w:t xml:space="preserve"> A* algorithm to detect the quickest path from the starting node to the finishing node</w:t>
      </w:r>
      <w:r w:rsidR="009175F9" w:rsidRPr="009778DD">
        <w:rPr>
          <w:szCs w:val="22"/>
        </w:rPr>
        <w:t xml:space="preserve">. </w:t>
      </w:r>
      <w:r w:rsidR="00CE0D81" w:rsidRPr="009778DD">
        <w:rPr>
          <w:szCs w:val="22"/>
        </w:rPr>
        <w:tab/>
        <w:t>When deciding which next node to travel to</w:t>
      </w:r>
      <w:r w:rsidR="00815732">
        <w:rPr>
          <w:szCs w:val="22"/>
        </w:rPr>
        <w:t>,</w:t>
      </w:r>
      <w:r w:rsidR="00CE0D81" w:rsidRPr="009778DD">
        <w:rPr>
          <w:szCs w:val="22"/>
        </w:rPr>
        <w:t xml:space="preserve"> we need to </w:t>
      </w:r>
      <w:r w:rsidR="00B922E3" w:rsidRPr="009778DD">
        <w:rPr>
          <w:szCs w:val="22"/>
        </w:rPr>
        <w:t>calculate</w:t>
      </w:r>
      <w:r w:rsidR="00CE0D81" w:rsidRPr="009778DD">
        <w:rPr>
          <w:szCs w:val="22"/>
        </w:rPr>
        <w:t xml:space="preserve"> the g-score, h-score and f-score. The g-score is the actual distance you have travelled from the starting node</w:t>
      </w:r>
      <w:r w:rsidR="00815732">
        <w:rPr>
          <w:szCs w:val="22"/>
        </w:rPr>
        <w:t>.</w:t>
      </w:r>
      <w:r w:rsidR="00CE0D81" w:rsidRPr="009778DD">
        <w:rPr>
          <w:szCs w:val="22"/>
        </w:rPr>
        <w:t xml:space="preserve"> </w:t>
      </w:r>
      <w:r w:rsidR="00FB6B5C">
        <w:rPr>
          <w:szCs w:val="22"/>
        </w:rPr>
        <w:t>For</w:t>
      </w:r>
      <w:r w:rsidR="00CE0D81" w:rsidRPr="009778DD">
        <w:rPr>
          <w:szCs w:val="22"/>
        </w:rPr>
        <w:t xml:space="preserve"> example</w:t>
      </w:r>
      <w:r w:rsidR="00FB6B5C">
        <w:rPr>
          <w:szCs w:val="22"/>
        </w:rPr>
        <w:t>,</w:t>
      </w:r>
      <w:r w:rsidR="00CE0D81" w:rsidRPr="009778DD">
        <w:rPr>
          <w:szCs w:val="22"/>
        </w:rPr>
        <w:t xml:space="preserve"> for any of the neighbours of the </w:t>
      </w:r>
      <w:r w:rsidR="00FB6B5C">
        <w:rPr>
          <w:szCs w:val="22"/>
        </w:rPr>
        <w:t>starting</w:t>
      </w:r>
      <w:r w:rsidR="00CE0D81" w:rsidRPr="009778DD">
        <w:rPr>
          <w:szCs w:val="22"/>
        </w:rPr>
        <w:t xml:space="preserve"> node</w:t>
      </w:r>
      <w:r w:rsidR="00FB6B5C">
        <w:rPr>
          <w:szCs w:val="22"/>
        </w:rPr>
        <w:t>,</w:t>
      </w:r>
      <w:r w:rsidR="00CE0D81" w:rsidRPr="009778DD">
        <w:rPr>
          <w:szCs w:val="22"/>
        </w:rPr>
        <w:t xml:space="preserve"> the g-score will be 1, </w:t>
      </w:r>
      <w:r w:rsidR="00BB52C9" w:rsidRPr="009778DD">
        <w:rPr>
          <w:szCs w:val="22"/>
        </w:rPr>
        <w:t>and their</w:t>
      </w:r>
      <w:r w:rsidR="00CE0D81" w:rsidRPr="009778DD">
        <w:rPr>
          <w:szCs w:val="22"/>
        </w:rPr>
        <w:t xml:space="preserve"> neighbours will have a g-score of 2</w:t>
      </w:r>
      <w:r w:rsidR="00BB52C9" w:rsidRPr="009778DD">
        <w:rPr>
          <w:szCs w:val="22"/>
        </w:rPr>
        <w:t>, and so on</w:t>
      </w:r>
      <w:r w:rsidR="00CE0D81" w:rsidRPr="009778DD">
        <w:rPr>
          <w:szCs w:val="22"/>
        </w:rPr>
        <w:t>. The h-score, or heuristic score, is the estimated cost from the current node to the finishing node</w:t>
      </w:r>
      <w:r w:rsidR="00FB6B5C">
        <w:rPr>
          <w:szCs w:val="22"/>
        </w:rPr>
        <w:t>.</w:t>
      </w:r>
      <w:r w:rsidR="00CE0D81" w:rsidRPr="009778DD">
        <w:rPr>
          <w:szCs w:val="22"/>
        </w:rPr>
        <w:t xml:space="preserve"> </w:t>
      </w:r>
      <w:r w:rsidR="00FB6B5C">
        <w:rPr>
          <w:szCs w:val="22"/>
        </w:rPr>
        <w:t>We</w:t>
      </w:r>
      <w:r w:rsidR="00CE0D81" w:rsidRPr="009778DD">
        <w:rPr>
          <w:szCs w:val="22"/>
        </w:rPr>
        <w:t xml:space="preserve"> will use the Manhattan distance to estimate the distance</w:t>
      </w:r>
      <w:r w:rsidR="000809CB">
        <w:rPr>
          <w:szCs w:val="22"/>
        </w:rPr>
        <w:t>:</w:t>
      </w:r>
    </w:p>
    <w:p w14:paraId="23483744" w14:textId="11E00430" w:rsidR="00CE0D81" w:rsidRPr="009778DD" w:rsidRDefault="00CE0D81" w:rsidP="00CE0D81">
      <w:pPr>
        <w:ind w:left="1440" w:firstLine="720"/>
        <w:rPr>
          <w:szCs w:val="22"/>
        </w:rPr>
      </w:pPr>
      <w:r w:rsidRPr="009778DD">
        <w:rPr>
          <w:szCs w:val="22"/>
        </w:rPr>
        <w:t>Manhattan Distance=</w:t>
      </w:r>
      <w:r w:rsidRPr="009778DD">
        <w:rPr>
          <w:rFonts w:ascii="Cambria Math" w:hAnsi="Cambria Math" w:cs="Cambria Math"/>
          <w:szCs w:val="22"/>
        </w:rPr>
        <w:t>∣</w:t>
      </w:r>
      <w:r w:rsidRPr="009778DD">
        <w:rPr>
          <w:szCs w:val="22"/>
        </w:rPr>
        <w:t>x1​−x2​</w:t>
      </w:r>
      <w:r w:rsidRPr="009778DD">
        <w:rPr>
          <w:rFonts w:ascii="Cambria Math" w:hAnsi="Cambria Math" w:cs="Cambria Math"/>
          <w:szCs w:val="22"/>
        </w:rPr>
        <w:t>∣</w:t>
      </w:r>
      <w:r w:rsidRPr="009778DD">
        <w:rPr>
          <w:szCs w:val="22"/>
        </w:rPr>
        <w:t>+</w:t>
      </w:r>
      <w:r w:rsidRPr="009778DD">
        <w:rPr>
          <w:rFonts w:ascii="Cambria Math" w:hAnsi="Cambria Math" w:cs="Cambria Math"/>
          <w:szCs w:val="22"/>
        </w:rPr>
        <w:t>∣</w:t>
      </w:r>
      <w:r w:rsidRPr="009778DD">
        <w:rPr>
          <w:szCs w:val="22"/>
        </w:rPr>
        <w:t>y1​−y2​</w:t>
      </w:r>
      <w:r w:rsidRPr="009778DD">
        <w:rPr>
          <w:rFonts w:ascii="Cambria Math" w:hAnsi="Cambria Math" w:cs="Cambria Math"/>
          <w:szCs w:val="22"/>
        </w:rPr>
        <w:t>∣</w:t>
      </w:r>
    </w:p>
    <w:p w14:paraId="2760058B" w14:textId="7C5CF877" w:rsidR="00AE42A5" w:rsidRPr="009778DD" w:rsidRDefault="00AE42A5" w:rsidP="007B00DF">
      <w:r w:rsidRPr="009778DD">
        <w:t xml:space="preserve">Each </w:t>
      </w:r>
      <w:r w:rsidR="00FB6B5C">
        <w:t>node's</w:t>
      </w:r>
      <w:r w:rsidRPr="009778DD">
        <w:t xml:space="preserve"> f-score (g + h) determines its priority in the search. Nodes with the lowest f-score are explored first, resulting </w:t>
      </w:r>
      <w:r w:rsidR="00FB6B5C">
        <w:t>in</w:t>
      </w:r>
      <w:r w:rsidRPr="009778DD">
        <w:t xml:space="preserve"> a balance between path accuracy and speed. If </w:t>
      </w:r>
      <w:r w:rsidR="00FB6B5C">
        <w:t>an</w:t>
      </w:r>
      <w:r w:rsidRPr="009778DD">
        <w:t xml:space="preserve"> object blocks the path, the algorithm recalculates an alternative route automatically</w:t>
      </w:r>
      <w:r w:rsidR="00200CCE">
        <w:t xml:space="preserve">, allowing dynamic </w:t>
      </w:r>
      <w:r w:rsidR="00632B42">
        <w:t>object avoidance.</w:t>
      </w:r>
    </w:p>
    <w:p w14:paraId="254F080D" w14:textId="3888FD54" w:rsidR="00E75F38" w:rsidRPr="009778DD" w:rsidRDefault="00AE42A5" w:rsidP="00FE76A5">
      <w:r w:rsidRPr="009778DD">
        <w:t xml:space="preserve">Once a path is discovered, it is returned as a list of waypoints. These are further refined using B-spline </w:t>
      </w:r>
      <w:r w:rsidR="00E8422F" w:rsidRPr="009778DD">
        <w:t>interpolation.</w:t>
      </w:r>
    </w:p>
    <w:p w14:paraId="4C5F59E8" w14:textId="1855F9BD" w:rsidR="00CC6FA6" w:rsidRPr="009778DD" w:rsidRDefault="003A22F0" w:rsidP="000809CB">
      <w:pPr>
        <w:pStyle w:val="Heading2"/>
      </w:pPr>
      <w:bookmarkStart w:id="32" w:name="_Toc197417226"/>
      <w:r w:rsidRPr="009778DD">
        <w:t>B-</w:t>
      </w:r>
      <w:r w:rsidR="008650B3" w:rsidRPr="009778DD">
        <w:t>Spline Interpolation</w:t>
      </w:r>
      <w:r w:rsidR="00326207">
        <w:t xml:space="preserve"> of Points</w:t>
      </w:r>
      <w:bookmarkEnd w:id="32"/>
    </w:p>
    <w:p w14:paraId="3D77ED38" w14:textId="2DBC327A" w:rsidR="00E75F38" w:rsidRPr="009778DD" w:rsidRDefault="00D73D85" w:rsidP="00FE76A5">
      <w:r w:rsidRPr="00D73D85">
        <w:rPr>
          <w:rFonts w:cs="Arial"/>
          <w:b/>
          <w:bCs/>
          <w:szCs w:val="22"/>
        </w:rPr>
        <w:t>(CFD 2025)</w:t>
      </w:r>
      <w:r w:rsidR="0088129D" w:rsidRPr="009778DD">
        <w:t xml:space="preserve"> </w:t>
      </w:r>
      <w:r w:rsidR="008650B3" w:rsidRPr="009778DD">
        <w:t>Currently, our list of waypoints is blocky and angular</w:t>
      </w:r>
      <w:r w:rsidR="002A19BE">
        <w:t>.</w:t>
      </w:r>
      <w:r w:rsidR="003A22F0" w:rsidRPr="009778DD">
        <w:t xml:space="preserve"> If we were to plot these points as our waypoints</w:t>
      </w:r>
      <w:r w:rsidR="002A19BE">
        <w:t>,</w:t>
      </w:r>
      <w:r w:rsidR="003A22F0" w:rsidRPr="009778DD">
        <w:t xml:space="preserve"> we would travel from one centre of a square to the next,</w:t>
      </w:r>
      <w:r w:rsidR="008650B3" w:rsidRPr="009778DD">
        <w:t xml:space="preserve"> which </w:t>
      </w:r>
      <w:r w:rsidR="002A19BE">
        <w:t>would</w:t>
      </w:r>
      <w:r w:rsidR="008650B3" w:rsidRPr="009778DD">
        <w:t xml:space="preserve"> result in a choppy operation. To correct for this, we will interpolate our points across a </w:t>
      </w:r>
      <w:r w:rsidR="00E57A00" w:rsidRPr="009778DD">
        <w:t>B-</w:t>
      </w:r>
      <w:r w:rsidR="008650B3" w:rsidRPr="009778DD">
        <w:t>spline graph.</w:t>
      </w:r>
      <w:r w:rsidR="00E57A00" w:rsidRPr="009778DD">
        <w:t xml:space="preserve"> </w:t>
      </w:r>
    </w:p>
    <w:p w14:paraId="1CC5FB9E" w14:textId="4C06BA6E" w:rsidR="00AE42A5" w:rsidRPr="009778DD" w:rsidRDefault="00AE42A5" w:rsidP="00FE76A5">
      <w:r w:rsidRPr="009778DD">
        <w:t xml:space="preserve">A cubic B-spline provides a balance between smoothness and control. The original waypoints computed by the A* algorithm </w:t>
      </w:r>
      <w:r w:rsidR="00FB6B5C">
        <w:t>are</w:t>
      </w:r>
      <w:r w:rsidRPr="009778DD">
        <w:t xml:space="preserve"> used as control points, and the spline curve </w:t>
      </w:r>
      <w:r w:rsidR="00836353" w:rsidRPr="009778DD">
        <w:t>is</w:t>
      </w:r>
      <w:r w:rsidRPr="009778DD">
        <w:t xml:space="preserve"> </w:t>
      </w:r>
      <w:r w:rsidR="00836353" w:rsidRPr="009778DD">
        <w:t>constructed</w:t>
      </w:r>
      <w:r w:rsidRPr="009778DD">
        <w:t xml:space="preserve"> between these points using a knot vector. Once a B-spline curve is </w:t>
      </w:r>
      <w:r w:rsidR="00836353" w:rsidRPr="009778DD">
        <w:lastRenderedPageBreak/>
        <w:t>generated,</w:t>
      </w:r>
      <w:r w:rsidRPr="009778DD">
        <w:t xml:space="preserve"> it is sampled to obtain a new, smoothed list of waypoints. This will allow the robot to follow a natural curve instead of a rigid and angular path</w:t>
      </w:r>
      <w:r w:rsidR="007C701D">
        <w:t xml:space="preserve"> like in Figure 7</w:t>
      </w:r>
      <w:r w:rsidRPr="009778DD">
        <w:t>.</w:t>
      </w:r>
    </w:p>
    <w:p w14:paraId="37416D58" w14:textId="48E3E435" w:rsidR="00E75F38" w:rsidRPr="009778DD" w:rsidRDefault="009B0C16" w:rsidP="00AE42A5">
      <w:r w:rsidRPr="009778DD">
        <w:br/>
      </w:r>
    </w:p>
    <w:p w14:paraId="487FC640" w14:textId="0CB72AEF" w:rsidR="0093552D" w:rsidRPr="009778DD" w:rsidRDefault="000809CB" w:rsidP="00FE76A5">
      <w:r>
        <w:rPr>
          <w:noProof/>
        </w:rPr>
        <mc:AlternateContent>
          <mc:Choice Requires="wps">
            <w:drawing>
              <wp:anchor distT="0" distB="0" distL="114300" distR="114300" simplePos="0" relativeHeight="251702272" behindDoc="0" locked="0" layoutInCell="1" allowOverlap="1" wp14:anchorId="6F143A41" wp14:editId="2C4A6963">
                <wp:simplePos x="0" y="0"/>
                <wp:positionH relativeFrom="column">
                  <wp:posOffset>1355090</wp:posOffset>
                </wp:positionH>
                <wp:positionV relativeFrom="paragraph">
                  <wp:posOffset>2959100</wp:posOffset>
                </wp:positionV>
                <wp:extent cx="2689860" cy="635"/>
                <wp:effectExtent l="0" t="0" r="0" b="0"/>
                <wp:wrapTopAndBottom/>
                <wp:docPr id="292014096"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EE0AEBA" w14:textId="76B1AFB7" w:rsidR="000809CB" w:rsidRPr="00462800" w:rsidRDefault="000809CB" w:rsidP="000809CB">
                            <w:pPr>
                              <w:pStyle w:val="Caption"/>
                              <w:jc w:val="center"/>
                              <w:rPr>
                                <w:sz w:val="22"/>
                              </w:rPr>
                            </w:pPr>
                            <w:r>
                              <w:t xml:space="preserve">Figure </w:t>
                            </w:r>
                            <w:fldSimple w:instr=" SEQ Figure \* ARABIC ">
                              <w:r w:rsidR="00324DB2">
                                <w:rPr>
                                  <w:noProof/>
                                </w:rPr>
                                <w:t>7</w:t>
                              </w:r>
                            </w:fldSimple>
                            <w:r>
                              <w:t xml:space="preserve">: </w:t>
                            </w:r>
                            <w:r w:rsidR="003F5084">
                              <w:t>B-spline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43A41" id="_x0000_s1032" type="#_x0000_t202" style="position:absolute;left:0;text-align:left;margin-left:106.7pt;margin-top:233pt;width:21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LObGQIAAD8EAAAOAAAAZHJzL2Uyb0RvYy54bWysU02P2jAQvVfqf7B8LwGqIho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ef5jFySfLOPn2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" stroked="f">
                <v:textbox style="mso-fit-shape-to-text:t" inset="0,0,0,0">
                  <w:txbxContent>
                    <w:p w14:paraId="6EE0AEBA" w14:textId="76B1AFB7" w:rsidR="000809CB" w:rsidRPr="00462800" w:rsidRDefault="000809CB" w:rsidP="000809CB">
                      <w:pPr>
                        <w:pStyle w:val="Caption"/>
                        <w:jc w:val="center"/>
                        <w:rPr>
                          <w:sz w:val="22"/>
                        </w:rPr>
                      </w:pPr>
                      <w:r>
                        <w:t xml:space="preserve">Figure </w:t>
                      </w:r>
                      <w:fldSimple w:instr=" SEQ Figure \* ARABIC ">
                        <w:r w:rsidR="00324DB2">
                          <w:rPr>
                            <w:noProof/>
                          </w:rPr>
                          <w:t>7</w:t>
                        </w:r>
                      </w:fldSimple>
                      <w:r>
                        <w:t xml:space="preserve">: </w:t>
                      </w:r>
                      <w:r w:rsidR="003F5084">
                        <w:t>B-spline curve</w:t>
                      </w:r>
                    </w:p>
                  </w:txbxContent>
                </v:textbox>
                <w10:wrap type="topAndBottom"/>
              </v:shape>
            </w:pict>
          </mc:Fallback>
        </mc:AlternateContent>
      </w:r>
      <w:r w:rsidR="005C1596" w:rsidRPr="009778DD">
        <w:rPr>
          <w:noProof/>
        </w:rPr>
        <w:drawing>
          <wp:anchor distT="0" distB="0" distL="114300" distR="114300" simplePos="0" relativeHeight="251680768" behindDoc="0" locked="0" layoutInCell="1" allowOverlap="1" wp14:anchorId="38F9A701" wp14:editId="73FE4258">
            <wp:simplePos x="0" y="0"/>
            <wp:positionH relativeFrom="margin">
              <wp:align>center</wp:align>
            </wp:positionH>
            <wp:positionV relativeFrom="paragraph">
              <wp:posOffset>212607</wp:posOffset>
            </wp:positionV>
            <wp:extent cx="2689860" cy="2689860"/>
            <wp:effectExtent l="0" t="0" r="0" b="0"/>
            <wp:wrapTopAndBottom/>
            <wp:docPr id="2141401227" name="Picture 4" descr="B-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sp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430E8" w14:textId="5706F2DF" w:rsidR="005C1596" w:rsidRPr="009778DD" w:rsidRDefault="005C1596" w:rsidP="00B43F0E">
      <w:pPr>
        <w:pStyle w:val="Heading2"/>
      </w:pPr>
      <w:bookmarkStart w:id="33" w:name="_Toc197417227"/>
      <w:r w:rsidRPr="009778DD">
        <w:t>PID Control System</w:t>
      </w:r>
      <w:bookmarkEnd w:id="33"/>
    </w:p>
    <w:p w14:paraId="4EF35142" w14:textId="5950BCF4" w:rsidR="002001D0" w:rsidRPr="009778DD" w:rsidRDefault="005C1596" w:rsidP="005C1596">
      <w:pPr>
        <w:rPr>
          <w:szCs w:val="22"/>
        </w:rPr>
      </w:pPr>
      <w:r w:rsidRPr="009778DD">
        <w:rPr>
          <w:szCs w:val="22"/>
        </w:rPr>
        <w:t xml:space="preserve">For the autonomous control of the </w:t>
      </w:r>
      <w:r w:rsidR="00E57B7D" w:rsidRPr="009778DD">
        <w:rPr>
          <w:szCs w:val="22"/>
        </w:rPr>
        <w:t>robot,</w:t>
      </w:r>
      <w:r w:rsidRPr="009778DD">
        <w:rPr>
          <w:szCs w:val="22"/>
        </w:rPr>
        <w:t xml:space="preserve"> I will design a PID control system. From the state diagram above</w:t>
      </w:r>
      <w:r w:rsidR="00D26905">
        <w:rPr>
          <w:szCs w:val="22"/>
        </w:rPr>
        <w:t>,</w:t>
      </w:r>
      <w:r w:rsidRPr="009778DD">
        <w:rPr>
          <w:szCs w:val="22"/>
        </w:rPr>
        <w:t xml:space="preserve"> we can see that the control system is in a completely separated process. By decoupling the controller from the rest of the system</w:t>
      </w:r>
      <w:r w:rsidR="00D26905">
        <w:rPr>
          <w:szCs w:val="22"/>
        </w:rPr>
        <w:t>,</w:t>
      </w:r>
      <w:r w:rsidRPr="009778DD">
        <w:rPr>
          <w:szCs w:val="22"/>
        </w:rPr>
        <w:t xml:space="preserve"> we are able to react to any changes to the environment and update our PID controller in real time leading to a fast and responsive operation</w:t>
      </w:r>
      <w:r w:rsidR="00D05D39" w:rsidRPr="009778DD">
        <w:rPr>
          <w:szCs w:val="22"/>
        </w:rPr>
        <w:t xml:space="preserve"> </w:t>
      </w:r>
      <w:r w:rsidR="00681C6B" w:rsidRPr="00681C6B">
        <w:rPr>
          <w:b/>
          <w:bCs/>
          <w:szCs w:val="22"/>
        </w:rPr>
        <w:t>(</w:t>
      </w:r>
      <w:r w:rsidR="00681C6B" w:rsidRPr="00681C6B">
        <w:rPr>
          <w:rFonts w:cs="Arial"/>
          <w:b/>
          <w:bCs/>
          <w:szCs w:val="22"/>
        </w:rPr>
        <w:t>Ni.com. 2025)</w:t>
      </w:r>
      <w:r w:rsidR="00681C6B" w:rsidRPr="009778DD">
        <w:rPr>
          <w:rFonts w:cs="Arial"/>
          <w:szCs w:val="22"/>
        </w:rPr>
        <w:t>.</w:t>
      </w:r>
    </w:p>
    <w:p w14:paraId="12E21617" w14:textId="0AC12D0D" w:rsidR="005C1596" w:rsidRPr="009778DD" w:rsidRDefault="005C1596" w:rsidP="005C1596">
      <w:pPr>
        <w:rPr>
          <w:szCs w:val="22"/>
        </w:rPr>
      </w:pPr>
      <w:r w:rsidRPr="009778DD">
        <w:rPr>
          <w:szCs w:val="22"/>
        </w:rPr>
        <w:t xml:space="preserve"> Our B-spline waypoints are sent </w:t>
      </w:r>
      <w:r w:rsidR="00E57B7D" w:rsidRPr="009778DD">
        <w:rPr>
          <w:szCs w:val="22"/>
        </w:rPr>
        <w:t>into</w:t>
      </w:r>
      <w:r w:rsidRPr="009778DD">
        <w:rPr>
          <w:szCs w:val="22"/>
        </w:rPr>
        <w:t xml:space="preserve"> a queue to the process</w:t>
      </w:r>
      <w:r w:rsidR="00E57B7D" w:rsidRPr="009778DD">
        <w:rPr>
          <w:szCs w:val="22"/>
        </w:rPr>
        <w:t>,</w:t>
      </w:r>
      <w:r w:rsidRPr="009778DD">
        <w:rPr>
          <w:szCs w:val="22"/>
        </w:rPr>
        <w:t xml:space="preserve"> these are the inputs of our system, additionally</w:t>
      </w:r>
      <w:r w:rsidR="00FB6B5C">
        <w:rPr>
          <w:szCs w:val="22"/>
        </w:rPr>
        <w:t>,</w:t>
      </w:r>
      <w:r w:rsidRPr="009778DD">
        <w:rPr>
          <w:szCs w:val="22"/>
        </w:rPr>
        <w:t xml:space="preserve"> the position of the robot will also be sent</w:t>
      </w:r>
      <w:r w:rsidR="00FB6B5C">
        <w:rPr>
          <w:szCs w:val="22"/>
        </w:rPr>
        <w:t>.</w:t>
      </w:r>
      <w:r w:rsidRPr="009778DD">
        <w:rPr>
          <w:szCs w:val="22"/>
        </w:rPr>
        <w:t xml:space="preserve"> </w:t>
      </w:r>
      <w:r w:rsidR="00FB6B5C">
        <w:rPr>
          <w:szCs w:val="22"/>
        </w:rPr>
        <w:t>Using</w:t>
      </w:r>
      <w:r w:rsidRPr="009778DD">
        <w:rPr>
          <w:szCs w:val="22"/>
        </w:rPr>
        <w:t xml:space="preserve"> these two values</w:t>
      </w:r>
      <w:r w:rsidR="00FB6B5C">
        <w:rPr>
          <w:szCs w:val="22"/>
        </w:rPr>
        <w:t>,</w:t>
      </w:r>
      <w:r w:rsidRPr="009778DD">
        <w:rPr>
          <w:szCs w:val="22"/>
        </w:rPr>
        <w:t xml:space="preserve"> we can determine the error of the system and design a PID controller to correct for these values. This information is then sent </w:t>
      </w:r>
      <w:r w:rsidR="00E57B7D" w:rsidRPr="009778DD">
        <w:rPr>
          <w:szCs w:val="22"/>
        </w:rPr>
        <w:t xml:space="preserve">back </w:t>
      </w:r>
      <w:r w:rsidRPr="009778DD">
        <w:rPr>
          <w:szCs w:val="22"/>
        </w:rPr>
        <w:t xml:space="preserve">to the robot. Usually, in PID </w:t>
      </w:r>
      <w:r w:rsidR="00FB6B5C">
        <w:rPr>
          <w:szCs w:val="22"/>
        </w:rPr>
        <w:t>controllers,</w:t>
      </w:r>
      <w:r w:rsidRPr="009778DD">
        <w:rPr>
          <w:szCs w:val="22"/>
        </w:rPr>
        <w:t xml:space="preserve"> information is sent back to the start of the controller to form a closed loop</w:t>
      </w:r>
      <w:r w:rsidR="00FB6B5C">
        <w:rPr>
          <w:szCs w:val="22"/>
        </w:rPr>
        <w:t>;</w:t>
      </w:r>
      <w:r w:rsidRPr="009778DD">
        <w:rPr>
          <w:szCs w:val="22"/>
        </w:rPr>
        <w:t xml:space="preserve"> however</w:t>
      </w:r>
      <w:r w:rsidR="00FB6B5C">
        <w:rPr>
          <w:szCs w:val="22"/>
        </w:rPr>
        <w:t>,</w:t>
      </w:r>
      <w:r w:rsidRPr="009778DD">
        <w:rPr>
          <w:szCs w:val="22"/>
        </w:rPr>
        <w:t xml:space="preserve"> in our case</w:t>
      </w:r>
      <w:r w:rsidR="00FB6B5C">
        <w:rPr>
          <w:szCs w:val="22"/>
        </w:rPr>
        <w:t>,</w:t>
      </w:r>
      <w:r w:rsidRPr="009778DD">
        <w:rPr>
          <w:szCs w:val="22"/>
        </w:rPr>
        <w:t xml:space="preserve"> this is not needed</w:t>
      </w:r>
      <w:r w:rsidR="00FB6B5C">
        <w:rPr>
          <w:szCs w:val="22"/>
        </w:rPr>
        <w:t>,</w:t>
      </w:r>
      <w:r w:rsidRPr="009778DD">
        <w:rPr>
          <w:szCs w:val="22"/>
        </w:rPr>
        <w:t xml:space="preserve"> as any changes to the position of the robot will be recorded by our main sequential loop and </w:t>
      </w:r>
      <w:r w:rsidR="00FB6B5C">
        <w:rPr>
          <w:szCs w:val="22"/>
        </w:rPr>
        <w:t>sent</w:t>
      </w:r>
      <w:r w:rsidRPr="009778DD">
        <w:rPr>
          <w:szCs w:val="22"/>
        </w:rPr>
        <w:t xml:space="preserve"> back to the start of the controller.</w:t>
      </w:r>
    </w:p>
    <w:p w14:paraId="6CB37A3C" w14:textId="6227335E" w:rsidR="00D225A1" w:rsidRPr="009778DD" w:rsidRDefault="002001D0" w:rsidP="005C1596">
      <w:pPr>
        <w:rPr>
          <w:szCs w:val="22"/>
        </w:rPr>
      </w:pPr>
      <w:r w:rsidRPr="009778DD">
        <w:rPr>
          <w:szCs w:val="22"/>
        </w:rPr>
        <w:t xml:space="preserve">Once we </w:t>
      </w:r>
      <w:r w:rsidR="00D225A1" w:rsidRPr="009778DD">
        <w:rPr>
          <w:szCs w:val="22"/>
        </w:rPr>
        <w:t xml:space="preserve">have calculated our </w:t>
      </w:r>
      <w:r w:rsidR="00F42527" w:rsidRPr="009778DD">
        <w:rPr>
          <w:szCs w:val="22"/>
        </w:rPr>
        <w:t>errors,</w:t>
      </w:r>
      <w:r w:rsidR="00D225A1" w:rsidRPr="009778DD">
        <w:rPr>
          <w:szCs w:val="22"/>
        </w:rPr>
        <w:t xml:space="preserve"> we can input these values into our PID component.</w:t>
      </w:r>
      <w:r w:rsidR="00F42527" w:rsidRPr="009778DD">
        <w:rPr>
          <w:szCs w:val="22"/>
        </w:rPr>
        <w:t xml:space="preserve"> There are 3 components we need to consider, the proportional, integral and derivative response.</w:t>
      </w:r>
    </w:p>
    <w:p w14:paraId="0E58E629" w14:textId="364D1E7F" w:rsidR="00F42527" w:rsidRPr="009778DD" w:rsidRDefault="00F42527" w:rsidP="005C1596">
      <w:pPr>
        <w:rPr>
          <w:szCs w:val="22"/>
        </w:rPr>
      </w:pPr>
      <w:r w:rsidRPr="009778DD">
        <w:rPr>
          <w:szCs w:val="22"/>
        </w:rPr>
        <w:t xml:space="preserve">The proportional components </w:t>
      </w:r>
      <w:r w:rsidR="00D706A8">
        <w:rPr>
          <w:szCs w:val="22"/>
        </w:rPr>
        <w:t>depend</w:t>
      </w:r>
      <w:r w:rsidRPr="009778DD">
        <w:rPr>
          <w:szCs w:val="22"/>
        </w:rPr>
        <w:t xml:space="preserve"> only on the distance error</w:t>
      </w:r>
      <w:r w:rsidR="00901CBA" w:rsidRPr="009778DD">
        <w:rPr>
          <w:szCs w:val="22"/>
        </w:rPr>
        <w:t>,</w:t>
      </w:r>
      <w:r w:rsidRPr="009778DD">
        <w:rPr>
          <w:szCs w:val="22"/>
        </w:rPr>
        <w:t xml:space="preserve"> the proportional gain determines the ratio of </w:t>
      </w:r>
      <w:r w:rsidR="00FB6B5C">
        <w:rPr>
          <w:szCs w:val="22"/>
        </w:rPr>
        <w:t xml:space="preserve">the </w:t>
      </w:r>
      <w:r w:rsidRPr="009778DD">
        <w:rPr>
          <w:szCs w:val="22"/>
        </w:rPr>
        <w:t>output response to the error signal. A greater proportion component will result in a greater correction. However, if the gain is increased further, it increases the chance for oscillations in the system</w:t>
      </w:r>
      <w:r w:rsidR="00FB6B5C">
        <w:rPr>
          <w:szCs w:val="22"/>
        </w:rPr>
        <w:t>.</w:t>
      </w:r>
    </w:p>
    <w:p w14:paraId="65F96B6F" w14:textId="3E68E476" w:rsidR="00F42527" w:rsidRPr="009778DD" w:rsidRDefault="00F42527" w:rsidP="005C1596">
      <w:pPr>
        <w:rPr>
          <w:szCs w:val="22"/>
        </w:rPr>
      </w:pPr>
      <w:r w:rsidRPr="009778DD">
        <w:rPr>
          <w:szCs w:val="22"/>
        </w:rPr>
        <w:t xml:space="preserve">The integral </w:t>
      </w:r>
      <w:r w:rsidR="003A057B" w:rsidRPr="009778DD">
        <w:rPr>
          <w:szCs w:val="22"/>
        </w:rPr>
        <w:t>component sums the error term over time</w:t>
      </w:r>
      <w:r w:rsidR="00FB6B5C">
        <w:rPr>
          <w:szCs w:val="22"/>
        </w:rPr>
        <w:t>;</w:t>
      </w:r>
      <w:r w:rsidR="003A057B" w:rsidRPr="009778DD">
        <w:rPr>
          <w:szCs w:val="22"/>
        </w:rPr>
        <w:t xml:space="preserve"> th</w:t>
      </w:r>
      <w:r w:rsidR="002A636B" w:rsidRPr="009778DD">
        <w:rPr>
          <w:szCs w:val="22"/>
        </w:rPr>
        <w:t>e integral response will slowly increase over time until the error is zero, so the effect is to drive the Steady-State error to zero.</w:t>
      </w:r>
      <w:r w:rsidR="00417B11" w:rsidRPr="009778DD">
        <w:rPr>
          <w:szCs w:val="22"/>
        </w:rPr>
        <w:t xml:space="preserve"> </w:t>
      </w:r>
      <w:r w:rsidR="00FB6B5C">
        <w:rPr>
          <w:szCs w:val="22"/>
        </w:rPr>
        <w:t>Steady-state</w:t>
      </w:r>
      <w:r w:rsidR="00417B11" w:rsidRPr="009778DD">
        <w:rPr>
          <w:szCs w:val="22"/>
        </w:rPr>
        <w:t xml:space="preserve"> error is the final difference between the process variable and </w:t>
      </w:r>
      <w:r w:rsidR="00FB6B5C">
        <w:rPr>
          <w:szCs w:val="22"/>
        </w:rPr>
        <w:t xml:space="preserve">the </w:t>
      </w:r>
      <w:r w:rsidR="00417B11" w:rsidRPr="009778DD">
        <w:rPr>
          <w:szCs w:val="22"/>
        </w:rPr>
        <w:t>set point.</w:t>
      </w:r>
    </w:p>
    <w:p w14:paraId="391643E0" w14:textId="4B352550" w:rsidR="00417B11" w:rsidRPr="009778DD" w:rsidRDefault="00417B11" w:rsidP="005C1596">
      <w:pPr>
        <w:rPr>
          <w:szCs w:val="22"/>
        </w:rPr>
      </w:pPr>
      <w:r w:rsidRPr="009778DD">
        <w:rPr>
          <w:szCs w:val="22"/>
        </w:rPr>
        <w:lastRenderedPageBreak/>
        <w:t>The derivative component will respond accordingly to the rate of change of the process variable, so if the process variable is increasing very rapidly</w:t>
      </w:r>
      <w:r w:rsidR="00D706A8">
        <w:rPr>
          <w:szCs w:val="22"/>
        </w:rPr>
        <w:t>,</w:t>
      </w:r>
      <w:r w:rsidRPr="009778DD">
        <w:rPr>
          <w:szCs w:val="22"/>
        </w:rPr>
        <w:t xml:space="preserve"> the derivative component causes the output to decrease. Most practical control system uses a small derivative component as the derivative response is highly sensitive to noise.</w:t>
      </w:r>
    </w:p>
    <w:p w14:paraId="2C6310B6" w14:textId="2E8D1796" w:rsidR="0093552D" w:rsidRPr="00B43F0E" w:rsidRDefault="008B558F" w:rsidP="00FE76A5">
      <w:pPr>
        <w:rPr>
          <w:szCs w:val="22"/>
        </w:rPr>
      </w:pPr>
      <w:r w:rsidRPr="009778DD">
        <w:rPr>
          <w:szCs w:val="22"/>
        </w:rPr>
        <w:t xml:space="preserve">Once </w:t>
      </w:r>
      <w:r w:rsidR="00FB6B5C">
        <w:rPr>
          <w:szCs w:val="22"/>
        </w:rPr>
        <w:t>we input</w:t>
      </w:r>
      <w:r w:rsidRPr="009778DD">
        <w:rPr>
          <w:szCs w:val="22"/>
        </w:rPr>
        <w:t xml:space="preserve"> our distance and heading error</w:t>
      </w:r>
      <w:r w:rsidR="00FB6B5C">
        <w:rPr>
          <w:szCs w:val="22"/>
        </w:rPr>
        <w:t>,</w:t>
      </w:r>
      <w:r w:rsidRPr="009778DD">
        <w:rPr>
          <w:szCs w:val="22"/>
        </w:rPr>
        <w:t xml:space="preserve"> the PID controller will output the linear and angular velocity</w:t>
      </w:r>
      <w:r w:rsidR="00FB6B5C">
        <w:rPr>
          <w:szCs w:val="22"/>
        </w:rPr>
        <w:t>,</w:t>
      </w:r>
      <w:r w:rsidRPr="009778DD">
        <w:rPr>
          <w:szCs w:val="22"/>
        </w:rPr>
        <w:t xml:space="preserve"> respectively.</w:t>
      </w:r>
    </w:p>
    <w:p w14:paraId="443140F0" w14:textId="3D593A3D" w:rsidR="008B558F" w:rsidRPr="009778DD" w:rsidRDefault="008B558F" w:rsidP="00B43F0E">
      <w:pPr>
        <w:pStyle w:val="Heading2"/>
      </w:pPr>
      <w:bookmarkStart w:id="34" w:name="_Toc197417228"/>
      <w:r w:rsidRPr="009778DD">
        <w:t>Forward Kinematics</w:t>
      </w:r>
      <w:bookmarkEnd w:id="34"/>
    </w:p>
    <w:p w14:paraId="4616968A" w14:textId="32604A7D" w:rsidR="008B558F" w:rsidRPr="009778DD" w:rsidRDefault="008B558F" w:rsidP="008B558F">
      <w:pPr>
        <w:rPr>
          <w:szCs w:val="22"/>
        </w:rPr>
      </w:pPr>
      <w:r w:rsidRPr="009778DD">
        <w:rPr>
          <w:szCs w:val="22"/>
        </w:rPr>
        <w:t xml:space="preserve">Once we have worked out the linear and angular velocity, we need to calculate the forward kinematics so the </w:t>
      </w:r>
      <w:r w:rsidR="00AE7217" w:rsidRPr="009778DD">
        <w:rPr>
          <w:szCs w:val="22"/>
        </w:rPr>
        <w:t>system,</w:t>
      </w:r>
      <w:r w:rsidRPr="009778DD">
        <w:rPr>
          <w:szCs w:val="22"/>
        </w:rPr>
        <w:t xml:space="preserve"> so we know how to drive the motors to reach a desired position.</w:t>
      </w:r>
    </w:p>
    <w:p w14:paraId="32499DBC" w14:textId="0128B57D" w:rsidR="008B558F" w:rsidRPr="009778DD" w:rsidRDefault="00AE7217" w:rsidP="008B558F">
      <w:pPr>
        <w:rPr>
          <w:szCs w:val="22"/>
        </w:rPr>
      </w:pPr>
      <w:r w:rsidRPr="009778DD">
        <w:rPr>
          <w:szCs w:val="22"/>
        </w:rPr>
        <w:t xml:space="preserve">Forward kinematics is the process of calculating the position and motion of a robot based on the commands sent to the actuators. In our </w:t>
      </w:r>
      <w:r w:rsidR="00F713D0" w:rsidRPr="009778DD">
        <w:rPr>
          <w:szCs w:val="22"/>
        </w:rPr>
        <w:t>context</w:t>
      </w:r>
      <w:r w:rsidR="00FB6B5C">
        <w:rPr>
          <w:szCs w:val="22"/>
        </w:rPr>
        <w:t>,</w:t>
      </w:r>
      <w:r w:rsidRPr="009778DD">
        <w:rPr>
          <w:szCs w:val="22"/>
        </w:rPr>
        <w:t xml:space="preserve"> Forward Kinematics will tell </w:t>
      </w:r>
      <w:r w:rsidR="00FB6B5C">
        <w:rPr>
          <w:szCs w:val="22"/>
        </w:rPr>
        <w:t>us</w:t>
      </w:r>
      <w:r w:rsidRPr="009778DD">
        <w:rPr>
          <w:szCs w:val="22"/>
        </w:rPr>
        <w:t xml:space="preserve"> how fast we need to spin each wheel to achieve a particular angular and linear velocity. The Forward Kinematics for a differential drive robot are:</w:t>
      </w:r>
      <w:r w:rsidRPr="009778DD">
        <w:rPr>
          <w:szCs w:val="22"/>
        </w:rPr>
        <w:br/>
      </w:r>
      <w:r w:rsidRPr="009778DD">
        <w:rPr>
          <w:szCs w:val="22"/>
        </w:rPr>
        <w:br/>
      </w:r>
      <m:oMathPara>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L</m:t>
              </m:r>
            </m:sub>
          </m:sSub>
          <m:r>
            <w:rPr>
              <w:rFonts w:ascii="Cambria Math" w:hAnsi="Cambria Math"/>
              <w:szCs w:val="22"/>
            </w:rPr>
            <m:t>=v-</m:t>
          </m:r>
          <m:f>
            <m:fPr>
              <m:ctrlPr>
                <w:rPr>
                  <w:rFonts w:ascii="Cambria Math" w:hAnsi="Cambria Math"/>
                  <w:i/>
                  <w:szCs w:val="22"/>
                </w:rPr>
              </m:ctrlPr>
            </m:fPr>
            <m:num>
              <m:r>
                <w:rPr>
                  <w:rFonts w:ascii="Cambria Math" w:hAnsi="Cambria Math"/>
                  <w:szCs w:val="22"/>
                </w:rPr>
                <m:t>L</m:t>
              </m:r>
            </m:num>
            <m:den>
              <m:r>
                <w:rPr>
                  <w:rFonts w:ascii="Cambria Math" w:hAnsi="Cambria Math"/>
                  <w:szCs w:val="22"/>
                </w:rPr>
                <m:t>2</m:t>
              </m:r>
            </m:den>
          </m:f>
          <m:r>
            <w:rPr>
              <w:rFonts w:ascii="Cambria Math" w:hAnsi="Cambria Math"/>
              <w:szCs w:val="22"/>
            </w:rPr>
            <m:t xml:space="preserve"> ⋅ω</m:t>
          </m:r>
        </m:oMath>
      </m:oMathPara>
    </w:p>
    <w:p w14:paraId="43534E31" w14:textId="49F2E076" w:rsidR="008905BB" w:rsidRPr="009778DD" w:rsidRDefault="00000000" w:rsidP="00FE76A5">
      <w:pPr>
        <w:rPr>
          <w:sz w:val="44"/>
          <w:szCs w:val="44"/>
        </w:rPr>
      </w:pPr>
      <m:oMathPara>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R</m:t>
              </m:r>
            </m:sub>
          </m:sSub>
          <m:r>
            <w:rPr>
              <w:rFonts w:ascii="Cambria Math" w:hAnsi="Cambria Math"/>
              <w:szCs w:val="22"/>
            </w:rPr>
            <m:t>=v+</m:t>
          </m:r>
          <m:f>
            <m:fPr>
              <m:ctrlPr>
                <w:rPr>
                  <w:rFonts w:ascii="Cambria Math" w:hAnsi="Cambria Math"/>
                  <w:i/>
                  <w:szCs w:val="22"/>
                </w:rPr>
              </m:ctrlPr>
            </m:fPr>
            <m:num>
              <m:r>
                <w:rPr>
                  <w:rFonts w:ascii="Cambria Math" w:hAnsi="Cambria Math"/>
                  <w:szCs w:val="22"/>
                </w:rPr>
                <m:t>L</m:t>
              </m:r>
            </m:num>
            <m:den>
              <m:r>
                <w:rPr>
                  <w:rFonts w:ascii="Cambria Math" w:hAnsi="Cambria Math"/>
                  <w:szCs w:val="22"/>
                </w:rPr>
                <m:t>2</m:t>
              </m:r>
            </m:den>
          </m:f>
          <m:r>
            <w:rPr>
              <w:rFonts w:ascii="Cambria Math" w:hAnsi="Cambria Math"/>
              <w:szCs w:val="22"/>
            </w:rPr>
            <m:t xml:space="preserve">  ⋅ω</m:t>
          </m:r>
        </m:oMath>
      </m:oMathPara>
    </w:p>
    <w:p w14:paraId="1F83734B" w14:textId="0A07F90D" w:rsidR="007C620A" w:rsidRPr="009778DD" w:rsidRDefault="007C620A" w:rsidP="00FE76A5">
      <w:pPr>
        <w:rPr>
          <w:szCs w:val="22"/>
        </w:rPr>
      </w:pPr>
      <w:r w:rsidRPr="009778DD">
        <w:rPr>
          <w:szCs w:val="22"/>
        </w:rPr>
        <w:t xml:space="preserve">The </w:t>
      </w:r>
      <m:oMath>
        <m:r>
          <w:rPr>
            <w:rFonts w:ascii="Cambria Math" w:hAnsi="Cambria Math"/>
            <w:szCs w:val="22"/>
          </w:rPr>
          <m:t>L</m:t>
        </m:r>
      </m:oMath>
      <w:r w:rsidRPr="009778DD">
        <w:rPr>
          <w:szCs w:val="22"/>
        </w:rPr>
        <w:t xml:space="preserve"> </w:t>
      </w:r>
      <w:r w:rsidR="00FB6B5C">
        <w:rPr>
          <w:szCs w:val="22"/>
        </w:rPr>
        <w:t>Is</w:t>
      </w:r>
      <w:r w:rsidRPr="009778DD">
        <w:rPr>
          <w:szCs w:val="22"/>
        </w:rPr>
        <w:t xml:space="preserve"> the wheelbase of the robot, since our linear and angular velocity is measured in </w:t>
      </w:r>
      <m:oMath>
        <m:r>
          <w:rPr>
            <w:rFonts w:ascii="Cambria Math" w:hAnsi="Cambria Math"/>
            <w:szCs w:val="22"/>
          </w:rPr>
          <m:t>pixle</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-s</m:t>
            </m:r>
          </m:sup>
        </m:sSup>
      </m:oMath>
      <w:r w:rsidRPr="009778DD">
        <w:rPr>
          <w:szCs w:val="22"/>
        </w:rPr>
        <w:t xml:space="preserve"> </w:t>
      </w:r>
      <w:r w:rsidR="00FB6B5C">
        <w:rPr>
          <w:szCs w:val="22"/>
        </w:rPr>
        <w:t>We</w:t>
      </w:r>
      <w:r w:rsidRPr="009778DD">
        <w:rPr>
          <w:szCs w:val="22"/>
        </w:rPr>
        <w:t xml:space="preserve"> need to compute an equation to convert centimetre length to pixel length. Since we can obtain the pixel </w:t>
      </w:r>
      <w:r w:rsidR="00FB6B5C">
        <w:rPr>
          <w:szCs w:val="22"/>
        </w:rPr>
        <w:t>coordinates</w:t>
      </w:r>
      <w:r w:rsidRPr="009778DD">
        <w:rPr>
          <w:szCs w:val="22"/>
        </w:rPr>
        <w:t xml:space="preserve"> </w:t>
      </w:r>
      <w:r w:rsidR="00FB6B5C">
        <w:rPr>
          <w:szCs w:val="22"/>
        </w:rPr>
        <w:t xml:space="preserve">of </w:t>
      </w:r>
      <w:r w:rsidRPr="009778DD">
        <w:rPr>
          <w:szCs w:val="22"/>
        </w:rPr>
        <w:t>the AruCo marker</w:t>
      </w:r>
      <w:r w:rsidR="00FB6B5C">
        <w:rPr>
          <w:szCs w:val="22"/>
        </w:rPr>
        <w:t>,</w:t>
      </w:r>
      <w:r w:rsidRPr="009778DD">
        <w:rPr>
          <w:szCs w:val="22"/>
        </w:rPr>
        <w:t xml:space="preserve"> we can relate the length of a side in pixel </w:t>
      </w:r>
      <w:r w:rsidR="00FB6B5C">
        <w:rPr>
          <w:szCs w:val="22"/>
        </w:rPr>
        <w:t>coordinates</w:t>
      </w:r>
      <w:r w:rsidRPr="009778DD">
        <w:rPr>
          <w:szCs w:val="22"/>
        </w:rPr>
        <w:t xml:space="preserve"> to the length of the same side in centimetres</w:t>
      </w:r>
      <w:r w:rsidR="00FB6B5C">
        <w:rPr>
          <w:szCs w:val="22"/>
        </w:rPr>
        <w:t>.</w:t>
      </w:r>
      <w:r w:rsidRPr="009778DD">
        <w:rPr>
          <w:szCs w:val="22"/>
        </w:rPr>
        <w:t xml:space="preserve"> </w:t>
      </w:r>
      <w:r w:rsidR="00FB6B5C">
        <w:rPr>
          <w:szCs w:val="22"/>
        </w:rPr>
        <w:t>Using</w:t>
      </w:r>
      <w:r w:rsidRPr="009778DD">
        <w:rPr>
          <w:szCs w:val="22"/>
        </w:rPr>
        <w:t xml:space="preserve"> this</w:t>
      </w:r>
      <w:r w:rsidR="00FB6B5C">
        <w:rPr>
          <w:szCs w:val="22"/>
        </w:rPr>
        <w:t>,</w:t>
      </w:r>
      <w:r w:rsidRPr="009778DD">
        <w:rPr>
          <w:szCs w:val="22"/>
        </w:rPr>
        <w:t xml:space="preserve"> we can compute a </w:t>
      </w:r>
      <w:r w:rsidR="00FB6B5C">
        <w:rPr>
          <w:szCs w:val="22"/>
        </w:rPr>
        <w:t>pixels_per_cm</w:t>
      </w:r>
      <w:r w:rsidRPr="009778DD">
        <w:rPr>
          <w:szCs w:val="22"/>
        </w:rPr>
        <w:t xml:space="preserve"> variable</w:t>
      </w:r>
      <w:r w:rsidR="003E655C">
        <w:rPr>
          <w:szCs w:val="22"/>
        </w:rPr>
        <w:t>.</w:t>
      </w:r>
    </w:p>
    <w:p w14:paraId="04400DA9" w14:textId="6B93F39A" w:rsidR="00312E0B" w:rsidRPr="009778DD" w:rsidRDefault="00F713D0" w:rsidP="00FE76A5">
      <w:pPr>
        <w:rPr>
          <w:szCs w:val="22"/>
        </w:rPr>
      </w:pPr>
      <w:r w:rsidRPr="009778DD">
        <w:rPr>
          <w:szCs w:val="22"/>
        </w:rPr>
        <w:t xml:space="preserve">Now that we have the desired left and right wheel </w:t>
      </w:r>
      <w:r w:rsidR="00FB6B5C">
        <w:rPr>
          <w:szCs w:val="22"/>
        </w:rPr>
        <w:t>velocities</w:t>
      </w:r>
      <w:r w:rsidR="00312E0B" w:rsidRPr="009778DD">
        <w:rPr>
          <w:szCs w:val="22"/>
        </w:rPr>
        <w:t>,</w:t>
      </w:r>
      <w:r w:rsidRPr="009778DD">
        <w:rPr>
          <w:szCs w:val="22"/>
        </w:rPr>
        <w:t xml:space="preserve"> we can convert these values into PWM values compatible with our robot to drive to the destination.</w:t>
      </w:r>
    </w:p>
    <w:p w14:paraId="045577E1" w14:textId="16312FFE" w:rsidR="000922B6" w:rsidRPr="009778DD" w:rsidRDefault="000922B6" w:rsidP="007A122E">
      <w:pPr>
        <w:pStyle w:val="Heading2"/>
      </w:pPr>
      <w:bookmarkStart w:id="35" w:name="_Toc197417229"/>
      <w:r w:rsidRPr="009778DD">
        <w:t>MQTT</w:t>
      </w:r>
      <w:r w:rsidR="00326207">
        <w:t xml:space="preserve"> Broker</w:t>
      </w:r>
      <w:bookmarkEnd w:id="35"/>
    </w:p>
    <w:p w14:paraId="388AA9EF" w14:textId="3A6617D3" w:rsidR="000922B6" w:rsidRPr="009778DD" w:rsidRDefault="000922B6" w:rsidP="000922B6">
      <w:pPr>
        <w:rPr>
          <w:szCs w:val="22"/>
        </w:rPr>
      </w:pPr>
      <w:r w:rsidRPr="009778DD">
        <w:rPr>
          <w:szCs w:val="22"/>
        </w:rPr>
        <w:t xml:space="preserve">We will send information from </w:t>
      </w:r>
      <w:r w:rsidR="00740093" w:rsidRPr="009778DD">
        <w:rPr>
          <w:szCs w:val="22"/>
        </w:rPr>
        <w:t xml:space="preserve">the system to the </w:t>
      </w:r>
      <w:r w:rsidR="00D706A8">
        <w:rPr>
          <w:szCs w:val="22"/>
        </w:rPr>
        <w:t>ESP32</w:t>
      </w:r>
      <w:r w:rsidR="00740093" w:rsidRPr="009778DD">
        <w:rPr>
          <w:szCs w:val="22"/>
        </w:rPr>
        <w:t xml:space="preserve"> over Wi-Fi</w:t>
      </w:r>
      <w:r w:rsidR="00B52734">
        <w:rPr>
          <w:szCs w:val="22"/>
        </w:rPr>
        <w:t>.</w:t>
      </w:r>
      <w:r w:rsidR="00740093" w:rsidRPr="009778DD">
        <w:rPr>
          <w:szCs w:val="22"/>
        </w:rPr>
        <w:t xml:space="preserve"> </w:t>
      </w:r>
      <w:r w:rsidR="00D706A8">
        <w:rPr>
          <w:szCs w:val="22"/>
        </w:rPr>
        <w:t>There</w:t>
      </w:r>
      <w:r w:rsidR="00740093" w:rsidRPr="009778DD">
        <w:rPr>
          <w:szCs w:val="22"/>
        </w:rPr>
        <w:t xml:space="preserve"> are many different messaging protocols we could use</w:t>
      </w:r>
      <w:r w:rsidR="00D706A8">
        <w:rPr>
          <w:szCs w:val="22"/>
        </w:rPr>
        <w:t>,</w:t>
      </w:r>
      <w:r w:rsidR="00740093" w:rsidRPr="009778DD">
        <w:rPr>
          <w:szCs w:val="22"/>
        </w:rPr>
        <w:t xml:space="preserve"> but for this instance</w:t>
      </w:r>
      <w:r w:rsidR="00D706A8">
        <w:rPr>
          <w:szCs w:val="22"/>
        </w:rPr>
        <w:t>,</w:t>
      </w:r>
      <w:r w:rsidR="00740093" w:rsidRPr="009778DD">
        <w:rPr>
          <w:szCs w:val="22"/>
        </w:rPr>
        <w:t xml:space="preserve"> we will use the MQTT messaging protocol</w:t>
      </w:r>
      <w:r w:rsidR="00D05D39" w:rsidRPr="009778DD">
        <w:rPr>
          <w:szCs w:val="22"/>
        </w:rPr>
        <w:t xml:space="preserve"> </w:t>
      </w:r>
      <w:r w:rsidR="004E5874" w:rsidRPr="004E3A85">
        <w:rPr>
          <w:b/>
          <w:bCs/>
          <w:szCs w:val="22"/>
        </w:rPr>
        <w:t>(</w:t>
      </w:r>
      <w:r w:rsidR="004E5874" w:rsidRPr="004E3A85">
        <w:rPr>
          <w:rFonts w:cs="Arial"/>
          <w:b/>
          <w:bCs/>
          <w:szCs w:val="22"/>
        </w:rPr>
        <w:t>EMQX Team 2025</w:t>
      </w:r>
      <w:r w:rsidR="004E5874" w:rsidRPr="009778DD">
        <w:rPr>
          <w:rFonts w:cs="Arial"/>
          <w:szCs w:val="22"/>
        </w:rPr>
        <w:t>)</w:t>
      </w:r>
      <w:r w:rsidR="004E5874">
        <w:rPr>
          <w:rFonts w:cs="Arial"/>
          <w:szCs w:val="22"/>
        </w:rPr>
        <w:t xml:space="preserve"> .</w:t>
      </w:r>
    </w:p>
    <w:p w14:paraId="6DB1D79B" w14:textId="4D499525" w:rsidR="00312E0B" w:rsidRPr="009778DD" w:rsidRDefault="00767DD9" w:rsidP="00FE76A5">
      <w:pPr>
        <w:rPr>
          <w:szCs w:val="22"/>
        </w:rPr>
      </w:pPr>
      <w:r w:rsidRPr="009778DD">
        <w:rPr>
          <w:szCs w:val="22"/>
        </w:rPr>
        <w:t xml:space="preserve">MQTT has defined itself as one of the best </w:t>
      </w:r>
      <w:r w:rsidR="00B84D27">
        <w:rPr>
          <w:szCs w:val="22"/>
        </w:rPr>
        <w:t>IoT</w:t>
      </w:r>
      <w:r w:rsidRPr="009778DD">
        <w:rPr>
          <w:szCs w:val="22"/>
        </w:rPr>
        <w:t xml:space="preserve"> protocols due to its specific features that cater towards </w:t>
      </w:r>
      <w:r w:rsidR="00B84D27">
        <w:rPr>
          <w:szCs w:val="22"/>
        </w:rPr>
        <w:t>IoT</w:t>
      </w:r>
      <w:r w:rsidRPr="009778DD">
        <w:rPr>
          <w:szCs w:val="22"/>
        </w:rPr>
        <w:t xml:space="preserve"> applications</w:t>
      </w:r>
    </w:p>
    <w:p w14:paraId="092D5FFE" w14:textId="6C12CF2B" w:rsidR="00767DD9" w:rsidRPr="009778DD" w:rsidRDefault="00B84D27" w:rsidP="00FE76A5">
      <w:pPr>
        <w:rPr>
          <w:szCs w:val="22"/>
        </w:rPr>
      </w:pPr>
      <w:r>
        <w:rPr>
          <w:szCs w:val="22"/>
        </w:rPr>
        <w:t>IoT devices</w:t>
      </w:r>
      <w:r w:rsidR="00767DD9" w:rsidRPr="009778DD">
        <w:rPr>
          <w:szCs w:val="22"/>
        </w:rPr>
        <w:t xml:space="preserve"> are often limited </w:t>
      </w:r>
      <w:r w:rsidR="001E1651">
        <w:rPr>
          <w:szCs w:val="22"/>
        </w:rPr>
        <w:t>in</w:t>
      </w:r>
      <w:r w:rsidR="00767DD9" w:rsidRPr="009778DD">
        <w:rPr>
          <w:szCs w:val="22"/>
        </w:rPr>
        <w:t xml:space="preserve"> terms of processing power</w:t>
      </w:r>
      <w:r w:rsidR="00FB6934">
        <w:rPr>
          <w:szCs w:val="22"/>
        </w:rPr>
        <w:t>.</w:t>
      </w:r>
      <w:r w:rsidR="00767DD9" w:rsidRPr="009778DD">
        <w:rPr>
          <w:szCs w:val="22"/>
        </w:rPr>
        <w:t xml:space="preserve"> MQTT’s minimal overhead and small packet size </w:t>
      </w:r>
      <w:r w:rsidR="001E1651">
        <w:rPr>
          <w:szCs w:val="22"/>
        </w:rPr>
        <w:t>make</w:t>
      </w:r>
      <w:r w:rsidR="00767DD9" w:rsidRPr="009778DD">
        <w:rPr>
          <w:szCs w:val="22"/>
        </w:rPr>
        <w:t xml:space="preserve"> it perfect for these devices, enabling efficient communication even with limited capabilities.</w:t>
      </w:r>
    </w:p>
    <w:p w14:paraId="328E130D" w14:textId="5812D61C" w:rsidR="00F713D0" w:rsidRPr="009778DD" w:rsidRDefault="00646B18" w:rsidP="00FE76A5">
      <w:pPr>
        <w:rPr>
          <w:szCs w:val="22"/>
        </w:rPr>
      </w:pPr>
      <w:r w:rsidRPr="009778DD">
        <w:rPr>
          <w:szCs w:val="22"/>
        </w:rPr>
        <w:t>MQTT follows a publish and subscribe pattern where the publisher and subscriber are decoupled</w:t>
      </w:r>
      <w:r w:rsidR="00FB6B5C">
        <w:rPr>
          <w:szCs w:val="22"/>
        </w:rPr>
        <w:t>,</w:t>
      </w:r>
      <w:r w:rsidRPr="009778DD">
        <w:rPr>
          <w:szCs w:val="22"/>
        </w:rPr>
        <w:t xml:space="preserve"> as the MQTT broker is responsible for establishing </w:t>
      </w:r>
      <w:r w:rsidR="00FB6B5C">
        <w:rPr>
          <w:szCs w:val="22"/>
        </w:rPr>
        <w:t>connections</w:t>
      </w:r>
      <w:r w:rsidRPr="009778DD">
        <w:rPr>
          <w:szCs w:val="22"/>
        </w:rPr>
        <w:t xml:space="preserve"> and routing and distributing messages. Both clients can publish topics to subscribe to and send messages, enabling effective data exchange and Bi-directional communication.</w:t>
      </w:r>
    </w:p>
    <w:p w14:paraId="2E33BE47" w14:textId="33F778C2" w:rsidR="00677141" w:rsidRPr="007A122E" w:rsidRDefault="00A84980" w:rsidP="00FE76A5">
      <w:pPr>
        <w:rPr>
          <w:szCs w:val="22"/>
        </w:rPr>
      </w:pPr>
      <w:r w:rsidRPr="009778DD">
        <w:rPr>
          <w:szCs w:val="22"/>
        </w:rPr>
        <w:t xml:space="preserve">We will install the </w:t>
      </w:r>
      <w:r w:rsidR="00295369" w:rsidRPr="009778DD">
        <w:rPr>
          <w:szCs w:val="22"/>
        </w:rPr>
        <w:t>Mosquit</w:t>
      </w:r>
      <w:r w:rsidR="00295369">
        <w:rPr>
          <w:szCs w:val="22"/>
        </w:rPr>
        <w:t>t</w:t>
      </w:r>
      <w:r w:rsidR="00295369" w:rsidRPr="009778DD">
        <w:rPr>
          <w:szCs w:val="22"/>
        </w:rPr>
        <w:t>o</w:t>
      </w:r>
      <w:r w:rsidRPr="009778DD">
        <w:rPr>
          <w:szCs w:val="22"/>
        </w:rPr>
        <w:t xml:space="preserve"> Broker on our local machine to enable communication between our devices</w:t>
      </w:r>
    </w:p>
    <w:p w14:paraId="56810382" w14:textId="5D599126" w:rsidR="0093552D" w:rsidRPr="009778DD" w:rsidRDefault="008905BB" w:rsidP="007A122E">
      <w:pPr>
        <w:pStyle w:val="Heading1"/>
      </w:pPr>
      <w:bookmarkStart w:id="36" w:name="_Toc197417230"/>
      <w:r w:rsidRPr="009778DD">
        <w:lastRenderedPageBreak/>
        <w:t>Implementation</w:t>
      </w:r>
      <w:bookmarkEnd w:id="36"/>
    </w:p>
    <w:p w14:paraId="7DA84C3A" w14:textId="6940DDCE" w:rsidR="008905BB" w:rsidRPr="009778DD" w:rsidRDefault="008905BB" w:rsidP="007A122E">
      <w:pPr>
        <w:pStyle w:val="Heading2"/>
      </w:pPr>
      <w:bookmarkStart w:id="37" w:name="_Toc197417231"/>
      <w:r w:rsidRPr="009778DD">
        <w:t>Camera Calibration Code</w:t>
      </w:r>
      <w:bookmarkEnd w:id="37"/>
    </w:p>
    <w:p w14:paraId="4D869D12" w14:textId="7E77A280" w:rsidR="008905BB" w:rsidRPr="009778DD" w:rsidRDefault="0001518A" w:rsidP="008905BB">
      <w:r w:rsidRPr="009778DD">
        <w:t xml:space="preserve">To correct for lens distortion from the wide-angle camera, we calibrated the system using </w:t>
      </w:r>
      <w:r w:rsidR="00FB6B5C">
        <w:t>Opencv</w:t>
      </w:r>
      <w:r w:rsidRPr="009778DD">
        <w:t xml:space="preserve">. A checkerboard pattern was used </w:t>
      </w:r>
      <w:r w:rsidR="003E655C">
        <w:t>to</w:t>
      </w:r>
      <w:r w:rsidRPr="009778DD">
        <w:t xml:space="preserve"> extract </w:t>
      </w:r>
      <w:r w:rsidR="004C3A51">
        <w:t>3d</w:t>
      </w:r>
      <w:r w:rsidRPr="009778DD">
        <w:t xml:space="preserve"> </w:t>
      </w:r>
      <w:r w:rsidR="001E1651">
        <w:t>real-world</w:t>
      </w:r>
      <w:r w:rsidRPr="009778DD">
        <w:t xml:space="preserve"> coordinates to 2D image points. The </w:t>
      </w:r>
      <w:r w:rsidRPr="009778DD">
        <w:rPr>
          <w:i/>
          <w:iCs/>
        </w:rPr>
        <w:t xml:space="preserve">cv2.calibrate.Camera() </w:t>
      </w:r>
      <w:r w:rsidRPr="009778DD">
        <w:t xml:space="preserve">function </w:t>
      </w:r>
      <w:r w:rsidR="001E1651">
        <w:t>is</w:t>
      </w:r>
      <w:r w:rsidRPr="009778DD">
        <w:t xml:space="preserve"> used to obtain the camera matrix and distortion coefficients</w:t>
      </w:r>
      <w:r w:rsidR="00B52734">
        <w:t>.</w:t>
      </w:r>
      <w:r w:rsidRPr="009778DD">
        <w:t xml:space="preserve"> once found</w:t>
      </w:r>
      <w:r w:rsidR="001E1651">
        <w:t>,</w:t>
      </w:r>
      <w:r w:rsidRPr="009778DD">
        <w:t xml:space="preserve"> we can apply to undistort each frame before further processing</w:t>
      </w:r>
      <w:r w:rsidR="00C46C84" w:rsidRPr="009778DD">
        <w:t xml:space="preserve"> </w:t>
      </w:r>
      <w:r w:rsidR="00E74330" w:rsidRPr="00E74330">
        <w:rPr>
          <w:b/>
          <w:bCs/>
        </w:rPr>
        <w:t>(</w:t>
      </w:r>
      <w:r w:rsidR="00E74330" w:rsidRPr="00E74330">
        <w:rPr>
          <w:rFonts w:cs="Arial"/>
          <w:b/>
          <w:bCs/>
          <w:szCs w:val="22"/>
        </w:rPr>
        <w:t>OpenCV 2025)</w:t>
      </w:r>
      <w:r w:rsidR="00C46C84" w:rsidRPr="009778DD">
        <w:t>.</w:t>
      </w:r>
    </w:p>
    <w:p w14:paraId="4044A198" w14:textId="77777777" w:rsidR="008905BB" w:rsidRPr="009778DD" w:rsidRDefault="008905BB" w:rsidP="008905BB">
      <w:pPr>
        <w:pStyle w:val="CodeSnippet"/>
        <w:rPr>
          <w:noProof w:val="0"/>
        </w:rPr>
      </w:pPr>
      <w:r w:rsidRPr="009778DD">
        <w:rPr>
          <w:noProof w:val="0"/>
        </w:rPr>
        <w:t xml:space="preserve">    camera_matrix = np.array([[650.07504615, 0, 624.17607378],</w:t>
      </w:r>
      <w:r w:rsidRPr="009778DD">
        <w:rPr>
          <w:noProof w:val="0"/>
        </w:rPr>
        <w:br/>
        <w:t xml:space="preserve">                              [0, 650.3368611, 366.05976318],</w:t>
      </w:r>
      <w:r w:rsidRPr="009778DD">
        <w:rPr>
          <w:noProof w:val="0"/>
        </w:rPr>
        <w:br/>
        <w:t xml:space="preserve">                              [0, 0, 1]])</w:t>
      </w:r>
      <w:r w:rsidRPr="009778DD">
        <w:rPr>
          <w:noProof w:val="0"/>
        </w:rPr>
        <w:br/>
      </w:r>
      <w:r w:rsidRPr="009778DD">
        <w:rPr>
          <w:noProof w:val="0"/>
        </w:rPr>
        <w:br/>
        <w:t xml:space="preserve">    dist_coeffs = np.array([[-0.39029839, 0.188932, 0.00151121, -0.00146645, -0.04711856]])</w:t>
      </w:r>
    </w:p>
    <w:p w14:paraId="23F8124C" w14:textId="3262A6BA" w:rsidR="008905BB" w:rsidRPr="009778DD" w:rsidRDefault="008905BB" w:rsidP="008905BB">
      <w:r w:rsidRPr="009778DD">
        <w:t xml:space="preserve">Now, in the main code now that we have the camera matrix and distortion </w:t>
      </w:r>
      <w:r w:rsidR="008C2758" w:rsidRPr="009778DD">
        <w:t>coefficients,</w:t>
      </w:r>
      <w:r w:rsidRPr="009778DD">
        <w:t xml:space="preserve"> </w:t>
      </w:r>
      <w:r w:rsidR="008C2758">
        <w:t xml:space="preserve">so </w:t>
      </w:r>
      <w:r w:rsidRPr="009778DD">
        <w:t>we can undistort our distorted input image</w:t>
      </w:r>
      <w:r w:rsidR="003B0B6D">
        <w:t xml:space="preserve"> (Figure 8)</w:t>
      </w:r>
      <w:r w:rsidRPr="009778DD">
        <w:t>.</w:t>
      </w:r>
    </w:p>
    <w:p w14:paraId="7EE2AB6C" w14:textId="77777777" w:rsidR="008905BB" w:rsidRPr="009778DD" w:rsidRDefault="008905BB" w:rsidP="008905BB">
      <w:pPr>
        <w:pStyle w:val="CodeSnippet"/>
        <w:rPr>
          <w:noProof w:val="0"/>
        </w:rPr>
      </w:pPr>
      <w:r w:rsidRPr="009778DD">
        <w:rPr>
          <w:noProof w:val="0"/>
        </w:rPr>
        <w:t>undistorted_frame = cv2.undistort(distorteted_frame, camera_matrix, dist_coeffs)</w:t>
      </w:r>
    </w:p>
    <w:p w14:paraId="1C764DEC" w14:textId="395E4AD7" w:rsidR="008905BB" w:rsidRPr="001A4467" w:rsidRDefault="003071E4" w:rsidP="001A4467">
      <w:r>
        <w:rPr>
          <w:noProof/>
        </w:rPr>
        <mc:AlternateContent>
          <mc:Choice Requires="wps">
            <w:drawing>
              <wp:anchor distT="0" distB="0" distL="114300" distR="114300" simplePos="0" relativeHeight="251706368" behindDoc="0" locked="0" layoutInCell="1" allowOverlap="1" wp14:anchorId="4FAF9A47" wp14:editId="7169E28F">
                <wp:simplePos x="0" y="0"/>
                <wp:positionH relativeFrom="margin">
                  <wp:align>center</wp:align>
                </wp:positionH>
                <wp:positionV relativeFrom="paragraph">
                  <wp:posOffset>4593310</wp:posOffset>
                </wp:positionV>
                <wp:extent cx="3314065" cy="635"/>
                <wp:effectExtent l="0" t="0" r="635" b="8255"/>
                <wp:wrapTopAndBottom/>
                <wp:docPr id="1887409734" name="Text Box 1"/>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51D70D86" w14:textId="46A88707" w:rsidR="001A4467" w:rsidRPr="0027449C" w:rsidRDefault="001A4467" w:rsidP="001A4467">
                            <w:pPr>
                              <w:pStyle w:val="Caption"/>
                              <w:jc w:val="center"/>
                              <w:rPr>
                                <w:sz w:val="22"/>
                              </w:rPr>
                            </w:pPr>
                            <w:r>
                              <w:t xml:space="preserve">Figure </w:t>
                            </w:r>
                            <w:fldSimple w:instr=" SEQ Figure \* ARABIC ">
                              <w:r w:rsidR="00324DB2">
                                <w:rPr>
                                  <w:noProof/>
                                </w:rPr>
                                <w:t>9</w:t>
                              </w:r>
                            </w:fldSimple>
                            <w:r>
                              <w:t>:Undistorted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F9A47" id="_x0000_s1033" type="#_x0000_t202" style="position:absolute;left:0;text-align:left;margin-left:0;margin-top:361.7pt;width:260.9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OYGw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6eTjeHbLmaTYbHob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" stroked="f">
                <v:textbox style="mso-fit-shape-to-text:t" inset="0,0,0,0">
                  <w:txbxContent>
                    <w:p w14:paraId="51D70D86" w14:textId="46A88707" w:rsidR="001A4467" w:rsidRPr="0027449C" w:rsidRDefault="001A4467" w:rsidP="001A4467">
                      <w:pPr>
                        <w:pStyle w:val="Caption"/>
                        <w:jc w:val="center"/>
                        <w:rPr>
                          <w:sz w:val="22"/>
                        </w:rPr>
                      </w:pPr>
                      <w:r>
                        <w:t xml:space="preserve">Figure </w:t>
                      </w:r>
                      <w:fldSimple w:instr=" SEQ Figure \* ARABIC ">
                        <w:r w:rsidR="00324DB2">
                          <w:rPr>
                            <w:noProof/>
                          </w:rPr>
                          <w:t>9</w:t>
                        </w:r>
                      </w:fldSimple>
                      <w:r>
                        <w:t>:Undistorted Image</w:t>
                      </w:r>
                    </w:p>
                  </w:txbxContent>
                </v:textbox>
                <w10:wrap type="topAndBottom" anchorx="margin"/>
              </v:shape>
            </w:pict>
          </mc:Fallback>
        </mc:AlternateContent>
      </w:r>
      <w:r w:rsidRPr="009778DD">
        <w:rPr>
          <w:noProof/>
        </w:rPr>
        <w:drawing>
          <wp:anchor distT="0" distB="0" distL="114300" distR="114300" simplePos="0" relativeHeight="251677696" behindDoc="0" locked="0" layoutInCell="1" allowOverlap="1" wp14:anchorId="4FA37C9D" wp14:editId="6E385F6C">
            <wp:simplePos x="0" y="0"/>
            <wp:positionH relativeFrom="margin">
              <wp:posOffset>1132370</wp:posOffset>
            </wp:positionH>
            <wp:positionV relativeFrom="paragraph">
              <wp:posOffset>2498008</wp:posOffset>
            </wp:positionV>
            <wp:extent cx="3314065" cy="1890395"/>
            <wp:effectExtent l="0" t="0" r="635" b="0"/>
            <wp:wrapTopAndBottom/>
            <wp:docPr id="57975221" name="Picture 7" descr="A blue cubes on a brown and white ru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221" name="Picture 7" descr="A blue cubes on a brown and white rug&#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4065" cy="1890395"/>
                    </a:xfrm>
                    <a:prstGeom prst="rect">
                      <a:avLst/>
                    </a:prstGeom>
                    <a:noFill/>
                  </pic:spPr>
                </pic:pic>
              </a:graphicData>
            </a:graphic>
          </wp:anchor>
        </w:drawing>
      </w:r>
      <w:r w:rsidR="001A4467">
        <w:rPr>
          <w:noProof/>
        </w:rPr>
        <mc:AlternateContent>
          <mc:Choice Requires="wps">
            <w:drawing>
              <wp:anchor distT="0" distB="0" distL="114300" distR="114300" simplePos="0" relativeHeight="251704320" behindDoc="0" locked="0" layoutInCell="1" allowOverlap="1" wp14:anchorId="33E98B6E" wp14:editId="71F02646">
                <wp:simplePos x="0" y="0"/>
                <wp:positionH relativeFrom="column">
                  <wp:posOffset>1071880</wp:posOffset>
                </wp:positionH>
                <wp:positionV relativeFrom="paragraph">
                  <wp:posOffset>2248535</wp:posOffset>
                </wp:positionV>
                <wp:extent cx="3257550" cy="635"/>
                <wp:effectExtent l="0" t="0" r="0" b="0"/>
                <wp:wrapTopAndBottom/>
                <wp:docPr id="1938429745" name="Text Box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CFA9A70" w14:textId="62E7482C" w:rsidR="001A4467" w:rsidRPr="0061548C" w:rsidRDefault="001A4467" w:rsidP="001A4467">
                            <w:pPr>
                              <w:pStyle w:val="Caption"/>
                              <w:jc w:val="center"/>
                              <w:rPr>
                                <w:sz w:val="22"/>
                              </w:rPr>
                            </w:pPr>
                            <w:r>
                              <w:t xml:space="preserve">Figure </w:t>
                            </w:r>
                            <w:fldSimple w:instr=" SEQ Figure \* ARABIC ">
                              <w:r w:rsidR="00324DB2">
                                <w:rPr>
                                  <w:noProof/>
                                </w:rPr>
                                <w:t>8</w:t>
                              </w:r>
                            </w:fldSimple>
                            <w:r>
                              <w:t>: 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98B6E" id="_x0000_s1034" type="#_x0000_t202" style="position:absolute;left:0;text-align:left;margin-left:84.4pt;margin-top:177.05pt;width:25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0H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c4+z2YUkhS7vZn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" stroked="f">
                <v:textbox style="mso-fit-shape-to-text:t" inset="0,0,0,0">
                  <w:txbxContent>
                    <w:p w14:paraId="4CFA9A70" w14:textId="62E7482C" w:rsidR="001A4467" w:rsidRPr="0061548C" w:rsidRDefault="001A4467" w:rsidP="001A4467">
                      <w:pPr>
                        <w:pStyle w:val="Caption"/>
                        <w:jc w:val="center"/>
                        <w:rPr>
                          <w:sz w:val="22"/>
                        </w:rPr>
                      </w:pPr>
                      <w:r>
                        <w:t xml:space="preserve">Figure </w:t>
                      </w:r>
                      <w:fldSimple w:instr=" SEQ Figure \* ARABIC ">
                        <w:r w:rsidR="00324DB2">
                          <w:rPr>
                            <w:noProof/>
                          </w:rPr>
                          <w:t>8</w:t>
                        </w:r>
                      </w:fldSimple>
                      <w:r>
                        <w:t>: Distorted Image</w:t>
                      </w:r>
                    </w:p>
                  </w:txbxContent>
                </v:textbox>
                <w10:wrap type="topAndBottom"/>
              </v:shape>
            </w:pict>
          </mc:Fallback>
        </mc:AlternateContent>
      </w:r>
      <w:r w:rsidR="008905BB" w:rsidRPr="009778DD">
        <w:rPr>
          <w:noProof/>
        </w:rPr>
        <w:drawing>
          <wp:anchor distT="0" distB="0" distL="114300" distR="114300" simplePos="0" relativeHeight="251676672" behindDoc="0" locked="0" layoutInCell="1" allowOverlap="1" wp14:anchorId="4282D390" wp14:editId="6E03C7B3">
            <wp:simplePos x="0" y="0"/>
            <wp:positionH relativeFrom="margin">
              <wp:align>center</wp:align>
            </wp:positionH>
            <wp:positionV relativeFrom="paragraph">
              <wp:posOffset>307340</wp:posOffset>
            </wp:positionV>
            <wp:extent cx="3257550" cy="1884045"/>
            <wp:effectExtent l="0" t="0" r="0" b="1905"/>
            <wp:wrapTopAndBottom/>
            <wp:docPr id="667363622" name="Picture 5" descr="A close-up of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63622" name="Picture 5" descr="A close-up of a carpe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50" cy="1884045"/>
                    </a:xfrm>
                    <a:prstGeom prst="rect">
                      <a:avLst/>
                    </a:prstGeom>
                    <a:noFill/>
                  </pic:spPr>
                </pic:pic>
              </a:graphicData>
            </a:graphic>
            <wp14:sizeRelH relativeFrom="margin">
              <wp14:pctWidth>0</wp14:pctWidth>
            </wp14:sizeRelH>
            <wp14:sizeRelV relativeFrom="margin">
              <wp14:pctHeight>0</wp14:pctHeight>
            </wp14:sizeRelV>
          </wp:anchor>
        </w:drawing>
      </w:r>
      <w:r w:rsidR="008905BB" w:rsidRPr="009778DD">
        <w:t>Which will produce this output</w:t>
      </w:r>
      <w:r w:rsidR="003B0B6D">
        <w:t xml:space="preserve"> (Figure 9)</w:t>
      </w:r>
    </w:p>
    <w:p w14:paraId="5A89DCEE" w14:textId="0371AB86" w:rsidR="008905BB" w:rsidRPr="009778DD" w:rsidRDefault="008905BB" w:rsidP="0032501D">
      <w:pPr>
        <w:pStyle w:val="Heading2"/>
      </w:pPr>
      <w:bookmarkStart w:id="38" w:name="_Toc197417232"/>
      <w:r w:rsidRPr="009778DD">
        <w:lastRenderedPageBreak/>
        <w:t>ArUco generation code</w:t>
      </w:r>
      <w:bookmarkEnd w:id="38"/>
    </w:p>
    <w:p w14:paraId="71CFA030" w14:textId="7803804F" w:rsidR="0001518A" w:rsidRPr="009778DD" w:rsidRDefault="0001518A" w:rsidP="008905BB">
      <w:pPr>
        <w:rPr>
          <w:szCs w:val="22"/>
        </w:rPr>
      </w:pPr>
      <w:r w:rsidRPr="009778DD">
        <w:rPr>
          <w:szCs w:val="22"/>
        </w:rPr>
        <w:t xml:space="preserve">For ArUco marker generation, we used the </w:t>
      </w:r>
      <w:r w:rsidRPr="009778DD">
        <w:rPr>
          <w:i/>
          <w:iCs/>
          <w:szCs w:val="22"/>
        </w:rPr>
        <w:t xml:space="preserve">DICT_6X6_250 </w:t>
      </w:r>
      <w:r w:rsidRPr="009778DD">
        <w:rPr>
          <w:szCs w:val="22"/>
        </w:rPr>
        <w:t xml:space="preserve">dictionary and created markers with </w:t>
      </w:r>
      <w:r w:rsidRPr="009778DD">
        <w:rPr>
          <w:i/>
          <w:iCs/>
          <w:szCs w:val="22"/>
        </w:rPr>
        <w:t>cv2.aruco.</w:t>
      </w:r>
      <w:r w:rsidR="008C2758">
        <w:rPr>
          <w:i/>
          <w:iCs/>
          <w:szCs w:val="22"/>
        </w:rPr>
        <w:t xml:space="preserve">In </w:t>
      </w:r>
      <w:r w:rsidRPr="009778DD">
        <w:rPr>
          <w:i/>
          <w:iCs/>
          <w:szCs w:val="22"/>
        </w:rPr>
        <w:t>generateImageMarker()</w:t>
      </w:r>
      <w:r w:rsidR="003B0B6D">
        <w:rPr>
          <w:i/>
          <w:iCs/>
          <w:szCs w:val="22"/>
        </w:rPr>
        <w:t xml:space="preserve">, </w:t>
      </w:r>
      <w:r w:rsidR="00F448AE">
        <w:rPr>
          <w:szCs w:val="22"/>
        </w:rPr>
        <w:t>we can see an example with Figure 10</w:t>
      </w:r>
      <w:r w:rsidRPr="009778DD">
        <w:rPr>
          <w:szCs w:val="22"/>
        </w:rPr>
        <w:t>. These markers were placed in the corners of the environment for perspective warping and on the robot for position tracking</w:t>
      </w:r>
      <w:r w:rsidR="002E2553" w:rsidRPr="009778DD">
        <w:rPr>
          <w:szCs w:val="22"/>
        </w:rPr>
        <w:t xml:space="preserve"> </w:t>
      </w:r>
      <w:r w:rsidR="00523D66" w:rsidRPr="00523D66">
        <w:rPr>
          <w:b/>
          <w:bCs/>
          <w:szCs w:val="22"/>
        </w:rPr>
        <w:t>(</w:t>
      </w:r>
      <w:r w:rsidR="00523D66" w:rsidRPr="00523D66">
        <w:rPr>
          <w:rFonts w:cs="Arial"/>
          <w:b/>
          <w:bCs/>
          <w:szCs w:val="22"/>
        </w:rPr>
        <w:t>GeeksforGeeks 2024)</w:t>
      </w:r>
    </w:p>
    <w:p w14:paraId="5DE3B0A4" w14:textId="77777777" w:rsidR="0001518A" w:rsidRPr="009778DD" w:rsidRDefault="0001518A" w:rsidP="0001518A">
      <w:pPr>
        <w:pStyle w:val="CodeSnippet"/>
        <w:rPr>
          <w:noProof w:val="0"/>
        </w:rPr>
      </w:pPr>
      <w:r w:rsidRPr="009778DD">
        <w:rPr>
          <w:noProof w:val="0"/>
        </w:rPr>
        <w:t>aruco_dict = cv2.aruco.getPredefinedDictionary(cv2.aruco.DICT_6X6_250)</w:t>
      </w:r>
    </w:p>
    <w:p w14:paraId="39F775FE" w14:textId="02FC6A3C" w:rsidR="008905BB" w:rsidRPr="009778DD" w:rsidRDefault="0001518A" w:rsidP="0001518A">
      <w:pPr>
        <w:pStyle w:val="CodeSnippet"/>
        <w:rPr>
          <w:noProof w:val="0"/>
        </w:rPr>
      </w:pPr>
      <w:r w:rsidRPr="009778DD">
        <w:rPr>
          <w:noProof w:val="0"/>
        </w:rPr>
        <w:t>marker_image = cv2.aruco.generateImageMarker(aruco_dict, marker_id=15, side_pixels=200)</w:t>
      </w:r>
    </w:p>
    <w:p w14:paraId="6AEC30C8" w14:textId="07EC7C4E" w:rsidR="0001518A" w:rsidRPr="009778DD" w:rsidRDefault="008905BB" w:rsidP="00FE76A5">
      <w:pPr>
        <w:rPr>
          <w:szCs w:val="22"/>
        </w:rPr>
      </w:pPr>
      <w:r w:rsidRPr="009778DD">
        <w:rPr>
          <w:szCs w:val="22"/>
        </w:rPr>
        <w:t>In this case, we will generate the ArUco marker</w:t>
      </w:r>
      <w:r w:rsidR="0001518A" w:rsidRPr="009778DD">
        <w:rPr>
          <w:szCs w:val="22"/>
        </w:rPr>
        <w:t>:</w:t>
      </w:r>
      <w:r w:rsidRPr="009778DD">
        <w:rPr>
          <w:szCs w:val="22"/>
        </w:rPr>
        <w:t xml:space="preserve"> </w:t>
      </w:r>
      <w:r w:rsidR="001A4467">
        <w:rPr>
          <w:noProof/>
        </w:rPr>
        <mc:AlternateContent>
          <mc:Choice Requires="wps">
            <w:drawing>
              <wp:anchor distT="0" distB="0" distL="114300" distR="114300" simplePos="0" relativeHeight="251708416" behindDoc="0" locked="0" layoutInCell="1" allowOverlap="1" wp14:anchorId="63E51603" wp14:editId="604881F4">
                <wp:simplePos x="0" y="0"/>
                <wp:positionH relativeFrom="column">
                  <wp:posOffset>843280</wp:posOffset>
                </wp:positionH>
                <wp:positionV relativeFrom="paragraph">
                  <wp:posOffset>3101975</wp:posOffset>
                </wp:positionV>
                <wp:extent cx="3707765" cy="635"/>
                <wp:effectExtent l="0" t="0" r="0" b="0"/>
                <wp:wrapTopAndBottom/>
                <wp:docPr id="99145689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76DE20D5" w14:textId="0862CA93" w:rsidR="001A4467" w:rsidRPr="00F37C2A" w:rsidRDefault="001A4467" w:rsidP="001A4467">
                            <w:pPr>
                              <w:pStyle w:val="Caption"/>
                              <w:jc w:val="center"/>
                              <w:rPr>
                                <w:sz w:val="22"/>
                                <w:szCs w:val="22"/>
                              </w:rPr>
                            </w:pPr>
                            <w:r>
                              <w:t xml:space="preserve">Figure </w:t>
                            </w:r>
                            <w:fldSimple w:instr=" SEQ Figure \* ARABIC ">
                              <w:r w:rsidR="00324DB2">
                                <w:rPr>
                                  <w:noProof/>
                                </w:rPr>
                                <w:t>10</w:t>
                              </w:r>
                            </w:fldSimple>
                            <w:r>
                              <w:t>: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51603" id="_x0000_s1035" type="#_x0000_t202" style="position:absolute;left:0;text-align:left;margin-left:66.4pt;margin-top:244.25pt;width:29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E+Gw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lvZ+PZbHrHmaTY9PYu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" stroked="f">
                <v:textbox style="mso-fit-shape-to-text:t" inset="0,0,0,0">
                  <w:txbxContent>
                    <w:p w14:paraId="76DE20D5" w14:textId="0862CA93" w:rsidR="001A4467" w:rsidRPr="00F37C2A" w:rsidRDefault="001A4467" w:rsidP="001A4467">
                      <w:pPr>
                        <w:pStyle w:val="Caption"/>
                        <w:jc w:val="center"/>
                        <w:rPr>
                          <w:sz w:val="22"/>
                          <w:szCs w:val="22"/>
                        </w:rPr>
                      </w:pPr>
                      <w:r>
                        <w:t xml:space="preserve">Figure </w:t>
                      </w:r>
                      <w:fldSimple w:instr=" SEQ Figure \* ARABIC ">
                        <w:r w:rsidR="00324DB2">
                          <w:rPr>
                            <w:noProof/>
                          </w:rPr>
                          <w:t>10</w:t>
                        </w:r>
                      </w:fldSimple>
                      <w:r>
                        <w:t>: ArUco marker</w:t>
                      </w:r>
                    </w:p>
                  </w:txbxContent>
                </v:textbox>
                <w10:wrap type="topAndBottom"/>
              </v:shape>
            </w:pict>
          </mc:Fallback>
        </mc:AlternateContent>
      </w:r>
      <w:r w:rsidR="0001518A" w:rsidRPr="009778DD">
        <w:rPr>
          <w:noProof/>
          <w:szCs w:val="22"/>
        </w:rPr>
        <w:drawing>
          <wp:anchor distT="0" distB="0" distL="114300" distR="114300" simplePos="0" relativeHeight="251679744" behindDoc="0" locked="0" layoutInCell="1" allowOverlap="1" wp14:anchorId="5F4F0C85" wp14:editId="155D2B8B">
            <wp:simplePos x="0" y="0"/>
            <wp:positionH relativeFrom="margin">
              <wp:align>center</wp:align>
            </wp:positionH>
            <wp:positionV relativeFrom="paragraph">
              <wp:posOffset>263525</wp:posOffset>
            </wp:positionV>
            <wp:extent cx="3707765" cy="2781300"/>
            <wp:effectExtent l="0" t="0" r="6985" b="0"/>
            <wp:wrapTopAndBottom/>
            <wp:docPr id="1395088365" name="Picture 2" descr="A black and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8365" name="Picture 2" descr="A black and white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776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EB859" w14:textId="27D7C1CA" w:rsidR="00DA008C" w:rsidRPr="009778DD" w:rsidRDefault="00DA008C" w:rsidP="0032501D">
      <w:pPr>
        <w:pStyle w:val="Heading2"/>
      </w:pPr>
      <w:bookmarkStart w:id="39" w:name="_Toc197417233"/>
      <w:r w:rsidRPr="009778DD">
        <w:t>Object Detection</w:t>
      </w:r>
      <w:bookmarkEnd w:id="39"/>
    </w:p>
    <w:p w14:paraId="37549E74" w14:textId="6FA9DE8E" w:rsidR="00DA008C" w:rsidRPr="009778DD" w:rsidRDefault="00DA008C" w:rsidP="00FE76A5">
      <w:r w:rsidRPr="009778DD">
        <w:t>To detect any objects</w:t>
      </w:r>
      <w:r w:rsidR="00FB6B5C">
        <w:t>,</w:t>
      </w:r>
      <w:r w:rsidRPr="009778DD">
        <w:t xml:space="preserve"> we will use colour detections to identify green objects </w:t>
      </w:r>
      <w:r w:rsidR="00B26B07">
        <w:t>in</w:t>
      </w:r>
      <w:r w:rsidRPr="009778DD">
        <w:t xml:space="preserve"> </w:t>
      </w:r>
      <w:r w:rsidR="00B26B07">
        <w:t xml:space="preserve">the </w:t>
      </w:r>
      <w:r w:rsidRPr="009778DD">
        <w:t>time frame, however</w:t>
      </w:r>
      <w:r w:rsidR="00B26B07">
        <w:t>,</w:t>
      </w:r>
      <w:r w:rsidRPr="009778DD">
        <w:t xml:space="preserve"> we first need to process the frame</w:t>
      </w:r>
      <w:r w:rsidR="001416A0">
        <w:t>.</w:t>
      </w:r>
    </w:p>
    <w:p w14:paraId="26B91308" w14:textId="4747A253" w:rsidR="00DA008C" w:rsidRPr="009778DD" w:rsidRDefault="00DA008C" w:rsidP="00FE67EA">
      <w:pPr>
        <w:pStyle w:val="CodeSnippet"/>
        <w:rPr>
          <w:noProof w:val="0"/>
        </w:rPr>
      </w:pPr>
      <w:r w:rsidRPr="009778DD">
        <w:rPr>
          <w:noProof w:val="0"/>
        </w:rPr>
        <w:br/>
        <w:t>cropped_frame_HSV_unblured = cv2.cvtColor(cropped_frame, cv2.COLOR_BGR2HSV)</w:t>
      </w:r>
      <w:r w:rsidRPr="009778DD">
        <w:rPr>
          <w:noProof w:val="0"/>
        </w:rPr>
        <w:br/>
        <w:t>cropped_frame_HSV = cv2.GaussianBlur(cropped_frame_HSV_unblured, (5, 5), 0)</w:t>
      </w:r>
    </w:p>
    <w:p w14:paraId="3E7BC68E" w14:textId="71E32073" w:rsidR="00DA008C" w:rsidRPr="009778DD" w:rsidRDefault="00351CB8" w:rsidP="00FE76A5">
      <w:r w:rsidRPr="009778DD">
        <w:t>The first line converts our frame into HSV format</w:t>
      </w:r>
      <w:r w:rsidR="008C2758">
        <w:t>,</w:t>
      </w:r>
      <w:r w:rsidRPr="009778DD">
        <w:t xml:space="preserve"> which is necessary for colour detection, </w:t>
      </w:r>
      <w:r w:rsidR="001E1651">
        <w:t xml:space="preserve">and </w:t>
      </w:r>
      <w:r w:rsidRPr="009778DD">
        <w:t>the second line applies a Gaussian blu</w:t>
      </w:r>
      <w:r w:rsidR="00BF634D" w:rsidRPr="009778DD">
        <w:t>r</w:t>
      </w:r>
      <w:r w:rsidRPr="009778DD">
        <w:t xml:space="preserve"> onto our frame. A </w:t>
      </w:r>
      <w:r w:rsidR="008C2758">
        <w:t>Gaussian</w:t>
      </w:r>
      <w:r w:rsidRPr="009778DD">
        <w:t xml:space="preserve"> blur is a smoothing technique that reduces noise and detail by applying a </w:t>
      </w:r>
      <w:r w:rsidR="008C2758">
        <w:t>Gaussian</w:t>
      </w:r>
      <w:r w:rsidRPr="009778DD">
        <w:t xml:space="preserve"> </w:t>
      </w:r>
      <w:r w:rsidR="00BF634D" w:rsidRPr="009778DD">
        <w:t>function</w:t>
      </w:r>
      <w:r w:rsidRPr="009778DD">
        <w:t xml:space="preserve"> to blur the image. When detecting objects</w:t>
      </w:r>
      <w:r w:rsidR="008C2758">
        <w:t>,</w:t>
      </w:r>
      <w:r w:rsidRPr="009778DD">
        <w:t xml:space="preserve"> the camera may introduce small </w:t>
      </w:r>
      <w:r w:rsidR="00F77020" w:rsidRPr="009778DD">
        <w:t xml:space="preserve">noise </w:t>
      </w:r>
      <w:r w:rsidRPr="009778DD">
        <w:t xml:space="preserve">variations under </w:t>
      </w:r>
      <w:r w:rsidR="00BF634D" w:rsidRPr="009778DD">
        <w:t>adverse</w:t>
      </w:r>
      <w:r w:rsidRPr="009778DD">
        <w:t xml:space="preserve"> lighting conditions</w:t>
      </w:r>
      <w:r w:rsidR="008C2758">
        <w:t>,</w:t>
      </w:r>
      <w:r w:rsidR="00BF634D" w:rsidRPr="009778DD">
        <w:t xml:space="preserve"> which can cause false positives. Blurring helps reduce random pixel-level noise, making further detection more accurate.</w:t>
      </w:r>
    </w:p>
    <w:p w14:paraId="13BFE87C" w14:textId="70174CA7" w:rsidR="00BF634D" w:rsidRPr="009778DD" w:rsidRDefault="00BF634D" w:rsidP="001A4467">
      <w:pPr>
        <w:pStyle w:val="CodeSnippet"/>
        <w:rPr>
          <w:noProof w:val="0"/>
        </w:rPr>
      </w:pPr>
      <w:r w:rsidRPr="009778DD">
        <w:rPr>
          <w:noProof w:val="0"/>
        </w:rPr>
        <w:t>green_lower_1 = np.array([35, 20, 40])  # Adjusted to avoid over-detection &amp; flickering</w:t>
      </w:r>
      <w:r w:rsidRPr="009778DD">
        <w:rPr>
          <w:noProof w:val="0"/>
        </w:rPr>
        <w:br/>
        <w:t xml:space="preserve">    green_upper_1 = np.array([85, 255, 255])</w:t>
      </w:r>
      <w:r w:rsidRPr="009778DD">
        <w:rPr>
          <w:noProof w:val="0"/>
        </w:rPr>
        <w:br/>
      </w:r>
      <w:r w:rsidRPr="009778DD">
        <w:rPr>
          <w:noProof w:val="0"/>
        </w:rPr>
        <w:br/>
      </w:r>
      <w:r w:rsidRPr="009778DD">
        <w:rPr>
          <w:noProof w:val="0"/>
        </w:rPr>
        <w:lastRenderedPageBreak/>
        <w:br/>
        <w:t xml:space="preserve"># Create masks to filter out </w:t>
      </w:r>
      <w:r w:rsidR="00FE0005">
        <w:rPr>
          <w:noProof w:val="0"/>
        </w:rPr>
        <w:t xml:space="preserve">the </w:t>
      </w:r>
      <w:r w:rsidRPr="009778DD">
        <w:rPr>
          <w:noProof w:val="0"/>
        </w:rPr>
        <w:t>green color</w:t>
      </w:r>
      <w:r w:rsidRPr="009778DD">
        <w:rPr>
          <w:noProof w:val="0"/>
        </w:rPr>
        <w:br/>
        <w:t xml:space="preserve">    green_mask = cv2.inRange(cropped_frame_HSV, green_lower_1, green_upper_1)</w:t>
      </w:r>
      <w:r w:rsidRPr="009778DD">
        <w:rPr>
          <w:noProof w:val="0"/>
        </w:rPr>
        <w:br/>
      </w:r>
      <w:r w:rsidRPr="009778DD">
        <w:rPr>
          <w:noProof w:val="0"/>
        </w:rPr>
        <w:br/>
      </w:r>
      <w:r w:rsidRPr="009778DD">
        <w:rPr>
          <w:noProof w:val="0"/>
        </w:rPr>
        <w:br/>
        <w:t xml:space="preserve">    kernel = np.ones((5, 5), np.uint8)</w:t>
      </w:r>
      <w:r w:rsidRPr="009778DD">
        <w:rPr>
          <w:noProof w:val="0"/>
        </w:rPr>
        <w:br/>
        <w:t xml:space="preserve">    green_mask = cv2.morphologyEx(green_mask, cv2.MORPH_OPEN, kernel)</w:t>
      </w:r>
      <w:r w:rsidRPr="009778DD">
        <w:rPr>
          <w:noProof w:val="0"/>
        </w:rPr>
        <w:br/>
        <w:t xml:space="preserve">    green_mask = cv2.morphologyEx(green_mask, cv2.MORPH_CLOSE, kernel)</w:t>
      </w:r>
    </w:p>
    <w:p w14:paraId="6592CEC7" w14:textId="0B3045B9" w:rsidR="00BF634D" w:rsidRPr="009778DD" w:rsidRDefault="004D68F7" w:rsidP="00FE76A5">
      <w:r w:rsidRPr="009778DD">
        <w:t xml:space="preserve">We then set two arrays </w:t>
      </w:r>
      <w:r w:rsidR="00C42A15">
        <w:t xml:space="preserve">to </w:t>
      </w:r>
      <w:r w:rsidRPr="009778DD">
        <w:t>describe the upper and lower limits for our colour detection</w:t>
      </w:r>
      <w:r w:rsidR="001E1651">
        <w:t>;</w:t>
      </w:r>
      <w:r w:rsidRPr="009778DD">
        <w:t xml:space="preserve"> any colour within these limits will be identified. A mask will be created </w:t>
      </w:r>
      <w:r w:rsidR="001E1651">
        <w:t>that</w:t>
      </w:r>
      <w:r w:rsidRPr="009778DD">
        <w:t xml:space="preserve"> individually checks each pixel in the frame and compares its HSV value to the range we described</w:t>
      </w:r>
      <w:r w:rsidR="001E1651">
        <w:t>.</w:t>
      </w:r>
      <w:r w:rsidRPr="009778DD">
        <w:t xml:space="preserve"> </w:t>
      </w:r>
      <w:r w:rsidR="001E1651">
        <w:t>If</w:t>
      </w:r>
      <w:r w:rsidRPr="009778DD">
        <w:t xml:space="preserve"> it is within range</w:t>
      </w:r>
      <w:r w:rsidR="00C42A15">
        <w:t>,</w:t>
      </w:r>
      <w:r w:rsidRPr="009778DD">
        <w:t xml:space="preserve"> the pixel is set to white</w:t>
      </w:r>
      <w:r w:rsidR="001E1651">
        <w:t>;</w:t>
      </w:r>
      <w:r w:rsidRPr="009778DD">
        <w:t xml:space="preserve"> and if not set to black. The function returns a </w:t>
      </w:r>
      <w:r w:rsidR="00314D19" w:rsidRPr="009778DD">
        <w:t>binary image with any obstacles highlighted.</w:t>
      </w:r>
      <w:r w:rsidRPr="009778DD">
        <w:t xml:space="preserve"> </w:t>
      </w:r>
    </w:p>
    <w:p w14:paraId="197078B9" w14:textId="59367303" w:rsidR="00E63CDA" w:rsidRPr="009778DD" w:rsidRDefault="00314D19" w:rsidP="00FE76A5">
      <w:r w:rsidRPr="009778DD">
        <w:t>The next set of code cleans up the binary mask and removes unwanted noise, the MORPH_OPEN function removes any white noise outside the main object and the MORPH_CLOSE fills in any black holes inside any white object</w:t>
      </w:r>
    </w:p>
    <w:p w14:paraId="257E1812" w14:textId="483406F7" w:rsidR="00E63CDA" w:rsidRPr="009778DD" w:rsidRDefault="00E63CDA" w:rsidP="001A4467">
      <w:pPr>
        <w:pStyle w:val="CodeSnippet"/>
        <w:rPr>
          <w:noProof w:val="0"/>
        </w:rPr>
      </w:pPr>
      <w:r w:rsidRPr="009778DD">
        <w:rPr>
          <w:noProof w:val="0"/>
        </w:rPr>
        <w:t>num_labels, labels, stats, _ = cv2.connectedComponentsWithStats(green_mask)</w:t>
      </w:r>
      <w:r w:rsidRPr="009778DD">
        <w:rPr>
          <w:noProof w:val="0"/>
        </w:rPr>
        <w:br/>
      </w:r>
      <w:r w:rsidRPr="009778DD">
        <w:rPr>
          <w:noProof w:val="0"/>
        </w:rPr>
        <w:br/>
        <w:t>min_area = 200</w:t>
      </w:r>
      <w:r w:rsidRPr="009778DD">
        <w:rPr>
          <w:noProof w:val="0"/>
        </w:rPr>
        <w:br/>
      </w:r>
      <w:r w:rsidRPr="009778DD">
        <w:rPr>
          <w:noProof w:val="0"/>
        </w:rPr>
        <w:br/>
        <w:t>for i in range(1, num_labels):</w:t>
      </w:r>
      <w:r w:rsidRPr="009778DD">
        <w:rPr>
          <w:noProof w:val="0"/>
        </w:rPr>
        <w:br/>
        <w:t xml:space="preserve">    if stats[i, cv2.CC_STAT_AREA] &lt; min_area:</w:t>
      </w:r>
      <w:r w:rsidRPr="009778DD">
        <w:rPr>
          <w:noProof w:val="0"/>
        </w:rPr>
        <w:br/>
        <w:t xml:space="preserve">        green_mask[labels == i] = 0</w:t>
      </w:r>
    </w:p>
    <w:p w14:paraId="74BC280A" w14:textId="665C6366" w:rsidR="0093552D" w:rsidRPr="009778DD" w:rsidRDefault="00E63CDA" w:rsidP="00FE76A5">
      <w:r w:rsidRPr="009778DD">
        <w:t xml:space="preserve">To fully remove any false </w:t>
      </w:r>
      <w:r w:rsidR="001416A0">
        <w:t>positives</w:t>
      </w:r>
      <w:r w:rsidRPr="009778DD">
        <w:t>, we will apply contouring filtering to our mask. Since our mask only includes our real obstacles and noise</w:t>
      </w:r>
      <w:r w:rsidR="00FD418C">
        <w:t>,</w:t>
      </w:r>
      <w:r w:rsidRPr="009778DD">
        <w:t xml:space="preserve"> by measuring the contours of the objects</w:t>
      </w:r>
      <w:r w:rsidR="004C3A51">
        <w:t>,</w:t>
      </w:r>
      <w:r w:rsidRPr="009778DD">
        <w:t xml:space="preserve"> we can differentiate between </w:t>
      </w:r>
      <w:r w:rsidR="00A86565" w:rsidRPr="009778DD">
        <w:t>real obstacles and noise.</w:t>
      </w:r>
    </w:p>
    <w:p w14:paraId="060F0B9B" w14:textId="2648315A" w:rsidR="00A86565" w:rsidRPr="009778DD" w:rsidRDefault="00A86565" w:rsidP="00FE76A5">
      <w:r w:rsidRPr="009778DD">
        <w:t xml:space="preserve">We will set the minimum area of </w:t>
      </w:r>
      <w:r w:rsidR="004C3A51">
        <w:t xml:space="preserve">the </w:t>
      </w:r>
      <w:r w:rsidRPr="009778DD">
        <w:t>object to 200</w:t>
      </w:r>
      <w:r w:rsidR="004C3A51">
        <w:t>,</w:t>
      </w:r>
      <w:r w:rsidRPr="009778DD">
        <w:t xml:space="preserve"> and </w:t>
      </w:r>
      <w:r w:rsidR="008C2758">
        <w:t>iterate</w:t>
      </w:r>
      <w:r w:rsidRPr="009778DD">
        <w:t xml:space="preserve"> </w:t>
      </w:r>
      <w:r w:rsidR="008C2758">
        <w:t>over</w:t>
      </w:r>
      <w:r w:rsidRPr="009778DD">
        <w:t xml:space="preserve"> the areas of all the objects</w:t>
      </w:r>
      <w:r w:rsidR="008C2758">
        <w:t>;</w:t>
      </w:r>
      <w:r w:rsidRPr="009778DD">
        <w:t xml:space="preserve"> any object that has </w:t>
      </w:r>
      <w:r w:rsidR="008C2758">
        <w:t xml:space="preserve">an </w:t>
      </w:r>
      <w:r w:rsidRPr="009778DD">
        <w:t>area less than 200 is ignored. As a result, we obtain a clean frame free from any remaining noise</w:t>
      </w:r>
      <w:r w:rsidR="001A4467">
        <w:t>.</w:t>
      </w:r>
    </w:p>
    <w:p w14:paraId="7F54F112" w14:textId="13692D82" w:rsidR="0093552D" w:rsidRPr="009778DD" w:rsidRDefault="00A86565" w:rsidP="001A4467">
      <w:pPr>
        <w:pStyle w:val="CodeSnippet"/>
        <w:rPr>
          <w:noProof w:val="0"/>
        </w:rPr>
      </w:pPr>
      <w:r w:rsidRPr="009778DD">
        <w:rPr>
          <w:noProof w:val="0"/>
        </w:rPr>
        <w:t>green_pixels = cv2.findNonZero(green_mask)</w:t>
      </w:r>
      <w:r w:rsidRPr="009778DD">
        <w:rPr>
          <w:noProof w:val="0"/>
        </w:rPr>
        <w:br/>
        <w:t>obstacle_array =  np.zeros((coloumns, rows))</w:t>
      </w:r>
      <w:r w:rsidRPr="009778DD">
        <w:rPr>
          <w:noProof w:val="0"/>
        </w:rPr>
        <w:br/>
        <w:t>if green_pixels is not None:</w:t>
      </w:r>
      <w:r w:rsidRPr="009778DD">
        <w:rPr>
          <w:noProof w:val="0"/>
        </w:rPr>
        <w:br/>
        <w:t xml:space="preserve">    for point in green_pixels:</w:t>
      </w:r>
      <w:r w:rsidRPr="009778DD">
        <w:rPr>
          <w:noProof w:val="0"/>
        </w:rPr>
        <w:br/>
        <w:t xml:space="preserve">        x, y = point[0]  # point[0] contains [x, y] from each non-zero pixel</w:t>
      </w:r>
      <w:r w:rsidRPr="009778DD">
        <w:rPr>
          <w:noProof w:val="0"/>
        </w:rPr>
        <w:br/>
      </w:r>
      <w:r w:rsidRPr="009778DD">
        <w:rPr>
          <w:noProof w:val="0"/>
        </w:rPr>
        <w:br/>
        <w:t xml:space="preserve">        grid_x = x // 80</w:t>
      </w:r>
      <w:r w:rsidRPr="009778DD">
        <w:rPr>
          <w:noProof w:val="0"/>
        </w:rPr>
        <w:br/>
        <w:t xml:space="preserve">        grid_y = y // 80</w:t>
      </w:r>
      <w:r w:rsidRPr="009778DD">
        <w:rPr>
          <w:noProof w:val="0"/>
        </w:rPr>
        <w:br/>
      </w:r>
      <w:r w:rsidRPr="009778DD">
        <w:rPr>
          <w:noProof w:val="0"/>
        </w:rPr>
        <w:br/>
      </w:r>
      <w:r w:rsidRPr="009778DD">
        <w:rPr>
          <w:noProof w:val="0"/>
        </w:rPr>
        <w:br/>
      </w:r>
      <w:r w:rsidRPr="009778DD">
        <w:rPr>
          <w:noProof w:val="0"/>
        </w:rPr>
        <w:br/>
        <w:t xml:space="preserve">        if 0 &lt;= grid_y &lt; coloumns and 0 &lt;= grid_x &lt; rows:</w:t>
      </w:r>
      <w:r w:rsidRPr="009778DD">
        <w:rPr>
          <w:noProof w:val="0"/>
        </w:rPr>
        <w:br/>
        <w:t xml:space="preserve">            obstacle_array[grid_y, grid_x] = 1</w:t>
      </w:r>
    </w:p>
    <w:p w14:paraId="1106F795" w14:textId="20245724" w:rsidR="00677141" w:rsidRPr="001A4467" w:rsidRDefault="00A86565" w:rsidP="00FE76A5">
      <w:r w:rsidRPr="009778DD">
        <w:t xml:space="preserve">Now we identify all non-zero pixels and </w:t>
      </w:r>
      <w:r w:rsidR="00D26905">
        <w:t>map</w:t>
      </w:r>
      <w:r w:rsidRPr="009778DD">
        <w:t xml:space="preserve"> them onto a grid array to mark obstacles</w:t>
      </w:r>
      <w:r w:rsidR="008D69C6" w:rsidRPr="009778DD">
        <w:t xml:space="preserve">, </w:t>
      </w:r>
      <w:r w:rsidR="00D26905">
        <w:t>Firstly,</w:t>
      </w:r>
      <w:r w:rsidR="008D69C6" w:rsidRPr="009778DD">
        <w:t xml:space="preserve"> we create a zero array </w:t>
      </w:r>
      <w:r w:rsidR="00D26905">
        <w:t>with</w:t>
      </w:r>
      <w:r w:rsidR="008D69C6" w:rsidRPr="009778DD">
        <w:t xml:space="preserve"> the appropriate columns and row dimensions. We then loop through all the green pixels and calculate the respective grid node using our </w:t>
      </w:r>
      <w:r w:rsidR="008D69C6" w:rsidRPr="009778DD">
        <w:lastRenderedPageBreak/>
        <w:t>grid dimensions</w:t>
      </w:r>
      <w:r w:rsidR="00D26905">
        <w:t>,</w:t>
      </w:r>
      <w:r w:rsidR="008D69C6" w:rsidRPr="009778DD">
        <w:t xml:space="preserve"> which in this case </w:t>
      </w:r>
      <w:r w:rsidR="00D26905">
        <w:t>are</w:t>
      </w:r>
      <w:r w:rsidR="008D69C6" w:rsidRPr="009778DD">
        <w:t xml:space="preserve"> 80 pixels. After a respective grid format is calculated</w:t>
      </w:r>
      <w:r w:rsidR="00FE0005">
        <w:t>,</w:t>
      </w:r>
      <w:r w:rsidR="008D69C6" w:rsidRPr="009778DD">
        <w:t xml:space="preserve"> we insert a 1 into the </w:t>
      </w:r>
      <w:r w:rsidR="007B6BF0">
        <w:t>array</w:t>
      </w:r>
      <w:r w:rsidR="008D69C6" w:rsidRPr="009778DD">
        <w:t>. Finally, we will have an array representing the areas of objects in the environment.</w:t>
      </w:r>
    </w:p>
    <w:p w14:paraId="195FC713" w14:textId="3373BD8A" w:rsidR="00E75F38" w:rsidRPr="009778DD" w:rsidRDefault="00FD27E4" w:rsidP="0032501D">
      <w:pPr>
        <w:pStyle w:val="Heading2"/>
      </w:pPr>
      <w:bookmarkStart w:id="40" w:name="_Toc197417234"/>
      <w:r w:rsidRPr="009778DD">
        <w:t>Pygame Initialisation</w:t>
      </w:r>
      <w:bookmarkEnd w:id="40"/>
      <w:r w:rsidRPr="009778DD">
        <w:t xml:space="preserve"> </w:t>
      </w:r>
    </w:p>
    <w:p w14:paraId="19695FD6" w14:textId="153F1E10" w:rsidR="00B1744D" w:rsidRPr="009778DD" w:rsidRDefault="00FD27E4" w:rsidP="00FE76A5">
      <w:pPr>
        <w:rPr>
          <w:szCs w:val="22"/>
        </w:rPr>
      </w:pPr>
      <w:r w:rsidRPr="009778DD">
        <w:rPr>
          <w:szCs w:val="22"/>
        </w:rPr>
        <w:t xml:space="preserve">We will run our </w:t>
      </w:r>
      <w:r w:rsidR="00C2323D">
        <w:rPr>
          <w:szCs w:val="22"/>
        </w:rPr>
        <w:t>P</w:t>
      </w:r>
      <w:r w:rsidRPr="009778DD">
        <w:rPr>
          <w:szCs w:val="22"/>
        </w:rPr>
        <w:t>ygame UI in a separate process</w:t>
      </w:r>
      <w:r w:rsidR="0066635E">
        <w:rPr>
          <w:szCs w:val="22"/>
        </w:rPr>
        <w:t>.</w:t>
      </w:r>
      <w:r w:rsidRPr="009778DD">
        <w:rPr>
          <w:szCs w:val="22"/>
        </w:rPr>
        <w:t xml:space="preserve"> </w:t>
      </w:r>
      <w:r w:rsidR="005957BC">
        <w:rPr>
          <w:szCs w:val="22"/>
        </w:rPr>
        <w:t>The</w:t>
      </w:r>
      <w:r w:rsidRPr="009778DD">
        <w:rPr>
          <w:szCs w:val="22"/>
        </w:rPr>
        <w:t xml:space="preserve"> way we send parameters into processes </w:t>
      </w:r>
      <w:r w:rsidR="005957BC">
        <w:rPr>
          <w:szCs w:val="22"/>
        </w:rPr>
        <w:t>is</w:t>
      </w:r>
      <w:r w:rsidRPr="009778DD">
        <w:rPr>
          <w:szCs w:val="22"/>
        </w:rPr>
        <w:t xml:space="preserve"> different </w:t>
      </w:r>
      <w:r w:rsidR="0066635E">
        <w:rPr>
          <w:szCs w:val="22"/>
        </w:rPr>
        <w:t>from</w:t>
      </w:r>
      <w:r w:rsidRPr="009778DD">
        <w:rPr>
          <w:szCs w:val="22"/>
        </w:rPr>
        <w:t xml:space="preserve"> working with </w:t>
      </w:r>
      <w:r w:rsidR="0029581E" w:rsidRPr="009778DD">
        <w:rPr>
          <w:szCs w:val="22"/>
        </w:rPr>
        <w:t xml:space="preserve">functions. Instead </w:t>
      </w:r>
      <w:r w:rsidR="0066635E">
        <w:rPr>
          <w:szCs w:val="22"/>
        </w:rPr>
        <w:t>of</w:t>
      </w:r>
      <w:r w:rsidR="0029581E" w:rsidRPr="009778DD">
        <w:rPr>
          <w:szCs w:val="22"/>
        </w:rPr>
        <w:t xml:space="preserve"> passing variables into the function definition</w:t>
      </w:r>
      <w:r w:rsidR="0066635E">
        <w:rPr>
          <w:szCs w:val="22"/>
        </w:rPr>
        <w:t>,</w:t>
      </w:r>
      <w:r w:rsidR="0029581E" w:rsidRPr="009778DD">
        <w:rPr>
          <w:szCs w:val="22"/>
        </w:rPr>
        <w:t xml:space="preserve"> we will pass two queues, one for the input and another for outputting back into the main </w:t>
      </w:r>
      <w:r w:rsidR="00C2323D" w:rsidRPr="009778DD">
        <w:rPr>
          <w:szCs w:val="22"/>
        </w:rPr>
        <w:t>code.</w:t>
      </w:r>
    </w:p>
    <w:p w14:paraId="2BF4951F" w14:textId="0166C5CB" w:rsidR="00FD27E4" w:rsidRPr="009778DD" w:rsidRDefault="00FD27E4" w:rsidP="00FD27E4">
      <w:pPr>
        <w:pStyle w:val="CodeSnippet"/>
        <w:rPr>
          <w:noProof w:val="0"/>
        </w:rPr>
      </w:pPr>
      <w:r w:rsidRPr="009778DD">
        <w:rPr>
          <w:noProof w:val="0"/>
        </w:rPr>
        <w:t>def pathfinding_algorithm(queue_in, queue_out):</w:t>
      </w:r>
      <w:r w:rsidRPr="009778DD">
        <w:rPr>
          <w:noProof w:val="0"/>
        </w:rPr>
        <w:br/>
        <w:t xml:space="preserve">    pygame.init()</w:t>
      </w:r>
    </w:p>
    <w:p w14:paraId="5CFD2F80" w14:textId="272C7D20" w:rsidR="00E75F38" w:rsidRPr="009778DD" w:rsidRDefault="0029581E" w:rsidP="00FE76A5">
      <w:r w:rsidRPr="009778DD">
        <w:t xml:space="preserve">Before using any </w:t>
      </w:r>
      <w:r w:rsidR="00241011" w:rsidRPr="009778DD">
        <w:t>Pygame</w:t>
      </w:r>
      <w:r w:rsidRPr="009778DD">
        <w:t xml:space="preserve"> functionality</w:t>
      </w:r>
      <w:r w:rsidR="005957BC">
        <w:t>,</w:t>
      </w:r>
      <w:r w:rsidRPr="009778DD">
        <w:t xml:space="preserve"> we must call pygame.int() to </w:t>
      </w:r>
      <w:r w:rsidR="00D26905">
        <w:t>initialise</w:t>
      </w:r>
      <w:r w:rsidRPr="009778DD">
        <w:t xml:space="preserve"> Pygame’s internal </w:t>
      </w:r>
      <w:r w:rsidR="00241011" w:rsidRPr="009778DD">
        <w:t>modules.</w:t>
      </w:r>
    </w:p>
    <w:p w14:paraId="23A93FEB" w14:textId="77777777" w:rsidR="00CF4B07" w:rsidRPr="009778DD" w:rsidRDefault="00CF4B07" w:rsidP="003D09AE">
      <w:pPr>
        <w:pStyle w:val="CodeSnippet"/>
        <w:rPr>
          <w:noProof w:val="0"/>
        </w:rPr>
      </w:pPr>
      <w:r w:rsidRPr="009778DD">
        <w:rPr>
          <w:noProof w:val="0"/>
        </w:rPr>
        <w:t>screen = pygame.display.set_mode((SCREEN_WIDTH, SCREEN_HEIGHT))</w:t>
      </w:r>
      <w:r w:rsidRPr="009778DD">
        <w:rPr>
          <w:noProof w:val="0"/>
        </w:rPr>
        <w:br/>
        <w:t>start_img = pygame.image.load('button.png').convert_alpha()</w:t>
      </w:r>
      <w:r w:rsidRPr="009778DD">
        <w:rPr>
          <w:noProof w:val="0"/>
        </w:rPr>
        <w:br/>
        <w:t>clear_img = pygame.image.load('button (1).png').convert_alpha()</w:t>
      </w:r>
    </w:p>
    <w:p w14:paraId="686EB424" w14:textId="46E895CF" w:rsidR="00CF4B07" w:rsidRPr="009778DD" w:rsidRDefault="003D09AE" w:rsidP="00FE76A5">
      <w:r w:rsidRPr="009778DD">
        <w:t xml:space="preserve">We will be using two buttons in our Pygame UI, one for clearing the path and another for selecting the finishing node. Therefore, we need to load the PNG of both buttons </w:t>
      </w:r>
      <w:r w:rsidR="006339C1" w:rsidRPr="009778DD">
        <w:t>into</w:t>
      </w:r>
      <w:r w:rsidRPr="009778DD">
        <w:t xml:space="preserve"> Pygame. </w:t>
      </w:r>
    </w:p>
    <w:p w14:paraId="45208742" w14:textId="77777777" w:rsidR="00496E9B" w:rsidRPr="009778DD" w:rsidRDefault="00496E9B" w:rsidP="00496E9B">
      <w:pPr>
        <w:pStyle w:val="CodeSnippet"/>
        <w:rPr>
          <w:noProof w:val="0"/>
        </w:rPr>
      </w:pPr>
      <w:r w:rsidRPr="009778DD">
        <w:rPr>
          <w:noProof w:val="0"/>
        </w:rPr>
        <w:t>class Button():</w:t>
      </w:r>
      <w:r w:rsidRPr="009778DD">
        <w:rPr>
          <w:noProof w:val="0"/>
        </w:rPr>
        <w:br/>
        <w:t xml:space="preserve">    def __init__(self, x, y, image, scale):</w:t>
      </w:r>
    </w:p>
    <w:p w14:paraId="72A1E2CD" w14:textId="24F54337" w:rsidR="00496E9B" w:rsidRPr="009778DD" w:rsidRDefault="00496E9B" w:rsidP="00FE76A5">
      <w:r w:rsidRPr="009778DD">
        <w:t xml:space="preserve">We create a button class to group all properties and behaviours of a button into one reusable structure, </w:t>
      </w:r>
      <w:r w:rsidR="008300C7">
        <w:t>this</w:t>
      </w:r>
      <w:r w:rsidRPr="009778DD">
        <w:t xml:space="preserve"> </w:t>
      </w:r>
      <w:r w:rsidR="001E1651">
        <w:t>keeps</w:t>
      </w:r>
      <w:r w:rsidRPr="009778DD">
        <w:t xml:space="preserve"> our main game loop easier to manage as the button logic will be found within the class. Since we are creating two buttons using a class makes it easy to duplicate the logic of the previous button.</w:t>
      </w:r>
    </w:p>
    <w:p w14:paraId="080714DE" w14:textId="77777777" w:rsidR="00496E9B" w:rsidRPr="009778DD" w:rsidRDefault="00496E9B" w:rsidP="00496E9B">
      <w:pPr>
        <w:pStyle w:val="CodeSnippet"/>
        <w:rPr>
          <w:noProof w:val="0"/>
        </w:rPr>
      </w:pPr>
      <w:r w:rsidRPr="009778DD">
        <w:rPr>
          <w:noProof w:val="0"/>
        </w:rPr>
        <w:t>def draw(self):</w:t>
      </w:r>
      <w:r w:rsidRPr="009778DD">
        <w:rPr>
          <w:noProof w:val="0"/>
        </w:rPr>
        <w:br/>
        <w:t xml:space="preserve">    action = False</w:t>
      </w:r>
      <w:r w:rsidRPr="009778DD">
        <w:rPr>
          <w:noProof w:val="0"/>
        </w:rPr>
        <w:br/>
        <w:t xml:space="preserve">    pos_1 = pygame.mouse.get_pos()</w:t>
      </w:r>
      <w:r w:rsidRPr="009778DD">
        <w:rPr>
          <w:noProof w:val="0"/>
        </w:rPr>
        <w:br/>
      </w:r>
      <w:r w:rsidRPr="009778DD">
        <w:rPr>
          <w:noProof w:val="0"/>
        </w:rPr>
        <w:br/>
        <w:t xml:space="preserve">    if self.rect.collidepoint(pos_1):</w:t>
      </w:r>
      <w:r w:rsidRPr="009778DD">
        <w:rPr>
          <w:noProof w:val="0"/>
        </w:rPr>
        <w:br/>
        <w:t xml:space="preserve">        if pygame.mouse.get_pressed()[0] == 1 and not self.clicked:</w:t>
      </w:r>
      <w:r w:rsidRPr="009778DD">
        <w:rPr>
          <w:noProof w:val="0"/>
        </w:rPr>
        <w:br/>
        <w:t xml:space="preserve">            self.clicked = True</w:t>
      </w:r>
      <w:r w:rsidRPr="009778DD">
        <w:rPr>
          <w:noProof w:val="0"/>
        </w:rPr>
        <w:br/>
        <w:t xml:space="preserve">            action = True</w:t>
      </w:r>
      <w:r w:rsidRPr="009778DD">
        <w:rPr>
          <w:noProof w:val="0"/>
        </w:rPr>
        <w:br/>
      </w:r>
      <w:r w:rsidRPr="009778DD">
        <w:rPr>
          <w:noProof w:val="0"/>
        </w:rPr>
        <w:br/>
        <w:t xml:space="preserve">    if pygame.mouse.get_pressed()[0] == 0:</w:t>
      </w:r>
      <w:r w:rsidRPr="009778DD">
        <w:rPr>
          <w:noProof w:val="0"/>
        </w:rPr>
        <w:br/>
        <w:t xml:space="preserve">        self.clicked = False</w:t>
      </w:r>
    </w:p>
    <w:p w14:paraId="018A1BBC" w14:textId="0FE63549" w:rsidR="00496E9B" w:rsidRPr="009778DD" w:rsidRDefault="00496E9B" w:rsidP="00FE76A5">
      <w:r w:rsidRPr="009778DD">
        <w:t>The code snippet above describes the logic of a button press</w:t>
      </w:r>
      <w:r w:rsidR="007133C1">
        <w:t>;</w:t>
      </w:r>
      <w:r w:rsidRPr="009778DD">
        <w:t xml:space="preserve"> the position of the mouse is recorded into pos_1. If pos_1 is over the image of the respective button, it will check whether the button has been pressed. If the mouse has been pressed</w:t>
      </w:r>
      <w:r w:rsidR="00607DB8">
        <w:t>,</w:t>
      </w:r>
      <w:r w:rsidRPr="009778DD">
        <w:t xml:space="preserve"> a flag will be set, which can be used as a trigger to influence another function.</w:t>
      </w:r>
    </w:p>
    <w:p w14:paraId="69C342BF" w14:textId="77777777" w:rsidR="00496E9B" w:rsidRPr="009778DD" w:rsidRDefault="00496E9B" w:rsidP="00496E9B">
      <w:pPr>
        <w:pStyle w:val="CodeSnippet"/>
        <w:rPr>
          <w:noProof w:val="0"/>
        </w:rPr>
      </w:pPr>
      <w:r w:rsidRPr="009778DD">
        <w:rPr>
          <w:noProof w:val="0"/>
        </w:rPr>
        <w:t>class Grid():</w:t>
      </w:r>
      <w:r w:rsidRPr="009778DD">
        <w:rPr>
          <w:noProof w:val="0"/>
        </w:rPr>
        <w:br/>
        <w:t xml:space="preserve">    def __init__(self, obstacle_array, ROWS, COLOUMNS):</w:t>
      </w:r>
    </w:p>
    <w:p w14:paraId="0E7714E4" w14:textId="263091FD" w:rsidR="00E75F38" w:rsidRPr="009778DD" w:rsidRDefault="006339C1" w:rsidP="00FE76A5">
      <w:r w:rsidRPr="009778DD">
        <w:t>Similarly,</w:t>
      </w:r>
      <w:r w:rsidR="00496E9B" w:rsidRPr="009778DD">
        <w:t xml:space="preserve"> </w:t>
      </w:r>
      <w:r w:rsidR="00BB591E" w:rsidRPr="009778DD">
        <w:t xml:space="preserve">we will also create a Grid class to </w:t>
      </w:r>
      <w:r w:rsidR="00607DB8">
        <w:t>initialise</w:t>
      </w:r>
      <w:r w:rsidR="00BB591E" w:rsidRPr="009778DD">
        <w:t xml:space="preserve"> our </w:t>
      </w:r>
      <w:r w:rsidR="005957BC">
        <w:t>grid</w:t>
      </w:r>
      <w:r w:rsidR="00BB591E" w:rsidRPr="009778DD">
        <w:t>.</w:t>
      </w:r>
    </w:p>
    <w:p w14:paraId="3295BB13" w14:textId="406E1D91" w:rsidR="00BB591E" w:rsidRPr="009778DD" w:rsidRDefault="00BB591E" w:rsidP="00BB591E">
      <w:pPr>
        <w:pStyle w:val="CodeSnippet"/>
        <w:rPr>
          <w:noProof w:val="0"/>
        </w:rPr>
      </w:pPr>
      <w:r w:rsidRPr="009778DD">
        <w:rPr>
          <w:noProof w:val="0"/>
        </w:rPr>
        <w:lastRenderedPageBreak/>
        <w:t>def draw_grid(self):</w:t>
      </w:r>
      <w:r w:rsidRPr="009778DD">
        <w:rPr>
          <w:noProof w:val="0"/>
        </w:rPr>
        <w:br/>
        <w:t xml:space="preserve">    (x_pos, y_pos) = pygame.mouse.get_pos()</w:t>
      </w:r>
      <w:r w:rsidRPr="009778DD">
        <w:rPr>
          <w:noProof w:val="0"/>
        </w:rPr>
        <w:br/>
        <w:t xml:space="preserve">    if (x_pos &lt;= self.COLOUMNS * CELL_SIZE and y_pos &lt;= self.ROWS * CELL_SIZE) and not self.destination:</w:t>
      </w:r>
      <w:r w:rsidRPr="009778DD">
        <w:rPr>
          <w:noProof w:val="0"/>
        </w:rPr>
        <w:br/>
        <w:t xml:space="preserve">        if pygame.mouse.get_pressed()[0] == 1:</w:t>
      </w:r>
      <w:r w:rsidRPr="009778DD">
        <w:rPr>
          <w:noProof w:val="0"/>
        </w:rPr>
        <w:br/>
        <w:t xml:space="preserve">            x_grid = int(x_pos // CELL_SIZE)</w:t>
      </w:r>
      <w:r w:rsidRPr="009778DD">
        <w:rPr>
          <w:noProof w:val="0"/>
        </w:rPr>
        <w:br/>
        <w:t xml:space="preserve">            y_grid = int(y_pos // CELL_SIZE)</w:t>
      </w:r>
      <w:r w:rsidRPr="009778DD">
        <w:rPr>
          <w:noProof w:val="0"/>
        </w:rPr>
        <w:br/>
        <w:t xml:space="preserve">            if 0 &lt;= y_grid &lt; self.ROWS and 0 &lt;= x_grid &lt; self.COLOUMNS:</w:t>
      </w:r>
      <w:r w:rsidRPr="009778DD">
        <w:rPr>
          <w:noProof w:val="0"/>
        </w:rPr>
        <w:br/>
        <w:t xml:space="preserve">                </w:t>
      </w:r>
      <w:r w:rsidR="00C657A9">
        <w:rPr>
          <w:noProof w:val="0"/>
        </w:rPr>
        <w:t>i</w:t>
      </w:r>
      <w:r w:rsidR="003E655C">
        <w:rPr>
          <w:noProof w:val="0"/>
        </w:rPr>
        <w:t>f</w:t>
      </w:r>
      <w:r w:rsidRPr="009778DD">
        <w:rPr>
          <w:noProof w:val="0"/>
        </w:rPr>
        <w:t xml:space="preserve"> obstacle_array[y_grid, x_grid] in [1, 2]:</w:t>
      </w:r>
      <w:r w:rsidRPr="009778DD">
        <w:rPr>
          <w:noProof w:val="0"/>
        </w:rPr>
        <w:br/>
        <w:t xml:space="preserve">                    print("error")</w:t>
      </w:r>
      <w:r w:rsidRPr="009778DD">
        <w:rPr>
          <w:noProof w:val="0"/>
        </w:rPr>
        <w:br/>
        <w:t xml:space="preserve">                else:</w:t>
      </w:r>
      <w:r w:rsidRPr="009778DD">
        <w:rPr>
          <w:noProof w:val="0"/>
        </w:rPr>
        <w:br/>
        <w:t xml:space="preserve">                    self.y_final = y_grid</w:t>
      </w:r>
      <w:r w:rsidRPr="009778DD">
        <w:rPr>
          <w:noProof w:val="0"/>
        </w:rPr>
        <w:br/>
        <w:t xml:space="preserve">                    self.x_final = x_grid</w:t>
      </w:r>
      <w:r w:rsidRPr="009778DD">
        <w:rPr>
          <w:noProof w:val="0"/>
        </w:rPr>
        <w:br/>
        <w:t xml:space="preserve">                    self.destination = True</w:t>
      </w:r>
    </w:p>
    <w:p w14:paraId="24A8B5BB" w14:textId="582D80AA" w:rsidR="00E75F38" w:rsidRPr="009778DD" w:rsidRDefault="00BB591E" w:rsidP="00FE76A5">
      <w:r w:rsidRPr="009778DD">
        <w:t xml:space="preserve">When selecting a finishing node, the logic we will use will be like the logic we used for the button. We will record our mouse and ensure </w:t>
      </w:r>
      <w:r w:rsidR="00D26905">
        <w:t>it's</w:t>
      </w:r>
      <w:r w:rsidRPr="009778DD">
        <w:t xml:space="preserve"> within the boundaries of our graph. If the mouse is pressed, we record the position and compute </w:t>
      </w:r>
      <w:r w:rsidR="001E1651">
        <w:t>which</w:t>
      </w:r>
      <w:r w:rsidRPr="009778DD">
        <w:t xml:space="preserve"> node in the grid we selected and set the flag self.desitnation to True. Additionally, </w:t>
      </w:r>
      <w:r w:rsidR="00B52734">
        <w:t>if</w:t>
      </w:r>
      <w:r w:rsidRPr="009778DD">
        <w:t xml:space="preserve"> the node we selected </w:t>
      </w:r>
      <w:r w:rsidR="00B52734">
        <w:t>contains</w:t>
      </w:r>
      <w:r w:rsidRPr="009778DD">
        <w:t xml:space="preserve"> our robot or an obstacle</w:t>
      </w:r>
      <w:r w:rsidR="00B52734">
        <w:t>,</w:t>
      </w:r>
      <w:r w:rsidRPr="009778DD">
        <w:t xml:space="preserve"> the system will print out </w:t>
      </w:r>
      <w:r w:rsidR="00B52734">
        <w:t>an</w:t>
      </w:r>
      <w:r w:rsidRPr="009778DD">
        <w:t xml:space="preserve"> “error” message. </w:t>
      </w:r>
    </w:p>
    <w:p w14:paraId="7F4623BD" w14:textId="77777777" w:rsidR="00BB591E" w:rsidRPr="009778DD" w:rsidRDefault="00BB591E" w:rsidP="00BB591E">
      <w:pPr>
        <w:pStyle w:val="CodeSnippet"/>
        <w:rPr>
          <w:noProof w:val="0"/>
        </w:rPr>
      </w:pPr>
      <w:r w:rsidRPr="009778DD">
        <w:rPr>
          <w:noProof w:val="0"/>
        </w:rPr>
        <w:t>if self.destination:</w:t>
      </w:r>
      <w:r w:rsidRPr="009778DD">
        <w:rPr>
          <w:noProof w:val="0"/>
        </w:rPr>
        <w:br/>
        <w:t xml:space="preserve">    self.obstacle_array[self.y_final, self.x_final] = 3</w:t>
      </w:r>
    </w:p>
    <w:p w14:paraId="2C43483E" w14:textId="28B3EBC6" w:rsidR="00BB591E" w:rsidRPr="009778DD" w:rsidRDefault="00BB591E" w:rsidP="00FE76A5">
      <w:r w:rsidRPr="009778DD">
        <w:t xml:space="preserve">Once we have input a valid finishing node, we will input a 3 into our obstacle array. Now our obstacle array contains all key information of the environment: the obstacles, </w:t>
      </w:r>
      <w:r w:rsidR="003E655C">
        <w:t xml:space="preserve">the </w:t>
      </w:r>
      <w:r w:rsidRPr="009778DD">
        <w:t xml:space="preserve">robot </w:t>
      </w:r>
      <w:r w:rsidR="00C657A9" w:rsidRPr="009778DD">
        <w:t>position,</w:t>
      </w:r>
      <w:r w:rsidRPr="009778DD">
        <w:t xml:space="preserve"> and </w:t>
      </w:r>
      <w:r w:rsidR="003E655C">
        <w:t xml:space="preserve">the </w:t>
      </w:r>
      <w:r w:rsidRPr="009778DD">
        <w:t>finishing node. Finally, we can draw out our grid.</w:t>
      </w:r>
    </w:p>
    <w:p w14:paraId="41853A4B" w14:textId="77777777" w:rsidR="00BB591E" w:rsidRPr="009778DD" w:rsidRDefault="00BB591E" w:rsidP="00BB591E">
      <w:pPr>
        <w:pStyle w:val="CodeSnippet"/>
        <w:rPr>
          <w:noProof w:val="0"/>
        </w:rPr>
      </w:pPr>
      <w:r w:rsidRPr="009778DD">
        <w:rPr>
          <w:noProof w:val="0"/>
        </w:rPr>
        <w:t>for row in range(self.ROWS):</w:t>
      </w:r>
      <w:r w:rsidRPr="009778DD">
        <w:rPr>
          <w:noProof w:val="0"/>
        </w:rPr>
        <w:br/>
        <w:t xml:space="preserve">    for col in range(self.COLOUMNS):</w:t>
      </w:r>
      <w:r w:rsidRPr="009778DD">
        <w:rPr>
          <w:noProof w:val="0"/>
        </w:rPr>
        <w:br/>
        <w:t xml:space="preserve">        if self.obstacle_array[row, col] == 1:</w:t>
      </w:r>
      <w:r w:rsidRPr="009778DD">
        <w:rPr>
          <w:noProof w:val="0"/>
        </w:rPr>
        <w:br/>
        <w:t xml:space="preserve">            color = RED</w:t>
      </w:r>
      <w:r w:rsidRPr="009778DD">
        <w:rPr>
          <w:noProof w:val="0"/>
        </w:rPr>
        <w:br/>
        <w:t xml:space="preserve">        elif self.obstacle_array[row, col] == 2:</w:t>
      </w:r>
      <w:r w:rsidRPr="009778DD">
        <w:rPr>
          <w:noProof w:val="0"/>
        </w:rPr>
        <w:br/>
        <w:t xml:space="preserve">            color = GREEN</w:t>
      </w:r>
      <w:r w:rsidRPr="009778DD">
        <w:rPr>
          <w:noProof w:val="0"/>
        </w:rPr>
        <w:br/>
        <w:t xml:space="preserve">        elif self.obstacle_array[row, col] == 3:</w:t>
      </w:r>
      <w:r w:rsidRPr="009778DD">
        <w:rPr>
          <w:noProof w:val="0"/>
        </w:rPr>
        <w:br/>
        <w:t xml:space="preserve">            color = BLUE</w:t>
      </w:r>
      <w:r w:rsidRPr="009778DD">
        <w:rPr>
          <w:noProof w:val="0"/>
        </w:rPr>
        <w:br/>
        <w:t xml:space="preserve">        elif self.obstacle_array[row, col] == 4:</w:t>
      </w:r>
      <w:r w:rsidRPr="009778DD">
        <w:rPr>
          <w:noProof w:val="0"/>
        </w:rPr>
        <w:br/>
        <w:t xml:space="preserve">            color = YELLOW</w:t>
      </w:r>
      <w:r w:rsidRPr="009778DD">
        <w:rPr>
          <w:noProof w:val="0"/>
        </w:rPr>
        <w:br/>
        <w:t xml:space="preserve">        else:</w:t>
      </w:r>
      <w:r w:rsidRPr="009778DD">
        <w:rPr>
          <w:noProof w:val="0"/>
        </w:rPr>
        <w:br/>
        <w:t xml:space="preserve">            color = WHITE</w:t>
      </w:r>
      <w:r w:rsidRPr="009778DD">
        <w:rPr>
          <w:noProof w:val="0"/>
        </w:rPr>
        <w:br/>
      </w:r>
      <w:r w:rsidRPr="009778DD">
        <w:rPr>
          <w:noProof w:val="0"/>
        </w:rPr>
        <w:br/>
        <w:t xml:space="preserve">        pygame.draw.rect(screen, color, (col * CELL_SIZE, row * CELL_SIZE, CELL_SIZE, CELL_SIZE))</w:t>
      </w:r>
      <w:r w:rsidRPr="009778DD">
        <w:rPr>
          <w:noProof w:val="0"/>
        </w:rPr>
        <w:br/>
        <w:t xml:space="preserve">        pygame.draw.rect(screen, BLACK, (col * CELL_SIZE, row * CELL_SIZE, CELL_SIZE, CELL_SIZE), 1)</w:t>
      </w:r>
    </w:p>
    <w:p w14:paraId="356517A2" w14:textId="44A3024A" w:rsidR="00BB591E" w:rsidRPr="009778DD" w:rsidRDefault="00E81256" w:rsidP="001D4894">
      <w:r w:rsidRPr="009778DD">
        <w:t xml:space="preserve">To draw our grid onto the Pygame display we will </w:t>
      </w:r>
      <w:r w:rsidR="001D4894" w:rsidRPr="009778DD">
        <w:t>iterate</w:t>
      </w:r>
      <w:r w:rsidRPr="009778DD">
        <w:t xml:space="preserve"> through our obstacle array, each number in the array stands for a unique component in the environment, 1 is an obstacle and its grid is coloured red, 2 is the robot position and is coloured green, 3 is the finishing node and is coloured blue and 4 is the path which is coloured in yellow</w:t>
      </w:r>
      <w:r w:rsidR="00F448AE">
        <w:t xml:space="preserve">, Figure 11 shows what the </w:t>
      </w:r>
      <w:r w:rsidR="00C77DA2">
        <w:t>Pygame UI would look like</w:t>
      </w:r>
      <w:r w:rsidRPr="009778DD">
        <w:t xml:space="preserve">. The code below draws </w:t>
      </w:r>
      <w:r w:rsidR="003E655C">
        <w:t xml:space="preserve">a </w:t>
      </w:r>
      <w:r w:rsidRPr="009778DD">
        <w:t>singular square node, using the position in the array.</w:t>
      </w:r>
    </w:p>
    <w:p w14:paraId="1E235B86" w14:textId="39489DC2" w:rsidR="00E75F38" w:rsidRPr="009778DD" w:rsidRDefault="001D4894" w:rsidP="00FE76A5">
      <w:r>
        <w:rPr>
          <w:noProof/>
        </w:rPr>
        <w:lastRenderedPageBreak/>
        <mc:AlternateContent>
          <mc:Choice Requires="wps">
            <w:drawing>
              <wp:anchor distT="0" distB="0" distL="114300" distR="114300" simplePos="0" relativeHeight="251710464" behindDoc="0" locked="0" layoutInCell="1" allowOverlap="1" wp14:anchorId="31D8FC96" wp14:editId="0ABF875D">
                <wp:simplePos x="0" y="0"/>
                <wp:positionH relativeFrom="column">
                  <wp:posOffset>-9525</wp:posOffset>
                </wp:positionH>
                <wp:positionV relativeFrom="paragraph">
                  <wp:posOffset>3681730</wp:posOffset>
                </wp:positionV>
                <wp:extent cx="5400675" cy="635"/>
                <wp:effectExtent l="0" t="0" r="0" b="0"/>
                <wp:wrapTopAndBottom/>
                <wp:docPr id="435709028"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85F9335" w14:textId="0D012699" w:rsidR="001D4894" w:rsidRPr="0069792B" w:rsidRDefault="001D4894" w:rsidP="001D4894">
                            <w:pPr>
                              <w:pStyle w:val="Caption"/>
                              <w:jc w:val="center"/>
                              <w:rPr>
                                <w:sz w:val="22"/>
                              </w:rPr>
                            </w:pPr>
                            <w:r>
                              <w:t xml:space="preserve">Figure </w:t>
                            </w:r>
                            <w:fldSimple w:instr=" SEQ Figure \* ARABIC ">
                              <w:r w:rsidR="00324DB2">
                                <w:rPr>
                                  <w:noProof/>
                                </w:rPr>
                                <w:t>11</w:t>
                              </w:r>
                            </w:fldSimple>
                            <w:r>
                              <w:t>: Pathfinding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FC96" id="_x0000_s1036" type="#_x0000_t202" style="position:absolute;left:0;text-align:left;margin-left:-.75pt;margin-top:289.9pt;width:425.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qFGQIAAEAEAAAOAAAAZHJzL2Uyb0RvYy54bWysU8Fu2zAMvQ/YPwi6L066p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" stroked="f">
                <v:textbox style="mso-fit-shape-to-text:t" inset="0,0,0,0">
                  <w:txbxContent>
                    <w:p w14:paraId="685F9335" w14:textId="0D012699" w:rsidR="001D4894" w:rsidRPr="0069792B" w:rsidRDefault="001D4894" w:rsidP="001D4894">
                      <w:pPr>
                        <w:pStyle w:val="Caption"/>
                        <w:jc w:val="center"/>
                        <w:rPr>
                          <w:sz w:val="22"/>
                        </w:rPr>
                      </w:pPr>
                      <w:r>
                        <w:t xml:space="preserve">Figure </w:t>
                      </w:r>
                      <w:fldSimple w:instr=" SEQ Figure \* ARABIC ">
                        <w:r w:rsidR="00324DB2">
                          <w:rPr>
                            <w:noProof/>
                          </w:rPr>
                          <w:t>11</w:t>
                        </w:r>
                      </w:fldSimple>
                      <w:r>
                        <w:t>: Pathfinding</w:t>
                      </w:r>
                    </w:p>
                  </w:txbxContent>
                </v:textbox>
                <w10:wrap type="topAndBottom"/>
              </v:shape>
            </w:pict>
          </mc:Fallback>
        </mc:AlternateContent>
      </w:r>
      <w:r w:rsidR="00705121" w:rsidRPr="009778DD">
        <w:rPr>
          <w:noProof/>
        </w:rPr>
        <w:drawing>
          <wp:anchor distT="0" distB="0" distL="114300" distR="114300" simplePos="0" relativeHeight="251681792" behindDoc="0" locked="0" layoutInCell="1" allowOverlap="1" wp14:anchorId="2DD6294F" wp14:editId="3DB4002E">
            <wp:simplePos x="0" y="0"/>
            <wp:positionH relativeFrom="margin">
              <wp:align>right</wp:align>
            </wp:positionH>
            <wp:positionV relativeFrom="paragraph">
              <wp:posOffset>50800</wp:posOffset>
            </wp:positionV>
            <wp:extent cx="5400675" cy="3573780"/>
            <wp:effectExtent l="0" t="0" r="9525" b="7620"/>
            <wp:wrapTopAndBottom/>
            <wp:docPr id="82634039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0395" name="Picture 1" descr="A screenshot of a gam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3573780"/>
                    </a:xfrm>
                    <a:prstGeom prst="rect">
                      <a:avLst/>
                    </a:prstGeom>
                  </pic:spPr>
                </pic:pic>
              </a:graphicData>
            </a:graphic>
          </wp:anchor>
        </w:drawing>
      </w:r>
    </w:p>
    <w:p w14:paraId="0046010C" w14:textId="7E5D792E" w:rsidR="00E75F38" w:rsidRPr="009778DD" w:rsidRDefault="00E81256" w:rsidP="004E7AA0">
      <w:pPr>
        <w:pStyle w:val="Heading2"/>
      </w:pPr>
      <w:bookmarkStart w:id="41" w:name="_Toc197417235"/>
      <w:r w:rsidRPr="009778DD">
        <w:t>A* pathfinding</w:t>
      </w:r>
      <w:bookmarkEnd w:id="41"/>
    </w:p>
    <w:p w14:paraId="5D67A1B6" w14:textId="61C24325" w:rsidR="00E81256" w:rsidRPr="009778DD" w:rsidRDefault="00E81256" w:rsidP="00FE76A5">
      <w:r w:rsidRPr="009778DD">
        <w:t>When a starting point and finishing point are initialised, we can begin the A* algorithm</w:t>
      </w:r>
    </w:p>
    <w:p w14:paraId="0D4D176C" w14:textId="20F93FFA" w:rsidR="00E81256" w:rsidRPr="009778DD" w:rsidRDefault="00E81256" w:rsidP="00E81256">
      <w:pPr>
        <w:pStyle w:val="CodeSnippet"/>
        <w:rPr>
          <w:noProof w:val="0"/>
        </w:rPr>
      </w:pPr>
      <w:r w:rsidRPr="009778DD">
        <w:rPr>
          <w:noProof w:val="0"/>
        </w:rPr>
        <w:t>def astar(grid, start, end):</w:t>
      </w:r>
      <w:r w:rsidRPr="009778DD">
        <w:rPr>
          <w:noProof w:val="0"/>
        </w:rPr>
        <w:br/>
        <w:t xml:space="preserve">    ROWS, COLS = grid.shape</w:t>
      </w:r>
      <w:r w:rsidRPr="009778DD">
        <w:rPr>
          <w:noProof w:val="0"/>
        </w:rPr>
        <w:br/>
        <w:t xml:space="preserve">    open_set = []</w:t>
      </w:r>
      <w:r w:rsidRPr="009778DD">
        <w:rPr>
          <w:noProof w:val="0"/>
        </w:rPr>
        <w:br/>
      </w:r>
      <w:r w:rsidRPr="009778DD">
        <w:rPr>
          <w:noProof w:val="0"/>
        </w:rPr>
        <w:br/>
        <w:t xml:space="preserve">    #insert start node with a cost of 0 into </w:t>
      </w:r>
      <w:r w:rsidR="003E655C">
        <w:rPr>
          <w:noProof w:val="0"/>
        </w:rPr>
        <w:t xml:space="preserve">the </w:t>
      </w:r>
      <w:r w:rsidRPr="009778DD">
        <w:rPr>
          <w:noProof w:val="0"/>
        </w:rPr>
        <w:t>heap open_set</w:t>
      </w:r>
      <w:r w:rsidRPr="009778DD">
        <w:rPr>
          <w:noProof w:val="0"/>
        </w:rPr>
        <w:br/>
        <w:t xml:space="preserve">    heapq.heappush(open_set, (0, start))</w:t>
      </w:r>
      <w:r w:rsidRPr="009778DD">
        <w:rPr>
          <w:noProof w:val="0"/>
        </w:rPr>
        <w:br/>
        <w:t xml:space="preserve">    came_from = {}</w:t>
      </w:r>
      <w:r w:rsidRPr="009778DD">
        <w:rPr>
          <w:noProof w:val="0"/>
        </w:rPr>
        <w:br/>
        <w:t xml:space="preserve">    #g_score dictionary measures </w:t>
      </w:r>
      <w:r w:rsidR="003E655C">
        <w:rPr>
          <w:noProof w:val="0"/>
        </w:rPr>
        <w:t xml:space="preserve">the </w:t>
      </w:r>
      <w:r w:rsidRPr="009778DD">
        <w:rPr>
          <w:noProof w:val="0"/>
        </w:rPr>
        <w:t xml:space="preserve">distance </w:t>
      </w:r>
      <w:r w:rsidR="003E655C">
        <w:rPr>
          <w:noProof w:val="0"/>
        </w:rPr>
        <w:t>travelled</w:t>
      </w:r>
      <w:r w:rsidRPr="009778DD">
        <w:rPr>
          <w:noProof w:val="0"/>
        </w:rPr>
        <w:t xml:space="preserve"> from </w:t>
      </w:r>
      <w:r w:rsidR="003E655C">
        <w:rPr>
          <w:noProof w:val="0"/>
        </w:rPr>
        <w:t xml:space="preserve">the </w:t>
      </w:r>
      <w:r w:rsidRPr="009778DD">
        <w:rPr>
          <w:noProof w:val="0"/>
        </w:rPr>
        <w:t xml:space="preserve">start node to </w:t>
      </w:r>
      <w:r w:rsidR="003E655C">
        <w:rPr>
          <w:noProof w:val="0"/>
        </w:rPr>
        <w:t xml:space="preserve">the </w:t>
      </w:r>
      <w:r w:rsidRPr="009778DD">
        <w:rPr>
          <w:noProof w:val="0"/>
        </w:rPr>
        <w:t>current node</w:t>
      </w:r>
      <w:r w:rsidRPr="009778DD">
        <w:rPr>
          <w:noProof w:val="0"/>
        </w:rPr>
        <w:br/>
        <w:t xml:space="preserve">    g_score = {start: 0}</w:t>
      </w:r>
      <w:r w:rsidRPr="009778DD">
        <w:rPr>
          <w:noProof w:val="0"/>
        </w:rPr>
        <w:br/>
        <w:t xml:space="preserve">    #f_score dictionary predicts the total cost from start to end through this node</w:t>
      </w:r>
      <w:r w:rsidRPr="009778DD">
        <w:rPr>
          <w:noProof w:val="0"/>
        </w:rPr>
        <w:br/>
        <w:t xml:space="preserve">    f_score = {start: heuristic(start, end)}</w:t>
      </w:r>
    </w:p>
    <w:p w14:paraId="67A6E7C1" w14:textId="1D7E47BC" w:rsidR="00E75F38" w:rsidRPr="009778DD" w:rsidRDefault="00E81256" w:rsidP="00FE76A5">
      <w:r w:rsidRPr="009778DD">
        <w:t>Our parameters are the obstacle array, so we know where the obstacles are</w:t>
      </w:r>
      <w:r w:rsidR="008A52CD" w:rsidRPr="009778DD">
        <w:t>,</w:t>
      </w:r>
      <w:r w:rsidRPr="009778DD">
        <w:t xml:space="preserve"> and the starting and finishing </w:t>
      </w:r>
      <w:r w:rsidR="003E655C">
        <w:t>points</w:t>
      </w:r>
      <w:r w:rsidRPr="009778DD">
        <w:t xml:space="preserve">. The rows and </w:t>
      </w:r>
      <w:r w:rsidR="008A52CD" w:rsidRPr="009778DD">
        <w:t>columns</w:t>
      </w:r>
      <w:r w:rsidRPr="009778DD">
        <w:t xml:space="preserve"> of the array can be found through the function </w:t>
      </w:r>
      <w:r w:rsidR="008A52CD" w:rsidRPr="009778DD">
        <w:t>grid.</w:t>
      </w:r>
      <w:r w:rsidR="00584CC0">
        <w:t>s</w:t>
      </w:r>
      <w:r w:rsidR="008A52CD" w:rsidRPr="009778DD">
        <w:t xml:space="preserve">hape, </w:t>
      </w:r>
      <w:r w:rsidR="008A52CD" w:rsidRPr="00F7727F">
        <w:rPr>
          <w:i/>
          <w:iCs/>
        </w:rPr>
        <w:t>the open_set</w:t>
      </w:r>
      <w:r w:rsidR="008A52CD" w:rsidRPr="009778DD">
        <w:t xml:space="preserve"> is </w:t>
      </w:r>
      <w:r w:rsidR="003E655C">
        <w:t xml:space="preserve">a </w:t>
      </w:r>
      <w:r w:rsidR="008A52CD" w:rsidRPr="009778DD">
        <w:t xml:space="preserve">heap that includes the f-scores of any visited nodes. A heap has a special function that </w:t>
      </w:r>
      <w:r w:rsidR="003E655C">
        <w:t>sets</w:t>
      </w:r>
      <w:r w:rsidR="008A52CD" w:rsidRPr="009778DD">
        <w:t xml:space="preserve"> the variable with the lowest value to the front, </w:t>
      </w:r>
      <w:r w:rsidR="00607DB8">
        <w:t>which</w:t>
      </w:r>
      <w:r w:rsidR="008A52CD" w:rsidRPr="009778DD">
        <w:t xml:space="preserve"> is useful in A* as the node with the lowest f-score is the </w:t>
      </w:r>
      <w:r w:rsidR="008B7C39">
        <w:t>closest</w:t>
      </w:r>
      <w:r w:rsidR="008A52CD" w:rsidRPr="009778DD">
        <w:t xml:space="preserve"> node to the finishing point and consequently the next node the investigate. The </w:t>
      </w:r>
      <w:r w:rsidR="008A52CD" w:rsidRPr="009778DD">
        <w:rPr>
          <w:i/>
          <w:iCs/>
        </w:rPr>
        <w:t>came_from</w:t>
      </w:r>
      <w:r w:rsidR="008A52CD" w:rsidRPr="009778DD">
        <w:t xml:space="preserve"> tuple will record our path when it is concluded. We will then initialise </w:t>
      </w:r>
      <w:r w:rsidR="008B7C39">
        <w:t>our</w:t>
      </w:r>
      <w:r w:rsidR="008A52CD" w:rsidRPr="009778DD">
        <w:t xml:space="preserve"> </w:t>
      </w:r>
      <w:r w:rsidR="008A52CD" w:rsidRPr="009778DD">
        <w:rPr>
          <w:i/>
          <w:iCs/>
        </w:rPr>
        <w:t>g_score</w:t>
      </w:r>
      <w:r w:rsidR="008A52CD" w:rsidRPr="009778DD">
        <w:t>, since we are at the starting node</w:t>
      </w:r>
      <w:r w:rsidR="008B7C39">
        <w:t>,</w:t>
      </w:r>
      <w:r w:rsidR="008A52CD" w:rsidRPr="009778DD">
        <w:t xml:space="preserve"> the </w:t>
      </w:r>
      <w:r w:rsidR="008A52CD" w:rsidRPr="009778DD">
        <w:rPr>
          <w:i/>
          <w:iCs/>
        </w:rPr>
        <w:t>g_score</w:t>
      </w:r>
      <w:r w:rsidR="008A52CD" w:rsidRPr="009778DD">
        <w:t xml:space="preserve"> will be zero</w:t>
      </w:r>
      <w:r w:rsidR="005957BC">
        <w:t>,</w:t>
      </w:r>
      <w:r w:rsidR="008A52CD" w:rsidRPr="009778DD">
        <w:t xml:space="preserve"> as we haven’t moved anywhere</w:t>
      </w:r>
      <w:r w:rsidR="002A7C47" w:rsidRPr="009778DD">
        <w:t xml:space="preserve">, we will also initialise our </w:t>
      </w:r>
      <w:r w:rsidR="002A7C47" w:rsidRPr="009778DD">
        <w:rPr>
          <w:i/>
          <w:iCs/>
        </w:rPr>
        <w:t xml:space="preserve">f_score </w:t>
      </w:r>
      <w:r w:rsidR="002A7C47" w:rsidRPr="009778DD">
        <w:t>list</w:t>
      </w:r>
      <w:r w:rsidR="00C42A15">
        <w:t>.</w:t>
      </w:r>
    </w:p>
    <w:p w14:paraId="39E069B6" w14:textId="77777777" w:rsidR="002A7C47" w:rsidRPr="009778DD" w:rsidRDefault="002A7C47" w:rsidP="002A7C47">
      <w:pPr>
        <w:pStyle w:val="CodeSnippet"/>
        <w:rPr>
          <w:noProof w:val="0"/>
        </w:rPr>
      </w:pPr>
      <w:r w:rsidRPr="009778DD">
        <w:rPr>
          <w:noProof w:val="0"/>
        </w:rPr>
        <w:lastRenderedPageBreak/>
        <w:t>def heuristic(a, b):</w:t>
      </w:r>
      <w:r w:rsidRPr="009778DD">
        <w:rPr>
          <w:noProof w:val="0"/>
        </w:rPr>
        <w:br/>
        <w:t xml:space="preserve">    # Manhattan distance</w:t>
      </w:r>
      <w:r w:rsidRPr="009778DD">
        <w:rPr>
          <w:noProof w:val="0"/>
        </w:rPr>
        <w:br/>
        <w:t xml:space="preserve">    return abs(a[0] - b[0]) + abs(a[1] - b[1])</w:t>
      </w:r>
    </w:p>
    <w:p w14:paraId="689B800E" w14:textId="02BD55BE" w:rsidR="002A7C47" w:rsidRPr="009778DD" w:rsidRDefault="002A7C47" w:rsidP="00FE76A5">
      <w:r w:rsidRPr="009778DD">
        <w:t xml:space="preserve">This function calculates the </w:t>
      </w:r>
      <w:r w:rsidR="00607DB8">
        <w:rPr>
          <w:i/>
          <w:iCs/>
        </w:rPr>
        <w:t>F-score</w:t>
      </w:r>
      <w:r w:rsidRPr="009778DD">
        <w:rPr>
          <w:i/>
          <w:iCs/>
        </w:rPr>
        <w:t xml:space="preserve"> </w:t>
      </w:r>
      <w:r w:rsidRPr="009778DD">
        <w:t xml:space="preserve">using the Manhattan distance between the current </w:t>
      </w:r>
      <w:r w:rsidR="00445F47" w:rsidRPr="009778DD">
        <w:t>node and</w:t>
      </w:r>
      <w:r w:rsidRPr="009778DD">
        <w:t xml:space="preserve"> the end. It computes and returns the sum </w:t>
      </w:r>
      <w:r w:rsidR="008B7C39">
        <w:t>of</w:t>
      </w:r>
      <w:r w:rsidRPr="009778DD">
        <w:t xml:space="preserve"> the absolute difference between the x &amp; y coordinates.</w:t>
      </w:r>
    </w:p>
    <w:p w14:paraId="41097BDC" w14:textId="6C7959D7" w:rsidR="002A7C47" w:rsidRPr="009778DD" w:rsidRDefault="002A7C47" w:rsidP="004E7AA0">
      <w:pPr>
        <w:pStyle w:val="CodeSnippet"/>
        <w:rPr>
          <w:noProof w:val="0"/>
        </w:rPr>
      </w:pPr>
      <w:r w:rsidRPr="009778DD">
        <w:rPr>
          <w:noProof w:val="0"/>
        </w:rPr>
        <w:t>def get_neighbors(pos):</w:t>
      </w:r>
      <w:r w:rsidRPr="009778DD">
        <w:rPr>
          <w:noProof w:val="0"/>
        </w:rPr>
        <w:br/>
        <w:t xml:space="preserve">    (y, x) = pos</w:t>
      </w:r>
      <w:r w:rsidRPr="009778DD">
        <w:rPr>
          <w:noProof w:val="0"/>
        </w:rPr>
        <w:br/>
        <w:t xml:space="preserve">    directions = [(-1,0), (1,0), (0,-1), (0,1)]</w:t>
      </w:r>
      <w:r w:rsidRPr="009778DD">
        <w:rPr>
          <w:noProof w:val="0"/>
        </w:rPr>
        <w:br/>
        <w:t xml:space="preserve">    </w:t>
      </w:r>
      <w:r w:rsidR="008B7C39">
        <w:rPr>
          <w:noProof w:val="0"/>
        </w:rPr>
        <w:t>For</w:t>
      </w:r>
      <w:r w:rsidRPr="009778DD">
        <w:rPr>
          <w:noProof w:val="0"/>
        </w:rPr>
        <w:t xml:space="preserve"> dy, dx in directions:</w:t>
      </w:r>
      <w:r w:rsidRPr="009778DD">
        <w:rPr>
          <w:noProof w:val="0"/>
        </w:rPr>
        <w:br/>
        <w:t xml:space="preserve">        ny, nx = y + dy, x + dx</w:t>
      </w:r>
      <w:r w:rsidRPr="009778DD">
        <w:rPr>
          <w:noProof w:val="0"/>
        </w:rPr>
        <w:br/>
        <w:t xml:space="preserve">        if 0 &lt;= ny &lt; ROWS and 0 &lt;= nx &lt; COLS and grid[ny, nx] != 1:</w:t>
      </w:r>
      <w:r w:rsidRPr="009778DD">
        <w:rPr>
          <w:noProof w:val="0"/>
        </w:rPr>
        <w:br/>
        <w:t xml:space="preserve">            #yield allows you to return the value of the next neighbour without forgetting the others</w:t>
      </w:r>
      <w:r w:rsidRPr="009778DD">
        <w:rPr>
          <w:noProof w:val="0"/>
        </w:rPr>
        <w:br/>
        <w:t xml:space="preserve">            yield (ny, nx)</w:t>
      </w:r>
    </w:p>
    <w:p w14:paraId="12CF8E29" w14:textId="44DC290C" w:rsidR="00FE76A5" w:rsidRPr="009778DD" w:rsidRDefault="00445F47" w:rsidP="00FE76A5">
      <w:r w:rsidRPr="009778DD">
        <w:t xml:space="preserve">To check the neighbours </w:t>
      </w:r>
      <w:r w:rsidR="008B7C39">
        <w:t>of</w:t>
      </w:r>
      <w:r w:rsidRPr="009778DD">
        <w:t xml:space="preserve"> our current node, we use an additional list that adds or subtracts from the current node’s coordinates to investigate its </w:t>
      </w:r>
      <w:r w:rsidR="00BA56AD" w:rsidRPr="009778DD">
        <w:t xml:space="preserve">neighbours. We will then calculate the </w:t>
      </w:r>
      <w:r w:rsidR="00BA56AD" w:rsidRPr="009778DD">
        <w:rPr>
          <w:i/>
          <w:iCs/>
        </w:rPr>
        <w:t>h-score</w:t>
      </w:r>
      <w:r w:rsidR="00BA56AD" w:rsidRPr="009778DD">
        <w:t xml:space="preserve"> of each neighbour and insert it into our heap.</w:t>
      </w:r>
    </w:p>
    <w:p w14:paraId="1B423AB1" w14:textId="560CEE1D" w:rsidR="00FE76A5" w:rsidRPr="009778DD" w:rsidRDefault="00BA56AD" w:rsidP="004E7AA0">
      <w:pPr>
        <w:pStyle w:val="CodeSnippet"/>
        <w:rPr>
          <w:noProof w:val="0"/>
        </w:rPr>
      </w:pPr>
      <w:r w:rsidRPr="009778DD">
        <w:rPr>
          <w:noProof w:val="0"/>
        </w:rPr>
        <w:t>while open_set:</w:t>
      </w:r>
      <w:r w:rsidRPr="009778DD">
        <w:rPr>
          <w:noProof w:val="0"/>
        </w:rPr>
        <w:br/>
        <w:t xml:space="preserve">    #returns the next best node to explore </w:t>
      </w:r>
      <w:r w:rsidR="008B7C39">
        <w:rPr>
          <w:noProof w:val="0"/>
        </w:rPr>
        <w:t>from</w:t>
      </w:r>
      <w:r w:rsidRPr="009778DD">
        <w:rPr>
          <w:noProof w:val="0"/>
        </w:rPr>
        <w:t xml:space="preserve"> </w:t>
      </w:r>
      <w:r w:rsidR="008B7C39">
        <w:rPr>
          <w:noProof w:val="0"/>
        </w:rPr>
        <w:t xml:space="preserve">the </w:t>
      </w:r>
      <w:r w:rsidRPr="009778DD">
        <w:rPr>
          <w:noProof w:val="0"/>
        </w:rPr>
        <w:t>heap (lowest f_score</w:t>
      </w:r>
      <w:r w:rsidRPr="009778DD">
        <w:rPr>
          <w:noProof w:val="0"/>
        </w:rPr>
        <w:br/>
        <w:t xml:space="preserve">    _, current = heapq.heappop(open_set)</w:t>
      </w:r>
      <w:r w:rsidRPr="009778DD">
        <w:rPr>
          <w:noProof w:val="0"/>
        </w:rPr>
        <w:br/>
        <w:t xml:space="preserve">    if current == end:</w:t>
      </w:r>
      <w:r w:rsidRPr="009778DD">
        <w:rPr>
          <w:noProof w:val="0"/>
        </w:rPr>
        <w:br/>
        <w:t xml:space="preserve">        path = []</w:t>
      </w:r>
      <w:r w:rsidRPr="009778DD">
        <w:rPr>
          <w:noProof w:val="0"/>
        </w:rPr>
        <w:br/>
        <w:t xml:space="preserve">        #fills out path array with came_from list</w:t>
      </w:r>
      <w:r w:rsidRPr="009778DD">
        <w:rPr>
          <w:noProof w:val="0"/>
        </w:rPr>
        <w:br/>
        <w:t xml:space="preserve">        while current in came_from:</w:t>
      </w:r>
      <w:r w:rsidRPr="009778DD">
        <w:rPr>
          <w:noProof w:val="0"/>
        </w:rPr>
        <w:br/>
        <w:t xml:space="preserve">            path.append(current)</w:t>
      </w:r>
      <w:r w:rsidRPr="009778DD">
        <w:rPr>
          <w:noProof w:val="0"/>
        </w:rPr>
        <w:br/>
        <w:t xml:space="preserve">            current = came_from[current]</w:t>
      </w:r>
      <w:r w:rsidRPr="009778DD">
        <w:rPr>
          <w:noProof w:val="0"/>
        </w:rPr>
        <w:br/>
      </w:r>
      <w:r w:rsidRPr="009778DD">
        <w:rPr>
          <w:noProof w:val="0"/>
        </w:rPr>
        <w:br/>
        <w:t xml:space="preserve">        path = path[::-1]</w:t>
      </w:r>
      <w:r w:rsidRPr="009778DD">
        <w:rPr>
          <w:noProof w:val="0"/>
        </w:rPr>
        <w:br/>
        <w:t xml:space="preserve">        path.insert(0, start)</w:t>
      </w:r>
      <w:r w:rsidRPr="009778DD">
        <w:rPr>
          <w:noProof w:val="0"/>
        </w:rPr>
        <w:br/>
        <w:t xml:space="preserve">        return path</w:t>
      </w:r>
      <w:r w:rsidRPr="009778DD">
        <w:rPr>
          <w:noProof w:val="0"/>
        </w:rPr>
        <w:br/>
        <w:t xml:space="preserve">    #adds </w:t>
      </w:r>
      <w:r w:rsidR="00607DB8">
        <w:rPr>
          <w:noProof w:val="0"/>
        </w:rPr>
        <w:t xml:space="preserve">the </w:t>
      </w:r>
      <w:r w:rsidRPr="009778DD">
        <w:rPr>
          <w:noProof w:val="0"/>
        </w:rPr>
        <w:t>current node into the visited set</w:t>
      </w:r>
      <w:r w:rsidRPr="009778DD">
        <w:rPr>
          <w:noProof w:val="0"/>
        </w:rPr>
        <w:br/>
        <w:t xml:space="preserve">    visited.add(current)</w:t>
      </w:r>
    </w:p>
    <w:p w14:paraId="7B8C1CEC" w14:textId="596B8126" w:rsidR="00FE76A5" w:rsidRPr="009778DD" w:rsidRDefault="00BA56AD" w:rsidP="00FE76A5">
      <w:r w:rsidRPr="009778DD">
        <w:t>We receive the first node from the heap, this will return the node closest to the destination</w:t>
      </w:r>
      <w:r w:rsidR="005602C3" w:rsidRPr="009778DD">
        <w:t xml:space="preserve"> and set that node as the current. If that node isn’t the finishing node, we iterate over the sequence again. However, If that node is the finishing node, then we conclude our A* algorithm and insert the path into a </w:t>
      </w:r>
      <w:r w:rsidR="005602C3" w:rsidRPr="009778DD">
        <w:rPr>
          <w:i/>
          <w:iCs/>
        </w:rPr>
        <w:t>path</w:t>
      </w:r>
      <w:r w:rsidR="005602C3" w:rsidRPr="009778DD">
        <w:t xml:space="preserve"> list and return it into our Pygame grid to be depicted on our grid.</w:t>
      </w:r>
    </w:p>
    <w:p w14:paraId="57F56073" w14:textId="030325A2" w:rsidR="004A208C" w:rsidRPr="009778DD" w:rsidRDefault="005602C3" w:rsidP="004E7AA0">
      <w:pPr>
        <w:pStyle w:val="Heading2"/>
      </w:pPr>
      <w:bookmarkStart w:id="42" w:name="_Toc197417236"/>
      <w:r w:rsidRPr="009778DD">
        <w:t xml:space="preserve">B-spline </w:t>
      </w:r>
      <w:r w:rsidR="00021B54" w:rsidRPr="009778DD">
        <w:t>Interpolatio</w:t>
      </w:r>
      <w:r w:rsidR="004E7AA0">
        <w:t>n</w:t>
      </w:r>
      <w:bookmarkEnd w:id="42"/>
    </w:p>
    <w:p w14:paraId="553A7EF7" w14:textId="56665E7B" w:rsidR="008905BB" w:rsidRPr="009778DD" w:rsidRDefault="00021B54" w:rsidP="00FE76A5">
      <w:r w:rsidRPr="009778DD">
        <w:t xml:space="preserve">The waypoints </w:t>
      </w:r>
      <w:r w:rsidR="006863A6" w:rsidRPr="009778DD">
        <w:t>produced</w:t>
      </w:r>
      <w:r w:rsidRPr="009778DD">
        <w:t xml:space="preserve"> by the A* algorithm will be angular and blocky due to its grid-based structure, making them inefficient for waypoint control. To produce smoother motion, we apply a B-spline interpolation using </w:t>
      </w:r>
      <w:r w:rsidR="005957BC">
        <w:t xml:space="preserve">the </w:t>
      </w:r>
      <w:r w:rsidRPr="009778DD">
        <w:rPr>
          <w:i/>
          <w:iCs/>
        </w:rPr>
        <w:t>splprep</w:t>
      </w:r>
      <w:r w:rsidRPr="009778DD">
        <w:t xml:space="preserve"> and </w:t>
      </w:r>
      <w:r w:rsidRPr="009778DD">
        <w:rPr>
          <w:i/>
          <w:iCs/>
        </w:rPr>
        <w:t>splev</w:t>
      </w:r>
      <w:r w:rsidRPr="009778DD">
        <w:t xml:space="preserve"> functions. This takes our original grid coordinates as control points and generates a smooth curve by </w:t>
      </w:r>
      <w:r w:rsidR="008B7C39">
        <w:t>parameterising</w:t>
      </w:r>
      <w:r w:rsidRPr="009778DD">
        <w:t xml:space="preserve"> the points and </w:t>
      </w:r>
      <w:r w:rsidR="006863A6" w:rsidRPr="009778DD">
        <w:t xml:space="preserve">sampling at finer </w:t>
      </w:r>
      <w:r w:rsidR="007B2DD8" w:rsidRPr="009778DD">
        <w:t>intervals.</w:t>
      </w:r>
    </w:p>
    <w:p w14:paraId="2390F5CC" w14:textId="77777777" w:rsidR="00021B54" w:rsidRPr="009778DD" w:rsidRDefault="00021B54" w:rsidP="006863A6">
      <w:pPr>
        <w:pStyle w:val="CodeSnippet"/>
        <w:rPr>
          <w:noProof w:val="0"/>
        </w:rPr>
      </w:pPr>
      <w:r w:rsidRPr="009778DD">
        <w:rPr>
          <w:noProof w:val="0"/>
        </w:rPr>
        <w:t>tck, u = splprep([x, y], s=100.0)</w:t>
      </w:r>
    </w:p>
    <w:p w14:paraId="0B324983" w14:textId="085B6065" w:rsidR="00021B54" w:rsidRPr="009778DD" w:rsidRDefault="00021B54" w:rsidP="006863A6">
      <w:pPr>
        <w:pStyle w:val="CodeSnippet"/>
        <w:rPr>
          <w:noProof w:val="0"/>
        </w:rPr>
      </w:pPr>
      <w:r w:rsidRPr="009778DD">
        <w:rPr>
          <w:noProof w:val="0"/>
        </w:rPr>
        <w:lastRenderedPageBreak/>
        <w:t xml:space="preserve">u_fine = np.linspace(0, 1, </w:t>
      </w:r>
      <w:r w:rsidR="00301C9D" w:rsidRPr="009778DD">
        <w:rPr>
          <w:noProof w:val="0"/>
        </w:rPr>
        <w:t>25</w:t>
      </w:r>
      <w:r w:rsidRPr="009778DD">
        <w:rPr>
          <w:noProof w:val="0"/>
        </w:rPr>
        <w:t>)</w:t>
      </w:r>
    </w:p>
    <w:p w14:paraId="4BD015C9" w14:textId="2449DEB1" w:rsidR="006863A6" w:rsidRPr="009778DD" w:rsidRDefault="00021B54" w:rsidP="00C776B9">
      <w:pPr>
        <w:pStyle w:val="CodeSnippet"/>
        <w:rPr>
          <w:noProof w:val="0"/>
        </w:rPr>
      </w:pPr>
      <w:r w:rsidRPr="009778DD">
        <w:rPr>
          <w:noProof w:val="0"/>
        </w:rPr>
        <w:t>x_smooth, y_smooth = splev(u_fine, tck)</w:t>
      </w:r>
    </w:p>
    <w:p w14:paraId="15BFEC4F" w14:textId="54BFBE98" w:rsidR="006863A6" w:rsidRPr="009778DD" w:rsidRDefault="006863A6" w:rsidP="00C776B9">
      <w:pPr>
        <w:pStyle w:val="Heading2"/>
      </w:pPr>
      <w:bookmarkStart w:id="43" w:name="_Toc197417237"/>
      <w:r w:rsidRPr="009778DD">
        <w:t>PID Control System</w:t>
      </w:r>
      <w:bookmarkEnd w:id="43"/>
    </w:p>
    <w:p w14:paraId="1A492C0B" w14:textId="593BC747" w:rsidR="008905BB" w:rsidRPr="009778DD" w:rsidRDefault="006863A6" w:rsidP="00FE76A5">
      <w:r w:rsidRPr="009778DD">
        <w:t xml:space="preserve">Now </w:t>
      </w:r>
      <w:r w:rsidR="008B7C39">
        <w:t>that we</w:t>
      </w:r>
      <w:r w:rsidRPr="009778DD">
        <w:t xml:space="preserve"> have a smoothed list of </w:t>
      </w:r>
      <w:r w:rsidR="005E2A6D" w:rsidRPr="009778DD">
        <w:t>waypoints</w:t>
      </w:r>
      <w:r w:rsidR="005957BC">
        <w:t>,</w:t>
      </w:r>
      <w:r w:rsidR="005E2A6D" w:rsidRPr="009778DD">
        <w:t xml:space="preserve"> we can move on to the PID control system. We will need to send our new revised list of waypoints and the current robot position to complete a full control loop.</w:t>
      </w:r>
    </w:p>
    <w:p w14:paraId="106BF2C0" w14:textId="1EFF68DA" w:rsidR="008905BB" w:rsidRPr="009778DD" w:rsidRDefault="005E2A6D" w:rsidP="00C776B9">
      <w:pPr>
        <w:pStyle w:val="CodeSnippet"/>
        <w:rPr>
          <w:noProof w:val="0"/>
        </w:rPr>
      </w:pPr>
      <w:r w:rsidRPr="009778DD">
        <w:rPr>
          <w:noProof w:val="0"/>
        </w:rPr>
        <w:t>try:</w:t>
      </w:r>
      <w:r w:rsidRPr="009778DD">
        <w:rPr>
          <w:noProof w:val="0"/>
        </w:rPr>
        <w:br/>
        <w:t xml:space="preserve">    current_waypoints, robot_coords = queue1_in.get(timeout=0.05)</w:t>
      </w:r>
      <w:r w:rsidRPr="009778DD">
        <w:rPr>
          <w:noProof w:val="0"/>
        </w:rPr>
        <w:br/>
        <w:t xml:space="preserve">    if current_waypoints == new_waypoints:</w:t>
      </w:r>
      <w:r w:rsidRPr="009778DD">
        <w:rPr>
          <w:noProof w:val="0"/>
        </w:rPr>
        <w:br/>
        <w:t xml:space="preserve">        pass</w:t>
      </w:r>
      <w:r w:rsidRPr="009778DD">
        <w:rPr>
          <w:noProof w:val="0"/>
        </w:rPr>
        <w:br/>
        <w:t xml:space="preserve">    elif current_waypoints is None:</w:t>
      </w:r>
      <w:r w:rsidRPr="009778DD">
        <w:rPr>
          <w:noProof w:val="0"/>
        </w:rPr>
        <w:br/>
        <w:t xml:space="preserve">        control_flag = False</w:t>
      </w:r>
      <w:r w:rsidRPr="009778DD">
        <w:rPr>
          <w:noProof w:val="0"/>
        </w:rPr>
        <w:br/>
        <w:t xml:space="preserve">    else:</w:t>
      </w:r>
      <w:r w:rsidRPr="009778DD">
        <w:rPr>
          <w:noProof w:val="0"/>
        </w:rPr>
        <w:br/>
        <w:t xml:space="preserve">        control_flag = True</w:t>
      </w:r>
      <w:r w:rsidRPr="009778DD">
        <w:rPr>
          <w:noProof w:val="0"/>
        </w:rPr>
        <w:br/>
        <w:t>except Empty:</w:t>
      </w:r>
      <w:r w:rsidRPr="009778DD">
        <w:rPr>
          <w:noProof w:val="0"/>
        </w:rPr>
        <w:br/>
        <w:t xml:space="preserve">    pass</w:t>
      </w:r>
    </w:p>
    <w:p w14:paraId="76256B82" w14:textId="3A11BFAA" w:rsidR="008905BB" w:rsidRPr="009778DD" w:rsidRDefault="005E2A6D" w:rsidP="00FE76A5">
      <w:r w:rsidRPr="009778DD">
        <w:t>The controller continuously compares the robot’s current position and heading with the target waypoint and calculates</w:t>
      </w:r>
      <w:r w:rsidR="009A60DD" w:rsidRPr="009778DD">
        <w:t xml:space="preserve"> two errors: the distance between the two points and the difference between the </w:t>
      </w:r>
      <w:r w:rsidR="008B7C39">
        <w:t>headings</w:t>
      </w:r>
      <w:r w:rsidR="009A60DD" w:rsidRPr="009778DD">
        <w:t xml:space="preserve">. The time interval between control loops </w:t>
      </w:r>
      <w:r w:rsidR="008B7C39">
        <w:t>is</w:t>
      </w:r>
      <w:r w:rsidR="009A60DD" w:rsidRPr="009778DD">
        <w:t xml:space="preserve"> also recorded</w:t>
      </w:r>
      <w:r w:rsidR="007D4605">
        <w:t>,</w:t>
      </w:r>
      <w:r w:rsidR="009A60DD" w:rsidRPr="009778DD">
        <w:t xml:space="preserve"> as it </w:t>
      </w:r>
      <w:r w:rsidR="008B7C39">
        <w:t xml:space="preserve">is </w:t>
      </w:r>
      <w:r w:rsidR="009A60DD" w:rsidRPr="009778DD">
        <w:t xml:space="preserve">used for integral and derivative </w:t>
      </w:r>
      <w:r w:rsidR="007B2DD8" w:rsidRPr="009778DD">
        <w:t>control.</w:t>
      </w:r>
    </w:p>
    <w:p w14:paraId="1B5E29C1" w14:textId="74304FCF" w:rsidR="008905BB" w:rsidRPr="009778DD" w:rsidRDefault="009A60DD" w:rsidP="00C776B9">
      <w:pPr>
        <w:pStyle w:val="CodeSnippet"/>
        <w:rPr>
          <w:noProof w:val="0"/>
        </w:rPr>
      </w:pPr>
      <w:r w:rsidRPr="009778DD">
        <w:rPr>
          <w:noProof w:val="0"/>
        </w:rPr>
        <w:t>current_time = time.time()</w:t>
      </w:r>
      <w:r w:rsidRPr="009778DD">
        <w:rPr>
          <w:noProof w:val="0"/>
        </w:rPr>
        <w:br/>
        <w:t>dt = max(current_time - prev_time, 1e-6)</w:t>
      </w:r>
      <w:r w:rsidRPr="009778DD">
        <w:rPr>
          <w:noProof w:val="0"/>
        </w:rPr>
        <w:br/>
        <w:t>prev_time = current_time</w:t>
      </w:r>
      <w:r w:rsidRPr="009778DD">
        <w:rPr>
          <w:noProof w:val="0"/>
        </w:rPr>
        <w:br/>
        <w:t>x_robot, y_robot, theta = pose_calculation(robot_coords)</w:t>
      </w:r>
      <w:r w:rsidRPr="009778DD">
        <w:rPr>
          <w:noProof w:val="0"/>
        </w:rPr>
        <w:br/>
        <w:t>dx = x_goal - x_robot</w:t>
      </w:r>
      <w:r w:rsidRPr="009778DD">
        <w:rPr>
          <w:noProof w:val="0"/>
        </w:rPr>
        <w:br/>
        <w:t>dy = y_goal - y_robot</w:t>
      </w:r>
      <w:r w:rsidRPr="009778DD">
        <w:rPr>
          <w:noProof w:val="0"/>
        </w:rPr>
        <w:br/>
        <w:t>distance_error = math.hypot(dx, dy)</w:t>
      </w:r>
      <w:r w:rsidRPr="009778DD">
        <w:rPr>
          <w:noProof w:val="0"/>
        </w:rPr>
        <w:br/>
      </w:r>
      <w:r w:rsidRPr="009778DD">
        <w:rPr>
          <w:noProof w:val="0"/>
        </w:rPr>
        <w:br/>
        <w:t>desired_heading = math.atan2(dy, dx)</w:t>
      </w:r>
      <w:r w:rsidRPr="009778DD">
        <w:rPr>
          <w:noProof w:val="0"/>
        </w:rPr>
        <w:br/>
        <w:t>heading_error = desired_heading - theta</w:t>
      </w:r>
      <w:r w:rsidRPr="009778DD">
        <w:rPr>
          <w:noProof w:val="0"/>
        </w:rPr>
        <w:br/>
        <w:t>heading_error_new = math.atan2(math.sin(heading_error), math.cos(heading_error))</w:t>
      </w:r>
    </w:p>
    <w:p w14:paraId="0E3AC1F4" w14:textId="710516C1" w:rsidR="009A60DD" w:rsidRPr="009778DD" w:rsidRDefault="009A60DD" w:rsidP="00FE76A5">
      <w:r w:rsidRPr="009778DD">
        <w:t xml:space="preserve">Using our errors, the PID controller computes the linear and angular velocity needed to guide the robot towards the waypoint. Two separate controllers are used – one for linear distances and one for heading. These outputs are then used to compute the wheel speeds using our forward kinematics </w:t>
      </w:r>
      <w:r w:rsidR="007B2DD8" w:rsidRPr="009778DD">
        <w:t>equations.</w:t>
      </w:r>
    </w:p>
    <w:p w14:paraId="30461FA1" w14:textId="77777777" w:rsidR="009A60DD" w:rsidRPr="009778DD" w:rsidRDefault="009A60DD" w:rsidP="009A60DD">
      <w:pPr>
        <w:pStyle w:val="CodeSnippet"/>
        <w:rPr>
          <w:noProof w:val="0"/>
        </w:rPr>
      </w:pPr>
      <w:r w:rsidRPr="009778DD">
        <w:rPr>
          <w:noProof w:val="0"/>
        </w:rPr>
        <w:t>left_wheel = linear_velocity + (angular_velocity * wheel_base_pixels / 2)</w:t>
      </w:r>
      <w:r w:rsidRPr="009778DD">
        <w:rPr>
          <w:noProof w:val="0"/>
        </w:rPr>
        <w:br/>
        <w:t>right_wheel = linear_velocity - (angular_velocity * wheel_base_pixels / 2)</w:t>
      </w:r>
      <w:r w:rsidRPr="009778DD">
        <w:rPr>
          <w:noProof w:val="0"/>
        </w:rPr>
        <w:br/>
      </w:r>
      <w:r w:rsidRPr="009778DD">
        <w:rPr>
          <w:noProof w:val="0"/>
        </w:rPr>
        <w:br/>
        <w:t>left_pwm = velocity_to_pwm(left_wheel)</w:t>
      </w:r>
      <w:r w:rsidRPr="009778DD">
        <w:rPr>
          <w:noProof w:val="0"/>
        </w:rPr>
        <w:br/>
        <w:t>right_pwm = velocity_to_pwm(right_wheel)</w:t>
      </w:r>
    </w:p>
    <w:p w14:paraId="133055E8" w14:textId="3C5B1526" w:rsidR="008905BB" w:rsidRPr="009778DD" w:rsidRDefault="009A60DD" w:rsidP="00FE76A5">
      <w:r w:rsidRPr="009778DD">
        <w:t>Once the left and right wheel speeds are calculated</w:t>
      </w:r>
      <w:r w:rsidR="008B7C39">
        <w:t>,</w:t>
      </w:r>
      <w:r w:rsidRPr="009778DD">
        <w:t xml:space="preserve"> they are </w:t>
      </w:r>
      <w:r w:rsidR="00281722">
        <w:t>converted</w:t>
      </w:r>
      <w:r w:rsidR="00C7320D" w:rsidRPr="009778DD">
        <w:t xml:space="preserve"> into PWM values compatible with our DRV833 motor driver.</w:t>
      </w:r>
    </w:p>
    <w:p w14:paraId="7E400130" w14:textId="77777777" w:rsidR="00C7320D" w:rsidRPr="009778DD" w:rsidRDefault="00C7320D" w:rsidP="00C7320D">
      <w:pPr>
        <w:pStyle w:val="CodeSnippet"/>
        <w:rPr>
          <w:noProof w:val="0"/>
        </w:rPr>
      </w:pPr>
      <w:r w:rsidRPr="009778DD">
        <w:rPr>
          <w:noProof w:val="0"/>
        </w:rPr>
        <w:lastRenderedPageBreak/>
        <w:t xml:space="preserve">                goal_threshold = 12</w:t>
      </w:r>
    </w:p>
    <w:p w14:paraId="787A94C8" w14:textId="77777777" w:rsidR="00C7320D" w:rsidRPr="009778DD" w:rsidRDefault="00C7320D" w:rsidP="00C7320D">
      <w:pPr>
        <w:pStyle w:val="CodeSnippet"/>
        <w:rPr>
          <w:noProof w:val="0"/>
        </w:rPr>
      </w:pPr>
      <w:r w:rsidRPr="009778DD">
        <w:rPr>
          <w:noProof w:val="0"/>
        </w:rPr>
        <w:t xml:space="preserve">                if distance_error &lt; goal_threshold:</w:t>
      </w:r>
    </w:p>
    <w:p w14:paraId="11AAB0B9" w14:textId="77777777" w:rsidR="00C7320D" w:rsidRPr="009778DD" w:rsidRDefault="00C7320D" w:rsidP="00C7320D">
      <w:pPr>
        <w:pStyle w:val="CodeSnippet"/>
        <w:rPr>
          <w:noProof w:val="0"/>
        </w:rPr>
      </w:pPr>
      <w:r w:rsidRPr="009778DD">
        <w:rPr>
          <w:noProof w:val="0"/>
        </w:rPr>
        <w:t xml:space="preserve">                    distance_integral = 0</w:t>
      </w:r>
    </w:p>
    <w:p w14:paraId="5C4A6A9E" w14:textId="77777777" w:rsidR="00C7320D" w:rsidRPr="009778DD" w:rsidRDefault="00C7320D" w:rsidP="00C7320D">
      <w:pPr>
        <w:pStyle w:val="CodeSnippet"/>
        <w:rPr>
          <w:noProof w:val="0"/>
        </w:rPr>
      </w:pPr>
      <w:r w:rsidRPr="009778DD">
        <w:rPr>
          <w:noProof w:val="0"/>
        </w:rPr>
        <w:t xml:space="preserve">                    heading_integral = 0</w:t>
      </w:r>
    </w:p>
    <w:p w14:paraId="2DE91F31" w14:textId="77777777" w:rsidR="00C7320D" w:rsidRPr="009778DD" w:rsidRDefault="00C7320D" w:rsidP="00C7320D">
      <w:pPr>
        <w:pStyle w:val="CodeSnippet"/>
        <w:rPr>
          <w:noProof w:val="0"/>
        </w:rPr>
      </w:pPr>
      <w:r w:rsidRPr="009778DD">
        <w:rPr>
          <w:noProof w:val="0"/>
        </w:rPr>
        <w:t xml:space="preserve">                    prev_distance_error = 0</w:t>
      </w:r>
    </w:p>
    <w:p w14:paraId="635E74F0" w14:textId="77777777" w:rsidR="00C7320D" w:rsidRPr="009778DD" w:rsidRDefault="00C7320D" w:rsidP="00C7320D">
      <w:pPr>
        <w:pStyle w:val="CodeSnippet"/>
        <w:rPr>
          <w:noProof w:val="0"/>
        </w:rPr>
      </w:pPr>
      <w:r w:rsidRPr="009778DD">
        <w:rPr>
          <w:noProof w:val="0"/>
        </w:rPr>
        <w:t xml:space="preserve">                    prev_heading_error = 0</w:t>
      </w:r>
    </w:p>
    <w:p w14:paraId="349A3B8F" w14:textId="39B908BC" w:rsidR="008905BB" w:rsidRPr="009778DD" w:rsidRDefault="00C7320D" w:rsidP="00C7320D">
      <w:pPr>
        <w:pStyle w:val="CodeSnippet"/>
        <w:rPr>
          <w:noProof w:val="0"/>
        </w:rPr>
      </w:pPr>
      <w:r w:rsidRPr="009778DD">
        <w:rPr>
          <w:noProof w:val="0"/>
        </w:rPr>
        <w:t xml:space="preserve">                    i += 1</w:t>
      </w:r>
    </w:p>
    <w:p w14:paraId="3A5F619E" w14:textId="39F3ABA9" w:rsidR="00630EC6" w:rsidRPr="00863CE2" w:rsidRDefault="00C7320D" w:rsidP="00FE76A5">
      <w:r w:rsidRPr="009778DD">
        <w:t>Once the robot has reached within 12 pixels of the way</w:t>
      </w:r>
      <w:r w:rsidR="0047745B">
        <w:t>point</w:t>
      </w:r>
      <w:r w:rsidRPr="009778DD">
        <w:t>, all errors are initialised to zero</w:t>
      </w:r>
      <w:r w:rsidR="008B7C39">
        <w:t>,</w:t>
      </w:r>
      <w:r w:rsidRPr="009778DD">
        <w:t xml:space="preserve"> and we iterate ‘I’ along our list of waypoints. This process repeats itself until it reaches its destination.</w:t>
      </w:r>
    </w:p>
    <w:p w14:paraId="38BBC1CE" w14:textId="52410C17" w:rsidR="00630EC6" w:rsidRPr="009778DD" w:rsidRDefault="00630EC6" w:rsidP="00863CE2">
      <w:pPr>
        <w:pStyle w:val="Heading1"/>
      </w:pPr>
      <w:bookmarkStart w:id="44" w:name="_Toc197417238"/>
      <w:r w:rsidRPr="00863CE2">
        <w:lastRenderedPageBreak/>
        <w:t>Testing</w:t>
      </w:r>
      <w:bookmarkEnd w:id="44"/>
    </w:p>
    <w:p w14:paraId="1606D035" w14:textId="48AADCF8" w:rsidR="00630EC6" w:rsidRPr="009778DD" w:rsidRDefault="00630EC6" w:rsidP="00F76B34">
      <w:pPr>
        <w:pStyle w:val="Heading2"/>
      </w:pPr>
      <w:bookmarkStart w:id="45" w:name="_Toc197417239"/>
      <w:r w:rsidRPr="009778DD">
        <w:t>PID tuning</w:t>
      </w:r>
      <w:bookmarkEnd w:id="45"/>
    </w:p>
    <w:p w14:paraId="3DACB11A" w14:textId="5E966847" w:rsidR="008D40AC" w:rsidRPr="009778DD" w:rsidRDefault="00630EC6" w:rsidP="00FE76A5">
      <w:r w:rsidRPr="009778DD">
        <w:t xml:space="preserve">To </w:t>
      </w:r>
      <w:r w:rsidR="00C34F09" w:rsidRPr="009778DD">
        <w:t xml:space="preserve">ensure </w:t>
      </w:r>
      <w:r w:rsidR="001567A4" w:rsidRPr="009778DD">
        <w:t>smooth</w:t>
      </w:r>
      <w:r w:rsidR="00C3416C" w:rsidRPr="009778DD">
        <w:t xml:space="preserve"> and accurate path following,</w:t>
      </w:r>
      <w:r w:rsidR="001567A4" w:rsidRPr="009778DD">
        <w:t xml:space="preserve"> </w:t>
      </w:r>
      <w:r w:rsidR="00C3416C" w:rsidRPr="009778DD">
        <w:t xml:space="preserve">the PID controller was manually tuned through an iterative process. Initial values </w:t>
      </w:r>
      <w:r w:rsidR="005B2A2D" w:rsidRPr="009778DD">
        <w:t>were</w:t>
      </w:r>
      <w:r w:rsidR="00C3416C" w:rsidRPr="009778DD">
        <w:t xml:space="preserve"> </w:t>
      </w:r>
      <w:r w:rsidR="00AC0874" w:rsidRPr="009778DD">
        <w:t>decided</w:t>
      </w:r>
      <w:r w:rsidR="00773184" w:rsidRPr="009778DD">
        <w:t xml:space="preserve"> depending on the </w:t>
      </w:r>
      <w:r w:rsidR="00486AB7" w:rsidRPr="009778DD">
        <w:t>robot’s</w:t>
      </w:r>
      <w:r w:rsidR="00773184" w:rsidRPr="009778DD">
        <w:t xml:space="preserve"> </w:t>
      </w:r>
      <w:r w:rsidR="00AC0874" w:rsidRPr="009778DD">
        <w:t>general response. Adjustments were determined based on the system</w:t>
      </w:r>
      <w:r w:rsidR="005B2A2D" w:rsidRPr="009778DD">
        <w:t>’s behaviour in real-time</w:t>
      </w:r>
      <w:r w:rsidR="00010972">
        <w:t>,</w:t>
      </w:r>
      <w:r w:rsidR="005B2A2D" w:rsidRPr="009778DD">
        <w:t xml:space="preserve"> focusing on reducing overshoot, improving response time and maintaining stability. Since</w:t>
      </w:r>
      <w:r w:rsidR="001567A4" w:rsidRPr="009778DD">
        <w:t xml:space="preserve"> </w:t>
      </w:r>
      <w:r w:rsidR="00010972">
        <w:t>w</w:t>
      </w:r>
      <w:r w:rsidR="001567A4" w:rsidRPr="009778DD">
        <w:t>e are using two controllers</w:t>
      </w:r>
      <w:r w:rsidR="004C4733" w:rsidRPr="009778DD">
        <w:t xml:space="preserve">, there are two sets of PID variables we need to </w:t>
      </w:r>
      <w:r w:rsidR="005B2A2D" w:rsidRPr="009778DD">
        <w:t>tune</w:t>
      </w:r>
      <w:r w:rsidR="0087444A" w:rsidRPr="009778DD">
        <w:t xml:space="preserve">. </w:t>
      </w:r>
    </w:p>
    <w:p w14:paraId="233CEA44" w14:textId="41E57860" w:rsidR="0017017E" w:rsidRPr="009778DD" w:rsidRDefault="0017017E" w:rsidP="0017017E">
      <w:pPr>
        <w:jc w:val="left"/>
      </w:pPr>
      <w:r w:rsidRPr="009778DD">
        <w:t>For distance control:</w:t>
      </w:r>
    </w:p>
    <w:p w14:paraId="3D93876E" w14:textId="77777777" w:rsidR="00D418CE" w:rsidRPr="009778DD" w:rsidRDefault="00D418CE" w:rsidP="00D418CE">
      <w:pPr>
        <w:pStyle w:val="CodeSnippet"/>
        <w:rPr>
          <w:noProof w:val="0"/>
        </w:rPr>
      </w:pPr>
      <w:r w:rsidRPr="009778DD">
        <w:rPr>
          <w:noProof w:val="0"/>
        </w:rPr>
        <w:t>Kp_distance = 0.315</w:t>
      </w:r>
    </w:p>
    <w:p w14:paraId="5FBF6598" w14:textId="77777777" w:rsidR="00D418CE" w:rsidRPr="009778DD" w:rsidRDefault="00D418CE" w:rsidP="00D418CE">
      <w:pPr>
        <w:pStyle w:val="CodeSnippet"/>
        <w:rPr>
          <w:noProof w:val="0"/>
        </w:rPr>
      </w:pPr>
      <w:r w:rsidRPr="009778DD">
        <w:rPr>
          <w:noProof w:val="0"/>
        </w:rPr>
        <w:t>Ki_distance = 0.02</w:t>
      </w:r>
    </w:p>
    <w:p w14:paraId="2BAFF990" w14:textId="4CA961DE" w:rsidR="0017017E" w:rsidRPr="009778DD" w:rsidRDefault="00D418CE" w:rsidP="00D418CE">
      <w:pPr>
        <w:pStyle w:val="CodeSnippet"/>
        <w:rPr>
          <w:noProof w:val="0"/>
        </w:rPr>
      </w:pPr>
      <w:r w:rsidRPr="009778DD">
        <w:rPr>
          <w:noProof w:val="0"/>
        </w:rPr>
        <w:t>Kd_distance = 0.03</w:t>
      </w:r>
    </w:p>
    <w:p w14:paraId="7FE580D9" w14:textId="1ED926DF" w:rsidR="00630EC6" w:rsidRPr="009778DD" w:rsidRDefault="00F71788" w:rsidP="00FE76A5">
      <w:r w:rsidRPr="009778DD">
        <w:t>During my testing</w:t>
      </w:r>
      <w:r w:rsidR="008B7C39">
        <w:t>,</w:t>
      </w:r>
      <w:r w:rsidRPr="009778DD">
        <w:t xml:space="preserve"> I noticed that </w:t>
      </w:r>
      <w:r w:rsidR="00FC2DF0" w:rsidRPr="009778DD">
        <w:t>the faster the robot travelled</w:t>
      </w:r>
      <w:r w:rsidR="007D4605">
        <w:t>,</w:t>
      </w:r>
      <w:r w:rsidR="00FC2DF0" w:rsidRPr="009778DD">
        <w:t xml:space="preserve"> the harder it was </w:t>
      </w:r>
      <w:r w:rsidR="007D4605">
        <w:t>for</w:t>
      </w:r>
      <w:r w:rsidR="00FC2DF0" w:rsidRPr="009778DD">
        <w:t xml:space="preserve"> the system to detect the </w:t>
      </w:r>
      <w:r w:rsidR="007D4605">
        <w:t>robot's</w:t>
      </w:r>
      <w:r w:rsidR="00FC2DF0" w:rsidRPr="009778DD">
        <w:t xml:space="preserve"> ArUco marker, </w:t>
      </w:r>
      <w:r w:rsidR="007D4605">
        <w:t>which</w:t>
      </w:r>
      <w:r w:rsidR="00FC2DF0" w:rsidRPr="009778DD">
        <w:t xml:space="preserve"> would cause the </w:t>
      </w:r>
      <w:r w:rsidR="00776555" w:rsidRPr="009778DD">
        <w:t>robot to become obscured and the system to stop sending information. This would cause the robot to abruptly start and stop during o</w:t>
      </w:r>
      <w:r w:rsidR="00EB1C27" w:rsidRPr="009778DD">
        <w:t>peration</w:t>
      </w:r>
      <w:r w:rsidR="00487813" w:rsidRPr="009778DD">
        <w:t>, this is why a low proportional gain was chosen.</w:t>
      </w:r>
      <w:r w:rsidR="004D42BE" w:rsidRPr="009778DD">
        <w:t xml:space="preserve"> A small integral gain helped eliminate </w:t>
      </w:r>
      <w:r w:rsidR="007D4605">
        <w:t>steady-state</w:t>
      </w:r>
      <w:r w:rsidR="004D42BE" w:rsidRPr="009778DD">
        <w:t xml:space="preserve"> error, while a low derivative improved damping and reduced overshoot</w:t>
      </w:r>
      <w:r w:rsidR="00BE4E19" w:rsidRPr="009778DD">
        <w:t>.</w:t>
      </w:r>
    </w:p>
    <w:p w14:paraId="0B4B5FBD" w14:textId="77777777" w:rsidR="006354EB" w:rsidRPr="009778DD" w:rsidRDefault="006354EB" w:rsidP="006354EB">
      <w:pPr>
        <w:jc w:val="left"/>
      </w:pPr>
      <w:r w:rsidRPr="009778DD">
        <w:t>For heading control:</w:t>
      </w:r>
    </w:p>
    <w:p w14:paraId="6498EEB9" w14:textId="2E158992" w:rsidR="006354EB" w:rsidRPr="009778DD" w:rsidRDefault="006354EB" w:rsidP="006354EB">
      <w:pPr>
        <w:pStyle w:val="CodeSnippet"/>
        <w:rPr>
          <w:noProof w:val="0"/>
        </w:rPr>
      </w:pPr>
      <w:r w:rsidRPr="009778DD">
        <w:rPr>
          <w:noProof w:val="0"/>
        </w:rPr>
        <w:br/>
        <w:t>Kp_heading = 1.73</w:t>
      </w:r>
    </w:p>
    <w:p w14:paraId="5A0B14BC" w14:textId="77777777" w:rsidR="006354EB" w:rsidRPr="009778DD" w:rsidRDefault="006354EB" w:rsidP="006354EB">
      <w:pPr>
        <w:pStyle w:val="CodeSnippet"/>
        <w:rPr>
          <w:noProof w:val="0"/>
        </w:rPr>
      </w:pPr>
      <w:r w:rsidRPr="009778DD">
        <w:rPr>
          <w:noProof w:val="0"/>
        </w:rPr>
        <w:t>Ki_heading = 0.01</w:t>
      </w:r>
    </w:p>
    <w:p w14:paraId="252BCE66" w14:textId="76274EDA" w:rsidR="006354EB" w:rsidRPr="009778DD" w:rsidRDefault="006354EB" w:rsidP="006354EB">
      <w:pPr>
        <w:pStyle w:val="CodeSnippet"/>
        <w:rPr>
          <w:noProof w:val="0"/>
        </w:rPr>
      </w:pPr>
      <w:r w:rsidRPr="009778DD">
        <w:rPr>
          <w:noProof w:val="0"/>
        </w:rPr>
        <w:t>Kd_heading = 0.1</w:t>
      </w:r>
    </w:p>
    <w:p w14:paraId="55F34C42" w14:textId="45578B7D" w:rsidR="00486AB7" w:rsidRPr="009778DD" w:rsidRDefault="00BE03CF" w:rsidP="00FE76A5">
      <w:r w:rsidRPr="009778DD">
        <w:t>With an initial smaller proportional gain</w:t>
      </w:r>
      <w:r w:rsidR="007D4605">
        <w:t>,</w:t>
      </w:r>
      <w:r w:rsidRPr="009778DD">
        <w:t xml:space="preserve"> I noticed that </w:t>
      </w:r>
      <w:r w:rsidR="007D4605">
        <w:t xml:space="preserve">the </w:t>
      </w:r>
      <w:r w:rsidRPr="009778DD">
        <w:t xml:space="preserve">robot wouldn’t turn unless the error got too large, </w:t>
      </w:r>
      <w:r w:rsidR="007D4605">
        <w:t>which</w:t>
      </w:r>
      <w:r w:rsidRPr="009778DD">
        <w:t xml:space="preserve"> would cause a stop and turn operation</w:t>
      </w:r>
      <w:r w:rsidR="006C6ACF" w:rsidRPr="009778DD">
        <w:t xml:space="preserve"> when </w:t>
      </w:r>
      <w:r w:rsidR="007D4605">
        <w:t>travelling</w:t>
      </w:r>
      <w:r w:rsidR="006C6ACF" w:rsidRPr="009778DD">
        <w:t xml:space="preserve"> in a straight line. Therefore, a higher proportional </w:t>
      </w:r>
      <w:r w:rsidR="00F0594D" w:rsidRPr="009778DD">
        <w:t>gain</w:t>
      </w:r>
      <w:r w:rsidR="006C6ACF" w:rsidRPr="009778DD">
        <w:t xml:space="preserve"> was required to ensure </w:t>
      </w:r>
      <w:r w:rsidR="00F0594D" w:rsidRPr="009778DD">
        <w:t xml:space="preserve">rapid </w:t>
      </w:r>
      <w:r w:rsidR="007D4605">
        <w:t>correction</w:t>
      </w:r>
      <w:r w:rsidR="00F0594D" w:rsidRPr="009778DD">
        <w:t xml:space="preserve"> of heading errors.</w:t>
      </w:r>
      <w:r w:rsidR="00EA0A88" w:rsidRPr="009778DD">
        <w:t xml:space="preserve"> The integral and derivative terms were kept </w:t>
      </w:r>
      <w:r w:rsidR="00486AB7" w:rsidRPr="009778DD">
        <w:t>small to fine-tune the correction and prevent oscillations.</w:t>
      </w:r>
    </w:p>
    <w:p w14:paraId="15AEBA45" w14:textId="4322B27B" w:rsidR="00486AB7" w:rsidRPr="009778DD" w:rsidRDefault="00486AB7" w:rsidP="00863CE2">
      <w:pPr>
        <w:pStyle w:val="Heading2"/>
      </w:pPr>
      <w:bookmarkStart w:id="46" w:name="_Toc197417240"/>
      <w:r w:rsidRPr="009778DD">
        <w:t>Number of waypoints</w:t>
      </w:r>
      <w:bookmarkEnd w:id="46"/>
    </w:p>
    <w:p w14:paraId="77A2A6E2" w14:textId="5C2A08E0" w:rsidR="00486AB7" w:rsidRPr="009778DD" w:rsidRDefault="0082081D" w:rsidP="00486AB7">
      <w:pPr>
        <w:rPr>
          <w:szCs w:val="22"/>
        </w:rPr>
      </w:pPr>
      <w:r w:rsidRPr="009778DD">
        <w:rPr>
          <w:szCs w:val="22"/>
        </w:rPr>
        <w:t xml:space="preserve">During </w:t>
      </w:r>
      <w:r w:rsidR="00826EE9" w:rsidRPr="009778DD">
        <w:rPr>
          <w:szCs w:val="22"/>
        </w:rPr>
        <w:t>the B-spline sampling function</w:t>
      </w:r>
      <w:r w:rsidR="007D4605">
        <w:rPr>
          <w:szCs w:val="22"/>
        </w:rPr>
        <w:t>,</w:t>
      </w:r>
      <w:r w:rsidR="00826EE9" w:rsidRPr="009778DD">
        <w:rPr>
          <w:szCs w:val="22"/>
        </w:rPr>
        <w:t xml:space="preserve"> we can edit the </w:t>
      </w:r>
      <w:r w:rsidR="007D4605">
        <w:rPr>
          <w:szCs w:val="22"/>
        </w:rPr>
        <w:t>number of</w:t>
      </w:r>
      <w:r w:rsidR="00826EE9" w:rsidRPr="009778DD">
        <w:rPr>
          <w:szCs w:val="22"/>
        </w:rPr>
        <w:t xml:space="preserve"> waypoints sampled</w:t>
      </w:r>
      <w:r w:rsidR="00301C9D" w:rsidRPr="009778DD">
        <w:rPr>
          <w:szCs w:val="22"/>
        </w:rPr>
        <w:t xml:space="preserve"> by editing the ‘s’ </w:t>
      </w:r>
      <w:r w:rsidR="003A70F9" w:rsidRPr="009778DD">
        <w:rPr>
          <w:szCs w:val="22"/>
        </w:rPr>
        <w:t>variable.</w:t>
      </w:r>
    </w:p>
    <w:p w14:paraId="5F417489" w14:textId="56CBEDD2" w:rsidR="00301C9D" w:rsidRPr="009778DD" w:rsidRDefault="00301C9D" w:rsidP="00D7557F">
      <w:pPr>
        <w:pStyle w:val="CodeSnippet"/>
        <w:rPr>
          <w:noProof w:val="0"/>
        </w:rPr>
      </w:pPr>
      <w:r w:rsidRPr="009778DD">
        <w:rPr>
          <w:noProof w:val="0"/>
        </w:rPr>
        <w:t>u_fine = np.linspace(0, 1, s)</w:t>
      </w:r>
    </w:p>
    <w:p w14:paraId="23A20173" w14:textId="7CE672AA" w:rsidR="00486AB7" w:rsidRPr="009778DD" w:rsidRDefault="002A7671" w:rsidP="00FE76A5">
      <w:r w:rsidRPr="009778DD">
        <w:t xml:space="preserve">By using a higher value of ‘s’ such as 25, the robot can perform tighter manoeuvres around obstacles. This attribute is desirable due to our relatively small area to </w:t>
      </w:r>
      <w:r w:rsidR="005C17E6" w:rsidRPr="009778DD">
        <w:t>manoeuvre in</w:t>
      </w:r>
      <w:r w:rsidR="00C77DA2">
        <w:t>. We can see in Figure 12 the waypoints in the shape of a B-spline from the robot to the destination</w:t>
      </w:r>
      <w:r w:rsidR="007D4605">
        <w:t>.</w:t>
      </w:r>
    </w:p>
    <w:p w14:paraId="250E2AB1" w14:textId="72AE0F07" w:rsidR="00630EC6" w:rsidRPr="009778DD" w:rsidRDefault="00863CE2" w:rsidP="00FE76A5">
      <w:r>
        <w:rPr>
          <w:noProof/>
        </w:rPr>
        <w:lastRenderedPageBreak/>
        <mc:AlternateContent>
          <mc:Choice Requires="wps">
            <w:drawing>
              <wp:anchor distT="0" distB="0" distL="114300" distR="114300" simplePos="0" relativeHeight="251712512" behindDoc="0" locked="0" layoutInCell="1" allowOverlap="1" wp14:anchorId="7AA6E143" wp14:editId="405B847C">
                <wp:simplePos x="0" y="0"/>
                <wp:positionH relativeFrom="column">
                  <wp:posOffset>459740</wp:posOffset>
                </wp:positionH>
                <wp:positionV relativeFrom="paragraph">
                  <wp:posOffset>2724150</wp:posOffset>
                </wp:positionV>
                <wp:extent cx="4480560" cy="635"/>
                <wp:effectExtent l="0" t="0" r="0" b="0"/>
                <wp:wrapTopAndBottom/>
                <wp:docPr id="2093543420" name="Text Box 1"/>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54BD594B" w14:textId="1EF1679B" w:rsidR="00863CE2" w:rsidRPr="00C6387D" w:rsidRDefault="00863CE2" w:rsidP="00863CE2">
                            <w:pPr>
                              <w:pStyle w:val="Caption"/>
                              <w:jc w:val="center"/>
                              <w:rPr>
                                <w:sz w:val="22"/>
                              </w:rPr>
                            </w:pPr>
                            <w:r>
                              <w:t xml:space="preserve">Figure </w:t>
                            </w:r>
                            <w:fldSimple w:instr=" SEQ Figure \* ARABIC ">
                              <w:r w:rsidR="00324DB2">
                                <w:rPr>
                                  <w:noProof/>
                                </w:rPr>
                                <w:t>12</w:t>
                              </w:r>
                            </w:fldSimple>
                            <w:r>
                              <w:t>: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6E143" id="_x0000_s1037" type="#_x0000_t202" style="position:absolute;left:0;text-align:left;margin-left:36.2pt;margin-top:214.5pt;width:352.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AEB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vpve3F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" stroked="f">
                <v:textbox style="mso-fit-shape-to-text:t" inset="0,0,0,0">
                  <w:txbxContent>
                    <w:p w14:paraId="54BD594B" w14:textId="1EF1679B" w:rsidR="00863CE2" w:rsidRPr="00C6387D" w:rsidRDefault="00863CE2" w:rsidP="00863CE2">
                      <w:pPr>
                        <w:pStyle w:val="Caption"/>
                        <w:jc w:val="center"/>
                        <w:rPr>
                          <w:sz w:val="22"/>
                        </w:rPr>
                      </w:pPr>
                      <w:r>
                        <w:t xml:space="preserve">Figure </w:t>
                      </w:r>
                      <w:fldSimple w:instr=" SEQ Figure \* ARABIC ">
                        <w:r w:rsidR="00324DB2">
                          <w:rPr>
                            <w:noProof/>
                          </w:rPr>
                          <w:t>12</w:t>
                        </w:r>
                      </w:fldSimple>
                      <w:r>
                        <w:t>: Robot</w:t>
                      </w:r>
                    </w:p>
                  </w:txbxContent>
                </v:textbox>
                <w10:wrap type="topAndBottom"/>
              </v:shape>
            </w:pict>
          </mc:Fallback>
        </mc:AlternateContent>
      </w:r>
      <w:r w:rsidR="00D7557F" w:rsidRPr="009778DD">
        <w:rPr>
          <w:noProof/>
        </w:rPr>
        <w:drawing>
          <wp:anchor distT="0" distB="0" distL="114300" distR="114300" simplePos="0" relativeHeight="251683840" behindDoc="0" locked="0" layoutInCell="1" allowOverlap="1" wp14:anchorId="2F953522" wp14:editId="73DB435B">
            <wp:simplePos x="0" y="0"/>
            <wp:positionH relativeFrom="margin">
              <wp:align>center</wp:align>
            </wp:positionH>
            <wp:positionV relativeFrom="paragraph">
              <wp:posOffset>248285</wp:posOffset>
            </wp:positionV>
            <wp:extent cx="4480560" cy="2418715"/>
            <wp:effectExtent l="0" t="0" r="0" b="635"/>
            <wp:wrapTopAndBottom/>
            <wp:docPr id="174581132" name="Picture 1" descr="A toy car with wheel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132" name="Picture 1" descr="A toy car with wheels and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0560" cy="2418715"/>
                    </a:xfrm>
                    <a:prstGeom prst="rect">
                      <a:avLst/>
                    </a:prstGeom>
                  </pic:spPr>
                </pic:pic>
              </a:graphicData>
            </a:graphic>
            <wp14:sizeRelH relativeFrom="margin">
              <wp14:pctWidth>0</wp14:pctWidth>
            </wp14:sizeRelH>
            <wp14:sizeRelV relativeFrom="margin">
              <wp14:pctHeight>0</wp14:pctHeight>
            </wp14:sizeRelV>
          </wp:anchor>
        </w:drawing>
      </w:r>
    </w:p>
    <w:p w14:paraId="11AE3EF2" w14:textId="42E63958" w:rsidR="00C658D4" w:rsidRPr="009778DD" w:rsidRDefault="00C658D4" w:rsidP="00863CE2">
      <w:pPr>
        <w:pStyle w:val="Heading2"/>
      </w:pPr>
      <w:bookmarkStart w:id="47" w:name="_Toc197417241"/>
      <w:r w:rsidRPr="009778DD">
        <w:t>Object Detection Testing</w:t>
      </w:r>
      <w:bookmarkEnd w:id="47"/>
    </w:p>
    <w:p w14:paraId="75DCF12C" w14:textId="283B9EB7" w:rsidR="00C658D4" w:rsidRPr="009778DD" w:rsidRDefault="00C658D4" w:rsidP="00C658D4">
      <w:pPr>
        <w:rPr>
          <w:szCs w:val="22"/>
        </w:rPr>
      </w:pPr>
      <w:r w:rsidRPr="009778DD">
        <w:rPr>
          <w:szCs w:val="22"/>
        </w:rPr>
        <w:t xml:space="preserve">To improve the reliability of the object detection system, especially </w:t>
      </w:r>
      <w:r w:rsidR="00251A86" w:rsidRPr="009778DD">
        <w:rPr>
          <w:szCs w:val="22"/>
        </w:rPr>
        <w:t xml:space="preserve">under noisy conditions, I implemented a post-processing filter system based on the counter area of any </w:t>
      </w:r>
      <w:r w:rsidR="009C38C8" w:rsidRPr="009778DD">
        <w:rPr>
          <w:szCs w:val="22"/>
        </w:rPr>
        <w:t>potential “</w:t>
      </w:r>
      <w:r w:rsidR="005A0835" w:rsidRPr="009778DD">
        <w:rPr>
          <w:szCs w:val="22"/>
        </w:rPr>
        <w:t>obstacles</w:t>
      </w:r>
      <w:r w:rsidR="009C38C8" w:rsidRPr="009778DD">
        <w:rPr>
          <w:szCs w:val="22"/>
        </w:rPr>
        <w:t>”</w:t>
      </w:r>
      <w:r w:rsidR="005A0835" w:rsidRPr="009778DD">
        <w:rPr>
          <w:szCs w:val="22"/>
        </w:rPr>
        <w:t xml:space="preserve">. As mentioned earlier, due </w:t>
      </w:r>
      <w:r w:rsidR="00E972F0" w:rsidRPr="009778DD">
        <w:rPr>
          <w:szCs w:val="22"/>
        </w:rPr>
        <w:t>to light abstractions and HSV mismatches</w:t>
      </w:r>
      <w:r w:rsidR="005957BC">
        <w:rPr>
          <w:szCs w:val="22"/>
        </w:rPr>
        <w:t>,</w:t>
      </w:r>
      <w:r w:rsidR="00E972F0" w:rsidRPr="009778DD">
        <w:rPr>
          <w:szCs w:val="22"/>
        </w:rPr>
        <w:t xml:space="preserve"> </w:t>
      </w:r>
      <w:r w:rsidR="000E4D93" w:rsidRPr="009778DD">
        <w:rPr>
          <w:szCs w:val="22"/>
        </w:rPr>
        <w:t xml:space="preserve">I observed small noise </w:t>
      </w:r>
      <w:r w:rsidR="00EE4F1B">
        <w:rPr>
          <w:szCs w:val="22"/>
        </w:rPr>
        <w:t>artefacts</w:t>
      </w:r>
      <w:r w:rsidR="000E4D93" w:rsidRPr="009778DD">
        <w:rPr>
          <w:szCs w:val="22"/>
        </w:rPr>
        <w:t xml:space="preserve"> that would present themselves as false positives</w:t>
      </w:r>
      <w:r w:rsidR="00223272" w:rsidRPr="009778DD">
        <w:rPr>
          <w:szCs w:val="22"/>
        </w:rPr>
        <w:t>.</w:t>
      </w:r>
    </w:p>
    <w:p w14:paraId="5E6ACB5D" w14:textId="568C5BBF" w:rsidR="00630EC6" w:rsidRPr="009778DD" w:rsidRDefault="00223272" w:rsidP="003F0BB8">
      <w:r w:rsidRPr="009778DD">
        <w:rPr>
          <w:szCs w:val="22"/>
        </w:rPr>
        <w:t>To eliminate these false positives, I used</w:t>
      </w:r>
      <w:r w:rsidR="00D543C4" w:rsidRPr="009778DD">
        <w:rPr>
          <w:szCs w:val="22"/>
        </w:rPr>
        <w:t xml:space="preserve"> </w:t>
      </w:r>
      <w:r w:rsidR="00D543C4" w:rsidRPr="009778DD">
        <w:rPr>
          <w:i/>
          <w:iCs/>
          <w:szCs w:val="22"/>
        </w:rPr>
        <w:t xml:space="preserve">cv2.connectedComponentsWithStats() </w:t>
      </w:r>
      <w:r w:rsidR="00D543C4" w:rsidRPr="009778DD">
        <w:rPr>
          <w:szCs w:val="22"/>
        </w:rPr>
        <w:t xml:space="preserve">with our </w:t>
      </w:r>
      <w:r w:rsidR="00D543C4" w:rsidRPr="009778DD">
        <w:rPr>
          <w:i/>
          <w:iCs/>
          <w:szCs w:val="22"/>
        </w:rPr>
        <w:t>green_mask</w:t>
      </w:r>
      <w:r w:rsidR="00D543C4" w:rsidRPr="009778DD">
        <w:rPr>
          <w:szCs w:val="22"/>
        </w:rPr>
        <w:t xml:space="preserve"> to </w:t>
      </w:r>
      <w:r w:rsidR="00070DC1" w:rsidRPr="009778DD">
        <w:rPr>
          <w:szCs w:val="22"/>
        </w:rPr>
        <w:t xml:space="preserve">return the area of any objects detected. A minimum threshold </w:t>
      </w:r>
      <w:r w:rsidR="00944F4C" w:rsidRPr="009778DD">
        <w:rPr>
          <w:szCs w:val="22"/>
        </w:rPr>
        <w:t xml:space="preserve">of 200 pixels </w:t>
      </w:r>
      <w:r w:rsidR="00A44814" w:rsidRPr="009778DD">
        <w:rPr>
          <w:szCs w:val="22"/>
        </w:rPr>
        <w:t xml:space="preserve">was set </w:t>
      </w:r>
      <w:r w:rsidR="006C4497" w:rsidRPr="009778DD">
        <w:rPr>
          <w:szCs w:val="22"/>
        </w:rPr>
        <w:t>and any object with an area less than that threshold will be ignored.</w:t>
      </w:r>
      <w:r w:rsidR="003F0BB8" w:rsidRPr="009778DD">
        <w:t xml:space="preserve"> </w:t>
      </w:r>
    </w:p>
    <w:p w14:paraId="71450327" w14:textId="3AA9D13F" w:rsidR="008310D8" w:rsidRPr="00786BC6" w:rsidRDefault="00F6244E" w:rsidP="003F0BB8">
      <w:r w:rsidRPr="009778DD">
        <w:t xml:space="preserve">This approach significantly improves detection quality and </w:t>
      </w:r>
      <w:r w:rsidR="00674EDE" w:rsidRPr="009778DD">
        <w:t xml:space="preserve">grid mapping accuracy, especially in situations </w:t>
      </w:r>
      <w:r w:rsidR="0023343C" w:rsidRPr="009778DD">
        <w:t>where there are</w:t>
      </w:r>
      <w:r w:rsidR="00674EDE" w:rsidRPr="009778DD">
        <w:t xml:space="preserve"> undesirable lighting conditions</w:t>
      </w:r>
      <w:r w:rsidR="00A83C0F" w:rsidRPr="009778DD">
        <w:t>.</w:t>
      </w:r>
      <w:r w:rsidR="00092C1F" w:rsidRPr="009778DD">
        <w:t xml:space="preserve"> </w:t>
      </w:r>
      <w:r w:rsidR="006B76A5" w:rsidRPr="009778DD">
        <w:t xml:space="preserve">After applying the </w:t>
      </w:r>
      <w:r w:rsidR="008310D8" w:rsidRPr="009778DD">
        <w:t>threshold,</w:t>
      </w:r>
      <w:r w:rsidR="006B76A5" w:rsidRPr="009778DD">
        <w:t xml:space="preserve"> we should receive a clean</w:t>
      </w:r>
      <w:r w:rsidR="009E6C0F" w:rsidRPr="009778DD">
        <w:t>, stable frame to map any obstacles.</w:t>
      </w:r>
      <w:r w:rsidR="003F0BB8" w:rsidRPr="009778DD">
        <w:t xml:space="preserve"> </w:t>
      </w:r>
      <w:r w:rsidR="00510580">
        <w:t>Figure 1</w:t>
      </w:r>
      <w:r w:rsidR="00185041">
        <w:t>3</w:t>
      </w:r>
      <w:r w:rsidR="00510580">
        <w:t xml:space="preserve"> shows the </w:t>
      </w:r>
      <w:r w:rsidR="00510580">
        <w:rPr>
          <w:i/>
          <w:iCs/>
        </w:rPr>
        <w:t xml:space="preserve">green_mask </w:t>
      </w:r>
      <w:r w:rsidR="00510580">
        <w:t>before the contour filters</w:t>
      </w:r>
      <w:r w:rsidR="00786BC6">
        <w:t xml:space="preserve">, </w:t>
      </w:r>
      <w:r w:rsidR="00EE4F1B">
        <w:t>We</w:t>
      </w:r>
      <w:r w:rsidR="00786BC6">
        <w:t xml:space="preserve"> can see there are large white areas (obstacles) and smaller white areas (noise). Figure 14 shows </w:t>
      </w:r>
      <w:r w:rsidR="00786BC6">
        <w:rPr>
          <w:i/>
          <w:iCs/>
        </w:rPr>
        <w:t xml:space="preserve">green_mask </w:t>
      </w:r>
      <w:r w:rsidR="00786BC6">
        <w:t xml:space="preserve">after </w:t>
      </w:r>
      <w:r w:rsidR="00AC5008">
        <w:t>the contour filtering</w:t>
      </w:r>
      <w:r w:rsidR="00EE4F1B">
        <w:t>;</w:t>
      </w:r>
      <w:r w:rsidR="00AC5008">
        <w:t xml:space="preserve"> now we are left with just the obstacles</w:t>
      </w:r>
      <w:r w:rsidR="00EE4F1B">
        <w:t>.</w:t>
      </w:r>
    </w:p>
    <w:p w14:paraId="59872292" w14:textId="1C48B7F3" w:rsidR="008310D8" w:rsidRPr="009778DD" w:rsidRDefault="008310D8" w:rsidP="00FE76A5">
      <w:r w:rsidRPr="009778DD">
        <w:t>‘</w:t>
      </w:r>
    </w:p>
    <w:p w14:paraId="5C010E02" w14:textId="695ED5E5" w:rsidR="008310D8" w:rsidRPr="009778DD" w:rsidRDefault="008310D8" w:rsidP="00FE76A5"/>
    <w:p w14:paraId="5AE7DF21" w14:textId="034C24CB" w:rsidR="008310D8" w:rsidRPr="009778DD" w:rsidRDefault="008310D8" w:rsidP="00FE76A5"/>
    <w:bookmarkStart w:id="48" w:name="_Toc197417242"/>
    <w:p w14:paraId="183B7F76" w14:textId="00705315" w:rsidR="0089029F" w:rsidRDefault="00510580" w:rsidP="00863CE2">
      <w:pPr>
        <w:pStyle w:val="Heading1"/>
      </w:pPr>
      <w:r>
        <w:rPr>
          <w:noProof/>
        </w:rPr>
        <w:lastRenderedPageBreak/>
        <mc:AlternateContent>
          <mc:Choice Requires="wps">
            <w:drawing>
              <wp:anchor distT="0" distB="0" distL="114300" distR="114300" simplePos="0" relativeHeight="251716608" behindDoc="0" locked="0" layoutInCell="1" allowOverlap="1" wp14:anchorId="4A8A96D1" wp14:editId="73F7C85A">
                <wp:simplePos x="0" y="0"/>
                <wp:positionH relativeFrom="column">
                  <wp:posOffset>201477</wp:posOffset>
                </wp:positionH>
                <wp:positionV relativeFrom="paragraph">
                  <wp:posOffset>5312556</wp:posOffset>
                </wp:positionV>
                <wp:extent cx="4658360" cy="635"/>
                <wp:effectExtent l="0" t="0" r="0" b="0"/>
                <wp:wrapSquare wrapText="bothSides"/>
                <wp:docPr id="2015308305" name="Text Box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209EA34E" w14:textId="0A328C34" w:rsidR="008856BB" w:rsidRPr="008856BB" w:rsidRDefault="00863CE2" w:rsidP="008856BB">
                            <w:pPr>
                              <w:pStyle w:val="Caption"/>
                              <w:jc w:val="center"/>
                            </w:pPr>
                            <w:r>
                              <w:t xml:space="preserve">Figure </w:t>
                            </w:r>
                            <w:fldSimple w:instr=" SEQ Figure \* ARABIC ">
                              <w:r w:rsidR="00324DB2">
                                <w:rPr>
                                  <w:noProof/>
                                </w:rPr>
                                <w:t>14</w:t>
                              </w:r>
                            </w:fldSimple>
                            <w:r>
                              <w:t xml:space="preserve">: </w:t>
                            </w:r>
                            <w:r w:rsidR="004C6B14">
                              <w:t>green mask without false positives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96D1" id="_x0000_s1038" type="#_x0000_t202" style="position:absolute;left:0;text-align:left;margin-left:15.85pt;margin-top:418.3pt;width:36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rGg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z7PbuZkYhSbHZz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" stroked="f">
                <v:textbox style="mso-fit-shape-to-text:t" inset="0,0,0,0">
                  <w:txbxContent>
                    <w:p w14:paraId="209EA34E" w14:textId="0A328C34" w:rsidR="008856BB" w:rsidRPr="008856BB" w:rsidRDefault="00863CE2" w:rsidP="008856BB">
                      <w:pPr>
                        <w:pStyle w:val="Caption"/>
                        <w:jc w:val="center"/>
                      </w:pPr>
                      <w:r>
                        <w:t xml:space="preserve">Figure </w:t>
                      </w:r>
                      <w:fldSimple w:instr=" SEQ Figure \* ARABIC ">
                        <w:r w:rsidR="00324DB2">
                          <w:rPr>
                            <w:noProof/>
                          </w:rPr>
                          <w:t>14</w:t>
                        </w:r>
                      </w:fldSimple>
                      <w:r>
                        <w:t xml:space="preserve">: </w:t>
                      </w:r>
                      <w:r w:rsidR="004C6B14">
                        <w:t>green mask without false positives</w:t>
                      </w: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4DCBC645" wp14:editId="4AAE2028">
                <wp:simplePos x="0" y="0"/>
                <wp:positionH relativeFrom="margin">
                  <wp:posOffset>194763</wp:posOffset>
                </wp:positionH>
                <wp:positionV relativeFrom="paragraph">
                  <wp:posOffset>2405727</wp:posOffset>
                </wp:positionV>
                <wp:extent cx="4744720" cy="635"/>
                <wp:effectExtent l="0" t="0" r="0" b="8255"/>
                <wp:wrapSquare wrapText="bothSides"/>
                <wp:docPr id="770127871" name="Text Box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5748CCE1" w14:textId="4666A12A" w:rsidR="00863CE2" w:rsidRPr="00A76A7F" w:rsidRDefault="00863CE2" w:rsidP="00863CE2">
                            <w:pPr>
                              <w:pStyle w:val="Caption"/>
                              <w:jc w:val="center"/>
                              <w:rPr>
                                <w:sz w:val="22"/>
                              </w:rPr>
                            </w:pPr>
                            <w:r>
                              <w:t xml:space="preserve">Figure </w:t>
                            </w:r>
                            <w:fldSimple w:instr=" SEQ Figure \* ARABIC ">
                              <w:r w:rsidR="00324DB2">
                                <w:rPr>
                                  <w:noProof/>
                                </w:rPr>
                                <w:t>13</w:t>
                              </w:r>
                            </w:fldSimple>
                            <w:r>
                              <w:t xml:space="preserve">: </w:t>
                            </w:r>
                            <w:r w:rsidR="003F0BB8">
                              <w:t xml:space="preserve">green mask with </w:t>
                            </w:r>
                            <w:r w:rsidR="004C6B14">
                              <w:t>false positives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BC645" id="_x0000_s1039" type="#_x0000_t202" style="position:absolute;left:0;text-align:left;margin-left:15.35pt;margin-top:189.45pt;width:373.6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hXGgIAAEAEAAAOAAAAZHJzL2Uyb0RvYy54bWysU8Fu2zAMvQ/YPwi6L07SrB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Z3UwpJit3e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" stroked="f">
                <v:textbox style="mso-fit-shape-to-text:t" inset="0,0,0,0">
                  <w:txbxContent>
                    <w:p w14:paraId="5748CCE1" w14:textId="4666A12A" w:rsidR="00863CE2" w:rsidRPr="00A76A7F" w:rsidRDefault="00863CE2" w:rsidP="00863CE2">
                      <w:pPr>
                        <w:pStyle w:val="Caption"/>
                        <w:jc w:val="center"/>
                        <w:rPr>
                          <w:sz w:val="22"/>
                        </w:rPr>
                      </w:pPr>
                      <w:r>
                        <w:t xml:space="preserve">Figure </w:t>
                      </w:r>
                      <w:fldSimple w:instr=" SEQ Figure \* ARABIC ">
                        <w:r w:rsidR="00324DB2">
                          <w:rPr>
                            <w:noProof/>
                          </w:rPr>
                          <w:t>13</w:t>
                        </w:r>
                      </w:fldSimple>
                      <w:r>
                        <w:t xml:space="preserve">: </w:t>
                      </w:r>
                      <w:r w:rsidR="003F0BB8">
                        <w:t xml:space="preserve">green mask with </w:t>
                      </w:r>
                      <w:r w:rsidR="004C6B14">
                        <w:t>false positives</w:t>
                      </w:r>
                    </w:p>
                  </w:txbxContent>
                </v:textbox>
                <w10:wrap type="square" anchorx="margin"/>
              </v:shape>
            </w:pict>
          </mc:Fallback>
        </mc:AlternateContent>
      </w:r>
      <w:r w:rsidRPr="009778DD">
        <w:rPr>
          <w:noProof/>
        </w:rPr>
        <w:drawing>
          <wp:anchor distT="0" distB="0" distL="114300" distR="114300" simplePos="0" relativeHeight="251684864" behindDoc="0" locked="0" layoutInCell="1" allowOverlap="1" wp14:anchorId="3B86C926" wp14:editId="34398772">
            <wp:simplePos x="0" y="0"/>
            <wp:positionH relativeFrom="margin">
              <wp:posOffset>220239</wp:posOffset>
            </wp:positionH>
            <wp:positionV relativeFrom="paragraph">
              <wp:posOffset>2828392</wp:posOffset>
            </wp:positionV>
            <wp:extent cx="4744720" cy="2336165"/>
            <wp:effectExtent l="0" t="0" r="0" b="6985"/>
            <wp:wrapSquare wrapText="bothSides"/>
            <wp:docPr id="534524052" name="Picture 1" descr="A white object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24052" name="Picture 1" descr="A white object in the sk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720" cy="2336165"/>
                    </a:xfrm>
                    <a:prstGeom prst="rect">
                      <a:avLst/>
                    </a:prstGeom>
                  </pic:spPr>
                </pic:pic>
              </a:graphicData>
            </a:graphic>
            <wp14:sizeRelH relativeFrom="margin">
              <wp14:pctWidth>0</wp14:pctWidth>
            </wp14:sizeRelH>
            <wp14:sizeRelV relativeFrom="margin">
              <wp14:pctHeight>0</wp14:pctHeight>
            </wp14:sizeRelV>
          </wp:anchor>
        </w:drawing>
      </w:r>
      <w:r w:rsidRPr="009778DD">
        <w:rPr>
          <w:noProof/>
        </w:rPr>
        <w:drawing>
          <wp:anchor distT="0" distB="0" distL="114300" distR="114300" simplePos="0" relativeHeight="251685888" behindDoc="0" locked="0" layoutInCell="1" allowOverlap="1" wp14:anchorId="72F3BF36" wp14:editId="00916D4D">
            <wp:simplePos x="0" y="0"/>
            <wp:positionH relativeFrom="margin">
              <wp:posOffset>179606</wp:posOffset>
            </wp:positionH>
            <wp:positionV relativeFrom="paragraph">
              <wp:posOffset>557</wp:posOffset>
            </wp:positionV>
            <wp:extent cx="4658360" cy="2306955"/>
            <wp:effectExtent l="0" t="0" r="8890" b="0"/>
            <wp:wrapSquare wrapText="bothSides"/>
            <wp:docPr id="1188347988" name="Picture 1" descr="A white dots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7988" name="Picture 1" descr="A white dots in the sky&#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8360" cy="2306955"/>
                    </a:xfrm>
                    <a:prstGeom prst="rect">
                      <a:avLst/>
                    </a:prstGeom>
                  </pic:spPr>
                </pic:pic>
              </a:graphicData>
            </a:graphic>
          </wp:anchor>
        </w:drawing>
      </w:r>
      <w:r w:rsidR="001B3BB1" w:rsidRPr="009778DD">
        <w:t>Evaluation</w:t>
      </w:r>
      <w:bookmarkEnd w:id="48"/>
    </w:p>
    <w:p w14:paraId="75B8351C" w14:textId="6CA52A23" w:rsidR="008856BB" w:rsidRPr="008856BB" w:rsidRDefault="008856BB" w:rsidP="008856BB"/>
    <w:p w14:paraId="6CC5AB57" w14:textId="7C3D4570" w:rsidR="00697684" w:rsidRPr="009778DD" w:rsidRDefault="00697684" w:rsidP="00863CE2">
      <w:pPr>
        <w:pStyle w:val="Heading2"/>
      </w:pPr>
      <w:bookmarkStart w:id="49" w:name="_Toc197417243"/>
      <w:r w:rsidRPr="009778DD">
        <w:t xml:space="preserve">PID </w:t>
      </w:r>
      <w:r w:rsidR="00324DB2" w:rsidRPr="009778DD">
        <w:t>Response</w:t>
      </w:r>
      <w:bookmarkEnd w:id="49"/>
    </w:p>
    <w:p w14:paraId="66557147" w14:textId="39E43B9C" w:rsidR="00E05344" w:rsidRPr="009778DD" w:rsidRDefault="00E05344" w:rsidP="0089029F">
      <w:r w:rsidRPr="009778DD">
        <w:rPr>
          <w:szCs w:val="22"/>
        </w:rPr>
        <w:t xml:space="preserve">To measure the effectiveness of my control system, </w:t>
      </w:r>
      <w:r w:rsidR="00C15C2A">
        <w:rPr>
          <w:szCs w:val="22"/>
        </w:rPr>
        <w:t>I will use</w:t>
      </w:r>
      <w:r w:rsidRPr="009778DD">
        <w:rPr>
          <w:szCs w:val="22"/>
        </w:rPr>
        <w:t xml:space="preserve"> </w:t>
      </w:r>
      <w:r w:rsidR="00545FF7" w:rsidRPr="009778DD">
        <w:rPr>
          <w:i/>
          <w:iCs/>
          <w:szCs w:val="22"/>
        </w:rPr>
        <w:t>matplotlib.pyplot</w:t>
      </w:r>
      <w:r w:rsidR="00545FF7" w:rsidRPr="009778DD">
        <w:rPr>
          <w:szCs w:val="22"/>
        </w:rPr>
        <w:t xml:space="preserve"> I plotted the </w:t>
      </w:r>
      <w:r w:rsidR="006E796D" w:rsidRPr="009778DD">
        <w:rPr>
          <w:szCs w:val="22"/>
        </w:rPr>
        <w:t xml:space="preserve">two errors </w:t>
      </w:r>
      <w:r w:rsidR="00C15C2A">
        <w:rPr>
          <w:szCs w:val="22"/>
        </w:rPr>
        <w:t>with</w:t>
      </w:r>
      <w:r w:rsidR="006E796D" w:rsidRPr="009778DD">
        <w:rPr>
          <w:szCs w:val="22"/>
        </w:rPr>
        <w:t xml:space="preserve"> respect </w:t>
      </w:r>
      <w:r w:rsidR="00185041">
        <w:rPr>
          <w:szCs w:val="22"/>
        </w:rPr>
        <w:t>to</w:t>
      </w:r>
      <w:r w:rsidR="006E796D" w:rsidRPr="009778DD">
        <w:rPr>
          <w:szCs w:val="22"/>
        </w:rPr>
        <w:t xml:space="preserve"> time</w:t>
      </w:r>
      <w:r w:rsidR="00510CB6" w:rsidRPr="009778DD">
        <w:rPr>
          <w:szCs w:val="22"/>
        </w:rPr>
        <w:t>.</w:t>
      </w:r>
      <w:r w:rsidR="00510CB6" w:rsidRPr="009778DD">
        <w:t xml:space="preserve"> The output returns two graph, one for the distance error and the other for the heading error. </w:t>
      </w:r>
    </w:p>
    <w:p w14:paraId="265EA229" w14:textId="123B8C7A" w:rsidR="00324DB2" w:rsidRDefault="002B2A9A" w:rsidP="00324DB2">
      <w:pPr>
        <w:keepNext/>
      </w:pPr>
      <w:r>
        <w:rPr>
          <w:noProof/>
        </w:rPr>
        <w:lastRenderedPageBreak/>
        <mc:AlternateContent>
          <mc:Choice Requires="wps">
            <w:drawing>
              <wp:anchor distT="0" distB="0" distL="114300" distR="114300" simplePos="0" relativeHeight="251718656" behindDoc="0" locked="0" layoutInCell="1" allowOverlap="1" wp14:anchorId="3E2399D1" wp14:editId="6167B3ED">
                <wp:simplePos x="0" y="0"/>
                <wp:positionH relativeFrom="margin">
                  <wp:align>center</wp:align>
                </wp:positionH>
                <wp:positionV relativeFrom="paragraph">
                  <wp:posOffset>2727862</wp:posOffset>
                </wp:positionV>
                <wp:extent cx="4658360" cy="258445"/>
                <wp:effectExtent l="0" t="0" r="8890" b="8255"/>
                <wp:wrapTopAndBottom/>
                <wp:docPr id="2092627232" name="Text Box 1"/>
                <wp:cNvGraphicFramePr/>
                <a:graphic xmlns:a="http://schemas.openxmlformats.org/drawingml/2006/main">
                  <a:graphicData uri="http://schemas.microsoft.com/office/word/2010/wordprocessingShape">
                    <wps:wsp>
                      <wps:cNvSpPr txBox="1"/>
                      <wps:spPr>
                        <a:xfrm>
                          <a:off x="0" y="0"/>
                          <a:ext cx="4658360" cy="258445"/>
                        </a:xfrm>
                        <a:prstGeom prst="rect">
                          <a:avLst/>
                        </a:prstGeom>
                        <a:solidFill>
                          <a:prstClr val="white"/>
                        </a:solidFill>
                        <a:ln>
                          <a:noFill/>
                        </a:ln>
                      </wps:spPr>
                      <wps:txbx>
                        <w:txbxContent>
                          <w:p w14:paraId="44E31260" w14:textId="59E60BA0" w:rsidR="002B2A9A" w:rsidRPr="008856BB" w:rsidRDefault="002B2A9A" w:rsidP="002B2A9A">
                            <w:pPr>
                              <w:pStyle w:val="Caption"/>
                              <w:jc w:val="center"/>
                            </w:pPr>
                            <w:r>
                              <w:t xml:space="preserve">Figure 15: PID error </w:t>
                            </w:r>
                            <w:r w:rsidR="00300557">
                              <w:t>vs time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99D1" id="_x0000_s1040" type="#_x0000_t202" style="position:absolute;left:0;text-align:left;margin-left:0;margin-top:214.8pt;width:366.8pt;height:20.3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" stroked="f">
                <v:textbox style="mso-fit-shape-to-text:t" inset="0,0,0,0">
                  <w:txbxContent>
                    <w:p w14:paraId="44E31260" w14:textId="59E60BA0" w:rsidR="002B2A9A" w:rsidRPr="008856BB" w:rsidRDefault="002B2A9A" w:rsidP="002B2A9A">
                      <w:pPr>
                        <w:pStyle w:val="Caption"/>
                        <w:jc w:val="center"/>
                      </w:pPr>
                      <w:r>
                        <w:t xml:space="preserve">Figure 15: PID error </w:t>
                      </w:r>
                      <w:r w:rsidR="00300557">
                        <w:t>vs time graph</w:t>
                      </w:r>
                    </w:p>
                  </w:txbxContent>
                </v:textbox>
                <w10:wrap type="topAndBottom" anchorx="margin"/>
              </v:shape>
            </w:pict>
          </mc:Fallback>
        </mc:AlternateContent>
      </w:r>
      <w:r w:rsidR="004B0DEA" w:rsidRPr="009778DD">
        <w:rPr>
          <w:b/>
          <w:bCs/>
          <w:noProof/>
          <w:sz w:val="44"/>
          <w:szCs w:val="44"/>
        </w:rPr>
        <w:drawing>
          <wp:inline distT="0" distB="0" distL="0" distR="0" wp14:anchorId="106FBB7A" wp14:editId="4FB1ED8F">
            <wp:extent cx="5400675" cy="2700655"/>
            <wp:effectExtent l="0" t="0" r="9525" b="4445"/>
            <wp:docPr id="1214973814" name="Picture 2"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3814" name="Picture 2" descr="A graph showing a number of data&#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00655"/>
                    </a:xfrm>
                    <a:prstGeom prst="rect">
                      <a:avLst/>
                    </a:prstGeom>
                    <a:noFill/>
                    <a:ln>
                      <a:noFill/>
                    </a:ln>
                  </pic:spPr>
                </pic:pic>
              </a:graphicData>
            </a:graphic>
          </wp:inline>
        </w:drawing>
      </w:r>
    </w:p>
    <w:p w14:paraId="21C4220D" w14:textId="7025DD5A" w:rsidR="003F0B31" w:rsidRPr="009778DD" w:rsidRDefault="00AC5008" w:rsidP="00FE76A5">
      <w:r>
        <w:t xml:space="preserve">We can see in Figure 15, </w:t>
      </w:r>
      <w:r w:rsidR="002B2A9A">
        <w:t>i</w:t>
      </w:r>
      <w:r w:rsidR="003A0B86" w:rsidRPr="009778DD">
        <w:t xml:space="preserve">n the distance PID response, the robot’s error starts high, then </w:t>
      </w:r>
      <w:r w:rsidR="003E4CC0" w:rsidRPr="009778DD">
        <w:t>rapidly</w:t>
      </w:r>
      <w:r w:rsidR="003A0B86" w:rsidRPr="009778DD">
        <w:t xml:space="preserve"> drops to </w:t>
      </w:r>
      <w:r w:rsidR="003E4CC0" w:rsidRPr="009778DD">
        <w:t xml:space="preserve">approximately </w:t>
      </w:r>
      <w:r w:rsidR="003A0B86" w:rsidRPr="009778DD">
        <w:t xml:space="preserve">30 pixels before spiking again. This happens because 30 pixels is the defined </w:t>
      </w:r>
      <w:r w:rsidR="003E4CC0" w:rsidRPr="009778DD">
        <w:t xml:space="preserve">goal </w:t>
      </w:r>
      <w:r w:rsidR="003A0B86" w:rsidRPr="009778DD">
        <w:t>threshold — once the robot gets within that range, the system considers the waypoint reached and moves on to the next one. Since the robot is still moving as this change happens, the distance to the new waypoint increases, causing that sudden jump in error. As the robot gets closer to its target, its speed (or rate of error change) naturally decreases.</w:t>
      </w:r>
      <w:r w:rsidR="00C83896" w:rsidRPr="009778DD">
        <w:t xml:space="preserve"> </w:t>
      </w:r>
      <w:r w:rsidR="003A0B86" w:rsidRPr="009778DD">
        <w:t>In a few cases, it even passes the 30-pixel mark before slowing down, which shows a quick rise time but also a bit of overshoot.</w:t>
      </w:r>
      <w:r w:rsidR="000E2F45" w:rsidRPr="009778DD">
        <w:t xml:space="preserve"> We can </w:t>
      </w:r>
      <w:r w:rsidR="00570493" w:rsidRPr="009778DD">
        <w:t xml:space="preserve">fix this issue by lowering the </w:t>
      </w:r>
      <w:r w:rsidR="00FC3383" w:rsidRPr="009778DD">
        <w:t>proportional</w:t>
      </w:r>
      <w:r w:rsidR="00570493" w:rsidRPr="009778DD">
        <w:t xml:space="preserve"> gain </w:t>
      </w:r>
      <w:r w:rsidR="00C921A7" w:rsidRPr="009778DD">
        <w:t>to attempt to reduce the acceleration</w:t>
      </w:r>
      <w:r w:rsidR="00D56A69" w:rsidRPr="009778DD">
        <w:t xml:space="preserve">. </w:t>
      </w:r>
      <w:r w:rsidR="003B153D" w:rsidRPr="009778DD">
        <w:t>Increasing the derivative gain can help resist sudden changes like fast closing distance</w:t>
      </w:r>
      <w:r w:rsidR="00782A6C" w:rsidRPr="009778DD">
        <w:t xml:space="preserve">, which can help reduce overshoot and </w:t>
      </w:r>
      <w:r w:rsidR="00C15C2A">
        <w:t>stabilise</w:t>
      </w:r>
      <w:r w:rsidR="00782A6C" w:rsidRPr="009778DD">
        <w:t xml:space="preserve"> stopping. </w:t>
      </w:r>
    </w:p>
    <w:p w14:paraId="1E5039F6" w14:textId="1C7BDE94" w:rsidR="00D63394" w:rsidRPr="009778DD" w:rsidRDefault="008E495D" w:rsidP="00FE76A5">
      <w:r w:rsidRPr="009778DD">
        <w:t xml:space="preserve">In the </w:t>
      </w:r>
      <w:r w:rsidR="00DD4F0E" w:rsidRPr="009778DD">
        <w:t xml:space="preserve">heading PID response, the </w:t>
      </w:r>
      <w:r w:rsidR="00C15C2A">
        <w:t>robot's</w:t>
      </w:r>
      <w:r w:rsidR="00DD4F0E" w:rsidRPr="009778DD">
        <w:t xml:space="preserve"> heading starts </w:t>
      </w:r>
      <w:r w:rsidR="000129D2" w:rsidRPr="009778DD">
        <w:t>very high (0.6 radians) and quickly drops down to near zero</w:t>
      </w:r>
      <w:r w:rsidR="00C15C2A">
        <w:t>,</w:t>
      </w:r>
      <w:r w:rsidR="00287C72" w:rsidRPr="009778DD">
        <w:t xml:space="preserve"> indicating a </w:t>
      </w:r>
      <w:r w:rsidR="00C15C2A">
        <w:t>low rise</w:t>
      </w:r>
      <w:r w:rsidR="008A1054" w:rsidRPr="009778DD">
        <w:t xml:space="preserve"> time. However, past the </w:t>
      </w:r>
      <w:r w:rsidR="00C15C2A">
        <w:t>2-second</w:t>
      </w:r>
      <w:r w:rsidR="008A1054" w:rsidRPr="009778DD">
        <w:t xml:space="preserve"> mark</w:t>
      </w:r>
      <w:r w:rsidR="00C15C2A">
        <w:t>,</w:t>
      </w:r>
      <w:r w:rsidR="008A1054" w:rsidRPr="009778DD">
        <w:t xml:space="preserve"> we can see the error oscillating </w:t>
      </w:r>
      <w:r w:rsidR="00AC26AF" w:rsidRPr="009778DD">
        <w:t>around 0 radians</w:t>
      </w:r>
      <w:r w:rsidR="00E20CA8" w:rsidRPr="009778DD">
        <w:t xml:space="preserve">, indicating a high settling time. </w:t>
      </w:r>
      <w:r w:rsidR="004C4B44" w:rsidRPr="009778DD">
        <w:t xml:space="preserve">The oscillating may be caused by an overly sensitive system reacting too quickly to minor heading changes. We can fix this issue by lowering the </w:t>
      </w:r>
      <w:r w:rsidR="00144DA7" w:rsidRPr="009778DD">
        <w:t xml:space="preserve">proportional gain slightly to avoid overcorrection and </w:t>
      </w:r>
      <w:r w:rsidR="00C15C2A">
        <w:t>increasing</w:t>
      </w:r>
      <w:r w:rsidR="00144DA7" w:rsidRPr="009778DD">
        <w:t xml:space="preserve"> the derivative gain to dampen oscillations. </w:t>
      </w:r>
      <w:r w:rsidR="00217FE7" w:rsidRPr="009778DD">
        <w:t xml:space="preserve">We can also introduce a </w:t>
      </w:r>
      <w:r w:rsidR="008310D8" w:rsidRPr="009778DD">
        <w:t>dead zone</w:t>
      </w:r>
      <w:r w:rsidR="0033374A" w:rsidRPr="009778DD">
        <w:t xml:space="preserve"> where the error is within a small range</w:t>
      </w:r>
      <w:r w:rsidR="00EB2F8B" w:rsidRPr="009778DD">
        <w:t>, treat it as zero to avoid unnecessary adjustments</w:t>
      </w:r>
    </w:p>
    <w:p w14:paraId="1DB82957" w14:textId="1FAE3626" w:rsidR="00D63394" w:rsidRPr="009778DD" w:rsidRDefault="00D63394" w:rsidP="00324DB2">
      <w:pPr>
        <w:pStyle w:val="Heading2"/>
      </w:pPr>
      <w:bookmarkStart w:id="50" w:name="_Toc197417244"/>
      <w:r w:rsidRPr="009778DD">
        <w:t>FPS</w:t>
      </w:r>
      <w:bookmarkEnd w:id="50"/>
    </w:p>
    <w:p w14:paraId="0A1A96B0" w14:textId="78A778A5" w:rsidR="00C41338" w:rsidRPr="009778DD" w:rsidRDefault="00DA0279" w:rsidP="00FE76A5">
      <w:r w:rsidRPr="009778DD">
        <w:t xml:space="preserve">For a system to </w:t>
      </w:r>
      <w:r w:rsidR="006827AD" w:rsidRPr="009778DD">
        <w:t xml:space="preserve">be used for </w:t>
      </w:r>
      <w:r w:rsidR="00C15C2A">
        <w:t>real-time</w:t>
      </w:r>
      <w:r w:rsidR="006827AD" w:rsidRPr="009778DD">
        <w:t xml:space="preserve"> operations</w:t>
      </w:r>
      <w:r w:rsidR="00C15C2A">
        <w:t>,</w:t>
      </w:r>
      <w:r w:rsidR="006827AD" w:rsidRPr="009778DD">
        <w:t xml:space="preserve"> the FPS needs to be high. In our scenario</w:t>
      </w:r>
      <w:r w:rsidR="00C15C2A">
        <w:t>,</w:t>
      </w:r>
      <w:r w:rsidR="006827AD" w:rsidRPr="009778DD">
        <w:t xml:space="preserve"> as we are reacting to any obstacles during the operation, the FPS need to be high enough</w:t>
      </w:r>
      <w:r w:rsidR="002A71A6" w:rsidRPr="009778DD">
        <w:t xml:space="preserve"> to detect the object while giving enough time to redirect the robot to avoid collision.</w:t>
      </w:r>
      <w:r w:rsidR="00A95E60" w:rsidRPr="009778DD">
        <w:t xml:space="preserve"> During standard operation</w:t>
      </w:r>
      <w:r w:rsidR="00C15C2A">
        <w:t>,</w:t>
      </w:r>
      <w:r w:rsidR="00A95E60" w:rsidRPr="009778DD">
        <w:t xml:space="preserve"> I recorded an FPS of </w:t>
      </w:r>
      <w:r w:rsidR="005D70DD" w:rsidRPr="009778DD">
        <w:t>approximately</w:t>
      </w:r>
      <w:r w:rsidR="00A95E60" w:rsidRPr="009778DD">
        <w:t xml:space="preserve"> 25 fps</w:t>
      </w:r>
      <w:r w:rsidR="005D70DD" w:rsidRPr="009778DD">
        <w:t>.</w:t>
      </w:r>
      <w:r w:rsidR="002A7EB9" w:rsidRPr="009778DD">
        <w:t xml:space="preserve"> Although for optimal </w:t>
      </w:r>
      <w:r w:rsidR="00C15C2A">
        <w:t>real-time</w:t>
      </w:r>
      <w:r w:rsidR="002A7EB9" w:rsidRPr="009778DD">
        <w:t xml:space="preserve"> performance</w:t>
      </w:r>
      <w:r w:rsidR="00845297" w:rsidRPr="009778DD">
        <w:t>,</w:t>
      </w:r>
      <w:r w:rsidR="002A7EB9" w:rsidRPr="009778DD">
        <w:t xml:space="preserve"> this fps is a little bit low</w:t>
      </w:r>
      <w:r w:rsidR="00C15C2A">
        <w:t>,</w:t>
      </w:r>
      <w:r w:rsidR="002A7EB9" w:rsidRPr="009778DD">
        <w:t xml:space="preserve"> with the </w:t>
      </w:r>
      <w:r w:rsidR="003E4E2C" w:rsidRPr="009778DD">
        <w:t>standard</w:t>
      </w:r>
      <w:r w:rsidR="002A7EB9" w:rsidRPr="009778DD">
        <w:t xml:space="preserve"> </w:t>
      </w:r>
      <w:r w:rsidR="003E4E2C" w:rsidRPr="009778DD">
        <w:t>in industry being 30 fps</w:t>
      </w:r>
      <w:r w:rsidR="00845297" w:rsidRPr="009778DD">
        <w:t xml:space="preserve">. </w:t>
      </w:r>
      <w:r w:rsidR="00B52F59" w:rsidRPr="009778DD">
        <w:t>However,</w:t>
      </w:r>
      <w:r w:rsidR="00845297" w:rsidRPr="009778DD">
        <w:t xml:space="preserve"> the robot can still accurately react to dynamic changes in its environment.</w:t>
      </w:r>
    </w:p>
    <w:p w14:paraId="030A3B2A" w14:textId="7558500C" w:rsidR="00C41338" w:rsidRPr="009778DD" w:rsidRDefault="00C41338" w:rsidP="00FE76A5">
      <w:r w:rsidRPr="009778DD">
        <w:t>In my control loop my integral and derivative components depend o</w:t>
      </w:r>
      <w:r w:rsidR="00794A13" w:rsidRPr="009778DD">
        <w:t>n</w:t>
      </w:r>
      <w:r w:rsidRPr="009778DD">
        <w:t xml:space="preserve"> </w:t>
      </w:r>
      <w:r w:rsidRPr="009778DD">
        <w:rPr>
          <w:i/>
          <w:iCs/>
        </w:rPr>
        <w:t>dt</w:t>
      </w:r>
      <w:r w:rsidRPr="009778DD">
        <w:t xml:space="preserve"> which will be the time interval between two </w:t>
      </w:r>
      <w:r w:rsidR="002E7A13" w:rsidRPr="009778DD">
        <w:t xml:space="preserve">frames. A low fps would </w:t>
      </w:r>
      <w:r w:rsidR="00794A13" w:rsidRPr="009778DD">
        <w:t xml:space="preserve">create a large </w:t>
      </w:r>
      <w:r w:rsidR="00794A13" w:rsidRPr="009778DD">
        <w:rPr>
          <w:i/>
          <w:iCs/>
        </w:rPr>
        <w:t xml:space="preserve">dt </w:t>
      </w:r>
      <w:r w:rsidR="00794A13" w:rsidRPr="009778DD">
        <w:t xml:space="preserve">which may </w:t>
      </w:r>
      <w:r w:rsidR="004B1A7B" w:rsidRPr="009778DD">
        <w:t>introduce</w:t>
      </w:r>
      <w:r w:rsidR="00794A13" w:rsidRPr="009778DD">
        <w:t xml:space="preserve"> </w:t>
      </w:r>
      <w:r w:rsidR="004B1A7B" w:rsidRPr="009778DD">
        <w:t xml:space="preserve">errors such as over shooting. </w:t>
      </w:r>
      <w:r w:rsidR="00E53697" w:rsidRPr="009778DD">
        <w:t>Additionally,</w:t>
      </w:r>
      <w:r w:rsidR="004B1A7B" w:rsidRPr="009778DD">
        <w:t xml:space="preserve"> the rate information is sent to the ESP32 also depends on the frame rate. </w:t>
      </w:r>
      <w:r w:rsidR="00E53697" w:rsidRPr="009778DD">
        <w:t xml:space="preserve">Therefore, a low fps would cause </w:t>
      </w:r>
      <w:r w:rsidR="00B52F59" w:rsidRPr="009778DD">
        <w:t xml:space="preserve">the rate of information transfer to decrease, </w:t>
      </w:r>
      <w:r w:rsidR="008440A5">
        <w:t>which</w:t>
      </w:r>
      <w:r w:rsidR="00B52F59" w:rsidRPr="009778DD">
        <w:t xml:space="preserve"> may result in slow or sluggish behaviour.</w:t>
      </w:r>
    </w:p>
    <w:p w14:paraId="74B16208" w14:textId="4A3CE238" w:rsidR="00615D46" w:rsidRPr="009778DD" w:rsidRDefault="00242BE4" w:rsidP="00FE76A5">
      <w:r w:rsidRPr="009778DD">
        <w:lastRenderedPageBreak/>
        <w:t>With low fps</w:t>
      </w:r>
      <w:r w:rsidR="001F13A6" w:rsidRPr="009778DD">
        <w:t>, the system captures fewer frames per second</w:t>
      </w:r>
      <w:r w:rsidR="00535D23" w:rsidRPr="009778DD">
        <w:t xml:space="preserve">, so it misses intermediate positions of fast-moving objects. Since the system </w:t>
      </w:r>
      <w:r w:rsidR="004212FE" w:rsidRPr="009778DD">
        <w:t xml:space="preserve">relies on an ArUco </w:t>
      </w:r>
      <w:r w:rsidR="00494044">
        <w:t>marker</w:t>
      </w:r>
      <w:r w:rsidR="004212FE" w:rsidRPr="009778DD">
        <w:t xml:space="preserve"> to determine the position of the robot, </w:t>
      </w:r>
      <w:r w:rsidR="005C418F" w:rsidRPr="009778DD">
        <w:t>if</w:t>
      </w:r>
      <w:r w:rsidR="004212FE" w:rsidRPr="009778DD">
        <w:t xml:space="preserve"> it is travelling too fast</w:t>
      </w:r>
      <w:r w:rsidR="00494044">
        <w:t>,</w:t>
      </w:r>
      <w:r w:rsidR="004212FE" w:rsidRPr="009778DD">
        <w:t xml:space="preserve"> the ArUco marker will </w:t>
      </w:r>
      <w:r w:rsidR="0001492E" w:rsidRPr="009778DD">
        <w:t xml:space="preserve">appear to be </w:t>
      </w:r>
      <w:r w:rsidR="004B4E82" w:rsidRPr="009778DD">
        <w:t>blurred,</w:t>
      </w:r>
      <w:r w:rsidR="0001492E" w:rsidRPr="009778DD">
        <w:t xml:space="preserve"> and the system will lose track of the robot. To mitigate this </w:t>
      </w:r>
      <w:r w:rsidR="00EF1911" w:rsidRPr="009778DD">
        <w:t>issue,</w:t>
      </w:r>
      <w:r w:rsidR="0001492E" w:rsidRPr="009778DD">
        <w:t xml:space="preserve"> </w:t>
      </w:r>
      <w:r w:rsidR="00EF1911" w:rsidRPr="009778DD">
        <w:t xml:space="preserve">we need to set the max speed of the robot to a value that can </w:t>
      </w:r>
      <w:r w:rsidR="00494044">
        <w:t xml:space="preserve">be </w:t>
      </w:r>
      <w:r w:rsidR="00EF1911" w:rsidRPr="009778DD">
        <w:t>detected by the system.</w:t>
      </w:r>
    </w:p>
    <w:p w14:paraId="0D3BC432" w14:textId="2C3DE978" w:rsidR="00615D46" w:rsidRPr="009778DD" w:rsidRDefault="00615D46" w:rsidP="00324DB2">
      <w:pPr>
        <w:pStyle w:val="Heading1"/>
      </w:pPr>
      <w:bookmarkStart w:id="51" w:name="_Toc197417245"/>
      <w:r w:rsidRPr="009778DD">
        <w:lastRenderedPageBreak/>
        <w:t>Conclusion</w:t>
      </w:r>
      <w:bookmarkEnd w:id="51"/>
    </w:p>
    <w:p w14:paraId="3A0CEF8F" w14:textId="00BFDAD7" w:rsidR="003F0B31" w:rsidRPr="009778DD" w:rsidRDefault="00945BA2" w:rsidP="00B20229">
      <w:pPr>
        <w:pStyle w:val="Heading2"/>
      </w:pPr>
      <w:bookmarkStart w:id="52" w:name="_Toc197417246"/>
      <w:r w:rsidRPr="009778DD">
        <w:t>Project Aims</w:t>
      </w:r>
      <w:bookmarkEnd w:id="52"/>
    </w:p>
    <w:p w14:paraId="7120EB1C" w14:textId="0BB4842B" w:rsidR="00945BA2" w:rsidRPr="009778DD" w:rsidRDefault="00C15C2A" w:rsidP="00FE76A5">
      <w:r>
        <w:t>This project aimed</w:t>
      </w:r>
      <w:r w:rsidR="00945BA2" w:rsidRPr="009778DD">
        <w:t xml:space="preserve"> to design and develop an </w:t>
      </w:r>
      <w:r w:rsidR="00DC7BA9" w:rsidRPr="009778DD">
        <w:t>alternative and affordable indoor positional system (IPS) capable of guiding an autonomous robot through a dynamically changing environment</w:t>
      </w:r>
      <w:r w:rsidR="006D0D46" w:rsidRPr="009778DD">
        <w:t xml:space="preserve">. Through systematic implementation and testing, this goal was successfully met. </w:t>
      </w:r>
      <w:r w:rsidR="00EA2105" w:rsidRPr="009778DD">
        <w:t xml:space="preserve">A modular environment </w:t>
      </w:r>
      <w:r>
        <w:t>has been</w:t>
      </w:r>
      <w:r w:rsidR="00EA2105" w:rsidRPr="009778DD">
        <w:t xml:space="preserve"> constructed, allowing for rapid prototyping and efficient experimentation. ArUco markers </w:t>
      </w:r>
      <w:r w:rsidR="005572C8" w:rsidRPr="009778DD">
        <w:t xml:space="preserve">were generated and used effectively for perspective warping </w:t>
      </w:r>
      <w:r w:rsidR="00CE3501" w:rsidRPr="009778DD">
        <w:t xml:space="preserve">and </w:t>
      </w:r>
      <w:r>
        <w:t>localisation</w:t>
      </w:r>
      <w:r w:rsidR="00CE3501" w:rsidRPr="009778DD">
        <w:t xml:space="preserve"> as well as pose estimation</w:t>
      </w:r>
      <w:r w:rsidR="00AB3FAE" w:rsidRPr="009778DD">
        <w:t>. The robot was constructed</w:t>
      </w:r>
      <w:r w:rsidR="00A97647" w:rsidRPr="009778DD">
        <w:t xml:space="preserve"> to be compact,</w:t>
      </w:r>
      <w:r w:rsidR="00AB3FAE" w:rsidRPr="009778DD">
        <w:t xml:space="preserve"> using </w:t>
      </w:r>
      <w:r w:rsidR="004B4E82" w:rsidRPr="009778DD">
        <w:t>low-cost</w:t>
      </w:r>
      <w:r w:rsidR="00AB3FAE" w:rsidRPr="009778DD">
        <w:t xml:space="preserve"> parts</w:t>
      </w:r>
      <w:r w:rsidR="00EC2D84" w:rsidRPr="009778DD">
        <w:t xml:space="preserve"> with the ESP32 enabling Wi-Fi communication</w:t>
      </w:r>
      <w:r w:rsidR="00E77576" w:rsidRPr="009778DD">
        <w:t xml:space="preserve"> by utilising a local MQTT broker.</w:t>
      </w:r>
    </w:p>
    <w:p w14:paraId="022BC233" w14:textId="12E3136A" w:rsidR="00E77576" w:rsidRPr="009778DD" w:rsidRDefault="00E77576" w:rsidP="00FE76A5">
      <w:r w:rsidRPr="009778DD">
        <w:t xml:space="preserve">The camera calibration and perspective transformation steps allowed us to </w:t>
      </w:r>
      <w:r w:rsidR="006E10C4" w:rsidRPr="009778DD">
        <w:t xml:space="preserve">manipulate our camera into a </w:t>
      </w:r>
      <w:r w:rsidR="005A5887" w:rsidRPr="009778DD">
        <w:t>top-down</w:t>
      </w:r>
      <w:r w:rsidR="006E10C4" w:rsidRPr="009778DD">
        <w:t xml:space="preserve"> view</w:t>
      </w:r>
      <w:r w:rsidR="00C15C2A">
        <w:t>,</w:t>
      </w:r>
      <w:r w:rsidR="006E10C4" w:rsidRPr="009778DD">
        <w:t xml:space="preserve"> allowing us </w:t>
      </w:r>
      <w:r w:rsidR="00F9528D" w:rsidRPr="009778DD">
        <w:t>to map</w:t>
      </w:r>
      <w:r w:rsidR="00386649" w:rsidRPr="009778DD">
        <w:t xml:space="preserve"> the environment onto a 2D grid, forming the foundation for accurate </w:t>
      </w:r>
      <w:r w:rsidR="00C15C2A">
        <w:t>localisation</w:t>
      </w:r>
      <w:r w:rsidR="00386649" w:rsidRPr="009778DD">
        <w:t xml:space="preserve"> and navigation.</w:t>
      </w:r>
      <w:r w:rsidR="005A5887" w:rsidRPr="009778DD">
        <w:t xml:space="preserve"> The UI was designed using Pygame</w:t>
      </w:r>
      <w:r w:rsidR="00C15C2A">
        <w:t>,</w:t>
      </w:r>
      <w:r w:rsidR="005A5887" w:rsidRPr="009778DD">
        <w:t xml:space="preserve"> giving a clear and intuitive understanding</w:t>
      </w:r>
      <w:r w:rsidR="00E14192" w:rsidRPr="009778DD">
        <w:t xml:space="preserve"> and control</w:t>
      </w:r>
      <w:r w:rsidR="005A5887" w:rsidRPr="009778DD">
        <w:t xml:space="preserve"> of the environment and</w:t>
      </w:r>
      <w:r w:rsidR="00F8545E" w:rsidRPr="009778DD">
        <w:t xml:space="preserve"> </w:t>
      </w:r>
      <w:r w:rsidR="00ED31CB" w:rsidRPr="009778DD">
        <w:t>its desired path</w:t>
      </w:r>
      <w:r w:rsidR="00F8545E" w:rsidRPr="009778DD">
        <w:t xml:space="preserve">, while also checking for </w:t>
      </w:r>
      <w:r w:rsidR="004F79DF" w:rsidRPr="009778DD">
        <w:t xml:space="preserve">obstacle </w:t>
      </w:r>
      <w:r w:rsidR="00515BA0" w:rsidRPr="009778DD">
        <w:t>interference</w:t>
      </w:r>
      <w:r w:rsidR="004F79DF" w:rsidRPr="009778DD">
        <w:t xml:space="preserve"> </w:t>
      </w:r>
      <w:r w:rsidR="00E14192" w:rsidRPr="009778DD">
        <w:t>during</w:t>
      </w:r>
      <w:r w:rsidR="004F79DF" w:rsidRPr="009778DD">
        <w:t xml:space="preserve"> pathfinding</w:t>
      </w:r>
      <w:r w:rsidR="00C15C2A">
        <w:t>,</w:t>
      </w:r>
      <w:r w:rsidR="004F79DF" w:rsidRPr="009778DD">
        <w:t xml:space="preserve"> allowing dynamic obstacle avoidance</w:t>
      </w:r>
      <w:r w:rsidR="00515BA0" w:rsidRPr="009778DD">
        <w:t>.</w:t>
      </w:r>
    </w:p>
    <w:p w14:paraId="2F2B33A1" w14:textId="2A524203" w:rsidR="00E81F7B" w:rsidRPr="009778DD" w:rsidRDefault="00E81F7B" w:rsidP="00FE76A5">
      <w:r w:rsidRPr="009778DD">
        <w:t>The A* pathfinding algorithm, combined with a PID controller, enabled the robot to accurate</w:t>
      </w:r>
      <w:r w:rsidR="00DF1482" w:rsidRPr="009778DD">
        <w:t>ly</w:t>
      </w:r>
      <w:r w:rsidRPr="009778DD">
        <w:t xml:space="preserve"> reach the target waypoints</w:t>
      </w:r>
      <w:r w:rsidR="000D6605" w:rsidRPr="009778DD">
        <w:t>. Furthermore, the implementation of B-Spline curves helped smooth the robot’s motion</w:t>
      </w:r>
      <w:r w:rsidR="0087655F" w:rsidRPr="009778DD">
        <w:t xml:space="preserve">, and real-time control </w:t>
      </w:r>
      <w:r w:rsidR="00413E96" w:rsidRPr="009778DD">
        <w:t>feedback was successfully achieved through the manual PID tuning process</w:t>
      </w:r>
      <w:r w:rsidR="00EF3590" w:rsidRPr="009778DD">
        <w:t>.</w:t>
      </w:r>
    </w:p>
    <w:p w14:paraId="72B93CB6" w14:textId="3E998813" w:rsidR="00EF3590" w:rsidRPr="009778DD" w:rsidRDefault="00EF3590" w:rsidP="00FE76A5">
      <w:r w:rsidRPr="009778DD">
        <w:t xml:space="preserve">Each of the objectives – from environment setup and ArUco </w:t>
      </w:r>
      <w:r w:rsidR="00330AD7" w:rsidRPr="009778DD">
        <w:t xml:space="preserve">generation to </w:t>
      </w:r>
      <w:r w:rsidR="00C15C2A">
        <w:t>localisation</w:t>
      </w:r>
      <w:r w:rsidR="00330AD7" w:rsidRPr="009778DD">
        <w:t xml:space="preserve">, pathfinding and control – </w:t>
      </w:r>
      <w:r w:rsidR="00C15C2A">
        <w:t>was</w:t>
      </w:r>
      <w:r w:rsidR="00330AD7" w:rsidRPr="009778DD">
        <w:t xml:space="preserve"> completed, creating a</w:t>
      </w:r>
      <w:r w:rsidR="00D968E8" w:rsidRPr="009778DD">
        <w:t xml:space="preserve"> </w:t>
      </w:r>
      <w:r w:rsidR="008649D4" w:rsidRPr="009778DD">
        <w:t xml:space="preserve">successful </w:t>
      </w:r>
      <w:r w:rsidR="00330AD7" w:rsidRPr="009778DD">
        <w:t>IPS prototype. The project demonstrated</w:t>
      </w:r>
      <w:r w:rsidR="00D968E8" w:rsidRPr="009778DD">
        <w:t xml:space="preserve"> that a </w:t>
      </w:r>
      <w:r w:rsidR="00C15C2A">
        <w:t>low-cost</w:t>
      </w:r>
      <w:r w:rsidR="00D968E8" w:rsidRPr="009778DD">
        <w:t xml:space="preserve">, computer </w:t>
      </w:r>
      <w:r w:rsidR="00C15C2A">
        <w:t>vision-based</w:t>
      </w:r>
      <w:r w:rsidR="00D968E8" w:rsidRPr="009778DD">
        <w:t xml:space="preserve"> IPS can achieve precise</w:t>
      </w:r>
      <w:r w:rsidR="00916F50" w:rsidRPr="009778DD">
        <w:t xml:space="preserve"> and dynamic</w:t>
      </w:r>
      <w:r w:rsidR="00D968E8" w:rsidRPr="009778DD">
        <w:t xml:space="preserve"> autonomous movement in real time</w:t>
      </w:r>
      <w:r w:rsidR="008C02C4" w:rsidRPr="009778DD">
        <w:t xml:space="preserve">. This proof of </w:t>
      </w:r>
      <w:r w:rsidR="00F77E97" w:rsidRPr="009778DD">
        <w:t>concept sets</w:t>
      </w:r>
      <w:r w:rsidR="008C02C4" w:rsidRPr="009778DD">
        <w:t xml:space="preserve"> a strong foundation for </w:t>
      </w:r>
      <w:r w:rsidR="00EC68D3" w:rsidRPr="009778DD">
        <w:t>scaling</w:t>
      </w:r>
      <w:r w:rsidR="008C02C4" w:rsidRPr="009778DD">
        <w:t xml:space="preserve"> the system to </w:t>
      </w:r>
      <w:r w:rsidR="00C15C2A">
        <w:t>real-world</w:t>
      </w:r>
      <w:r w:rsidR="008C02C4" w:rsidRPr="009778DD">
        <w:t xml:space="preserve"> </w:t>
      </w:r>
      <w:r w:rsidR="00C15C2A">
        <w:t>applications</w:t>
      </w:r>
      <w:r w:rsidR="008C02C4" w:rsidRPr="009778DD">
        <w:t xml:space="preserve"> </w:t>
      </w:r>
      <w:r w:rsidR="00EC68D3" w:rsidRPr="009778DD">
        <w:t>in industrial, agricultural and healthcare scenarios.</w:t>
      </w:r>
    </w:p>
    <w:p w14:paraId="164BD67F" w14:textId="77777777" w:rsidR="00F77E97" w:rsidRDefault="00F77E97" w:rsidP="00FE76A5"/>
    <w:p w14:paraId="4D1B2893" w14:textId="77777777" w:rsidR="00B20229" w:rsidRDefault="00B20229" w:rsidP="00FE76A5"/>
    <w:p w14:paraId="12DFC2C0" w14:textId="77777777" w:rsidR="00B20229" w:rsidRDefault="00B20229" w:rsidP="00FE76A5"/>
    <w:p w14:paraId="649DF760" w14:textId="77777777" w:rsidR="00B20229" w:rsidRDefault="00B20229" w:rsidP="00FE76A5"/>
    <w:p w14:paraId="29BB19FC" w14:textId="77777777" w:rsidR="002839B4" w:rsidRDefault="002839B4" w:rsidP="00FE76A5"/>
    <w:p w14:paraId="54FB604F" w14:textId="77777777" w:rsidR="004E676E" w:rsidRDefault="004E676E" w:rsidP="00FE76A5"/>
    <w:p w14:paraId="0C413244" w14:textId="77777777" w:rsidR="004E676E" w:rsidRDefault="004E676E" w:rsidP="00FE76A5"/>
    <w:p w14:paraId="6781EA71" w14:textId="77777777" w:rsidR="004E676E" w:rsidRDefault="004E676E" w:rsidP="00FE76A5"/>
    <w:p w14:paraId="279E258B" w14:textId="77777777" w:rsidR="004E676E" w:rsidRPr="009778DD" w:rsidRDefault="004E676E" w:rsidP="00FE76A5"/>
    <w:p w14:paraId="7EC0A92E" w14:textId="20411DAE" w:rsidR="003F0B31" w:rsidRPr="009778DD" w:rsidRDefault="00FF504F" w:rsidP="00B20229">
      <w:pPr>
        <w:pStyle w:val="Heading2"/>
      </w:pPr>
      <w:bookmarkStart w:id="53" w:name="_Toc197417247"/>
      <w:r w:rsidRPr="009778DD">
        <w:lastRenderedPageBreak/>
        <w:t>Project Requirements</w:t>
      </w:r>
      <w:bookmarkEnd w:id="53"/>
    </w:p>
    <w:tbl>
      <w:tblPr>
        <w:tblStyle w:val="TableGrid"/>
        <w:tblW w:w="8505" w:type="dxa"/>
        <w:tblInd w:w="-5" w:type="dxa"/>
        <w:tblLook w:val="04A0" w:firstRow="1" w:lastRow="0" w:firstColumn="1" w:lastColumn="0" w:noHBand="0" w:noVBand="1"/>
      </w:tblPr>
      <w:tblGrid>
        <w:gridCol w:w="1751"/>
        <w:gridCol w:w="548"/>
        <w:gridCol w:w="2646"/>
        <w:gridCol w:w="1232"/>
        <w:gridCol w:w="999"/>
        <w:gridCol w:w="1329"/>
      </w:tblGrid>
      <w:tr w:rsidR="00FF504F" w:rsidRPr="009778DD" w14:paraId="2063AAB9" w14:textId="61DC8B7C" w:rsidTr="00B20229">
        <w:trPr>
          <w:trHeight w:val="502"/>
        </w:trPr>
        <w:tc>
          <w:tcPr>
            <w:tcW w:w="1751" w:type="dxa"/>
          </w:tcPr>
          <w:p w14:paraId="2FC2E0AB" w14:textId="77777777" w:rsidR="00FF504F" w:rsidRPr="009778DD" w:rsidRDefault="00FF504F" w:rsidP="00CF1A3F">
            <w:pPr>
              <w:rPr>
                <w:b/>
                <w:bCs/>
              </w:rPr>
            </w:pPr>
            <w:r w:rsidRPr="009778DD">
              <w:rPr>
                <w:b/>
                <w:bCs/>
              </w:rPr>
              <w:t>Category</w:t>
            </w:r>
          </w:p>
        </w:tc>
        <w:tc>
          <w:tcPr>
            <w:tcW w:w="548" w:type="dxa"/>
          </w:tcPr>
          <w:p w14:paraId="6231BB8A" w14:textId="77777777" w:rsidR="00FF504F" w:rsidRPr="009778DD" w:rsidRDefault="00FF504F" w:rsidP="00CF1A3F">
            <w:pPr>
              <w:rPr>
                <w:b/>
                <w:bCs/>
              </w:rPr>
            </w:pPr>
            <w:r w:rsidRPr="009778DD">
              <w:rPr>
                <w:b/>
                <w:bCs/>
              </w:rPr>
              <w:t>ID</w:t>
            </w:r>
          </w:p>
        </w:tc>
        <w:tc>
          <w:tcPr>
            <w:tcW w:w="2646" w:type="dxa"/>
          </w:tcPr>
          <w:p w14:paraId="28F4788C" w14:textId="77777777" w:rsidR="00FF504F" w:rsidRPr="009778DD" w:rsidRDefault="00FF504F" w:rsidP="00CF1A3F">
            <w:pPr>
              <w:rPr>
                <w:b/>
                <w:bCs/>
              </w:rPr>
            </w:pPr>
            <w:r w:rsidRPr="009778DD">
              <w:rPr>
                <w:b/>
                <w:bCs/>
              </w:rPr>
              <w:t>Requirement</w:t>
            </w:r>
          </w:p>
        </w:tc>
        <w:tc>
          <w:tcPr>
            <w:tcW w:w="1232" w:type="dxa"/>
          </w:tcPr>
          <w:p w14:paraId="45C15D6A" w14:textId="77777777" w:rsidR="00FF504F" w:rsidRPr="009778DD" w:rsidRDefault="00FF504F" w:rsidP="00CF1A3F">
            <w:pPr>
              <w:rPr>
                <w:b/>
                <w:bCs/>
              </w:rPr>
            </w:pPr>
            <w:r w:rsidRPr="009778DD">
              <w:rPr>
                <w:b/>
                <w:bCs/>
              </w:rPr>
              <w:t>Type</w:t>
            </w:r>
          </w:p>
        </w:tc>
        <w:tc>
          <w:tcPr>
            <w:tcW w:w="999" w:type="dxa"/>
          </w:tcPr>
          <w:p w14:paraId="26297B15" w14:textId="77777777" w:rsidR="00FF504F" w:rsidRPr="009778DD" w:rsidRDefault="00FF504F" w:rsidP="00CF1A3F">
            <w:pPr>
              <w:rPr>
                <w:b/>
                <w:bCs/>
              </w:rPr>
            </w:pPr>
            <w:r w:rsidRPr="009778DD">
              <w:rPr>
                <w:b/>
                <w:bCs/>
              </w:rPr>
              <w:t>Priority</w:t>
            </w:r>
          </w:p>
        </w:tc>
        <w:tc>
          <w:tcPr>
            <w:tcW w:w="1329" w:type="dxa"/>
          </w:tcPr>
          <w:p w14:paraId="64E011D9" w14:textId="2EC91764" w:rsidR="00FF504F" w:rsidRPr="009778DD" w:rsidRDefault="00FF504F" w:rsidP="00CF1A3F">
            <w:pPr>
              <w:rPr>
                <w:b/>
                <w:bCs/>
              </w:rPr>
            </w:pPr>
            <w:r w:rsidRPr="009778DD">
              <w:rPr>
                <w:b/>
                <w:bCs/>
              </w:rPr>
              <w:t>Achieved?</w:t>
            </w:r>
          </w:p>
        </w:tc>
      </w:tr>
      <w:tr w:rsidR="00FF504F" w:rsidRPr="009778DD" w14:paraId="0D9B0A3F" w14:textId="21397614" w:rsidTr="00B20229">
        <w:trPr>
          <w:trHeight w:val="1121"/>
        </w:trPr>
        <w:tc>
          <w:tcPr>
            <w:tcW w:w="1751" w:type="dxa"/>
          </w:tcPr>
          <w:p w14:paraId="2A9949BC" w14:textId="77777777" w:rsidR="00FF504F" w:rsidRPr="009778DD" w:rsidRDefault="00FF504F" w:rsidP="00CF1A3F">
            <w:pPr>
              <w:rPr>
                <w:b/>
                <w:bCs/>
              </w:rPr>
            </w:pPr>
            <w:r w:rsidRPr="009778DD">
              <w:rPr>
                <w:b/>
                <w:bCs/>
              </w:rPr>
              <w:t>General</w:t>
            </w:r>
          </w:p>
        </w:tc>
        <w:tc>
          <w:tcPr>
            <w:tcW w:w="548" w:type="dxa"/>
          </w:tcPr>
          <w:p w14:paraId="55AE728F" w14:textId="77777777" w:rsidR="00FF504F" w:rsidRPr="009778DD" w:rsidRDefault="00FF504F" w:rsidP="00CF1A3F">
            <w:r w:rsidRPr="009778DD">
              <w:t>G1</w:t>
            </w:r>
          </w:p>
        </w:tc>
        <w:tc>
          <w:tcPr>
            <w:tcW w:w="2646" w:type="dxa"/>
          </w:tcPr>
          <w:p w14:paraId="206DB9CF" w14:textId="60E0EF28" w:rsidR="00FF504F" w:rsidRPr="009778DD" w:rsidRDefault="00FF504F" w:rsidP="00B20229">
            <w:pPr>
              <w:jc w:val="left"/>
            </w:pPr>
            <w:r w:rsidRPr="009778DD">
              <w:t xml:space="preserve">Must be able to perform </w:t>
            </w:r>
            <w:r w:rsidR="00C15C2A">
              <w:t>localising</w:t>
            </w:r>
            <w:r w:rsidRPr="009778DD">
              <w:t xml:space="preserve">, pathfinding and obstacle avoidance seamlessly </w:t>
            </w:r>
          </w:p>
        </w:tc>
        <w:tc>
          <w:tcPr>
            <w:tcW w:w="1232" w:type="dxa"/>
          </w:tcPr>
          <w:p w14:paraId="2C7DF638" w14:textId="77777777" w:rsidR="00FF504F" w:rsidRPr="009778DD" w:rsidRDefault="00FF504F" w:rsidP="00CF1A3F">
            <w:r w:rsidRPr="009778DD">
              <w:t>Functional</w:t>
            </w:r>
          </w:p>
        </w:tc>
        <w:tc>
          <w:tcPr>
            <w:tcW w:w="999" w:type="dxa"/>
          </w:tcPr>
          <w:p w14:paraId="775B88C6" w14:textId="77777777" w:rsidR="00FF504F" w:rsidRPr="009778DD" w:rsidRDefault="00FF504F" w:rsidP="00CF1A3F">
            <w:r w:rsidRPr="009778DD">
              <w:t>High</w:t>
            </w:r>
          </w:p>
        </w:tc>
        <w:tc>
          <w:tcPr>
            <w:tcW w:w="1329" w:type="dxa"/>
          </w:tcPr>
          <w:p w14:paraId="34739709" w14:textId="243B9E7C" w:rsidR="00FF504F" w:rsidRPr="009778DD" w:rsidRDefault="00FF504F" w:rsidP="00CF1A3F">
            <w:r w:rsidRPr="009778DD">
              <w:t>Yes</w:t>
            </w:r>
          </w:p>
        </w:tc>
      </w:tr>
      <w:tr w:rsidR="00FF504F" w:rsidRPr="009778DD" w14:paraId="5FB0CE28" w14:textId="6F27D057" w:rsidTr="00B20229">
        <w:trPr>
          <w:trHeight w:val="870"/>
        </w:trPr>
        <w:tc>
          <w:tcPr>
            <w:tcW w:w="1751" w:type="dxa"/>
          </w:tcPr>
          <w:p w14:paraId="0FE4BF2C" w14:textId="77777777" w:rsidR="00FF504F" w:rsidRPr="009778DD" w:rsidRDefault="00FF504F" w:rsidP="00CF1A3F"/>
        </w:tc>
        <w:tc>
          <w:tcPr>
            <w:tcW w:w="548" w:type="dxa"/>
          </w:tcPr>
          <w:p w14:paraId="5586BBDF" w14:textId="77777777" w:rsidR="00FF504F" w:rsidRPr="009778DD" w:rsidRDefault="00FF504F" w:rsidP="00CF1A3F">
            <w:r w:rsidRPr="009778DD">
              <w:t>G2</w:t>
            </w:r>
          </w:p>
        </w:tc>
        <w:tc>
          <w:tcPr>
            <w:tcW w:w="2646" w:type="dxa"/>
          </w:tcPr>
          <w:p w14:paraId="2CE23F64" w14:textId="4EB9711C" w:rsidR="00FF504F" w:rsidRPr="009778DD" w:rsidRDefault="00FF504F" w:rsidP="00B20229">
            <w:pPr>
              <w:jc w:val="left"/>
            </w:pPr>
            <w:r w:rsidRPr="009778DD">
              <w:t>One a new obstacle obstructs the robot’s current path</w:t>
            </w:r>
            <w:r w:rsidR="00C15C2A">
              <w:t>,</w:t>
            </w:r>
            <w:r w:rsidRPr="009778DD">
              <w:t xml:space="preserve"> a new path will be generated</w:t>
            </w:r>
            <w:r w:rsidR="00C15C2A">
              <w:t>.</w:t>
            </w:r>
          </w:p>
        </w:tc>
        <w:tc>
          <w:tcPr>
            <w:tcW w:w="1232" w:type="dxa"/>
          </w:tcPr>
          <w:p w14:paraId="7EA6AFF3" w14:textId="77777777" w:rsidR="00FF504F" w:rsidRPr="009778DD" w:rsidRDefault="00FF504F" w:rsidP="00CF1A3F">
            <w:r w:rsidRPr="009778DD">
              <w:t>Non-Functional</w:t>
            </w:r>
          </w:p>
        </w:tc>
        <w:tc>
          <w:tcPr>
            <w:tcW w:w="999" w:type="dxa"/>
          </w:tcPr>
          <w:p w14:paraId="5BB8E833" w14:textId="77777777" w:rsidR="00FF504F" w:rsidRPr="009778DD" w:rsidRDefault="00FF504F" w:rsidP="00CF1A3F">
            <w:r w:rsidRPr="009778DD">
              <w:t>Medium</w:t>
            </w:r>
          </w:p>
        </w:tc>
        <w:tc>
          <w:tcPr>
            <w:tcW w:w="1329" w:type="dxa"/>
          </w:tcPr>
          <w:p w14:paraId="657096CF" w14:textId="786A6625" w:rsidR="00FF504F" w:rsidRPr="009778DD" w:rsidRDefault="00FF504F" w:rsidP="00CF1A3F">
            <w:r w:rsidRPr="009778DD">
              <w:t>Yes</w:t>
            </w:r>
          </w:p>
        </w:tc>
      </w:tr>
      <w:tr w:rsidR="00FF504F" w:rsidRPr="009778DD" w14:paraId="1C86D77E" w14:textId="2D80D66D" w:rsidTr="00B20229">
        <w:trPr>
          <w:trHeight w:val="870"/>
        </w:trPr>
        <w:tc>
          <w:tcPr>
            <w:tcW w:w="1751" w:type="dxa"/>
          </w:tcPr>
          <w:p w14:paraId="1CE1C85F" w14:textId="77777777" w:rsidR="00FF504F" w:rsidRPr="009778DD" w:rsidRDefault="00FF504F" w:rsidP="00CF1A3F"/>
        </w:tc>
        <w:tc>
          <w:tcPr>
            <w:tcW w:w="548" w:type="dxa"/>
          </w:tcPr>
          <w:p w14:paraId="1CD0B74F" w14:textId="77777777" w:rsidR="00FF504F" w:rsidRPr="009778DD" w:rsidRDefault="00FF504F" w:rsidP="00CF1A3F">
            <w:r w:rsidRPr="009778DD">
              <w:t>G3</w:t>
            </w:r>
          </w:p>
        </w:tc>
        <w:tc>
          <w:tcPr>
            <w:tcW w:w="2646" w:type="dxa"/>
          </w:tcPr>
          <w:p w14:paraId="0E152087" w14:textId="559C8899" w:rsidR="00FF504F" w:rsidRPr="009778DD" w:rsidRDefault="00FF504F" w:rsidP="00B20229">
            <w:pPr>
              <w:jc w:val="left"/>
            </w:pPr>
            <w:r w:rsidRPr="009778DD">
              <w:t xml:space="preserve">Use a </w:t>
            </w:r>
            <w:r w:rsidR="00C15C2A">
              <w:t>3d</w:t>
            </w:r>
            <w:r w:rsidRPr="009778DD">
              <w:t xml:space="preserve"> printed mount to </w:t>
            </w:r>
            <w:r w:rsidR="00C15C2A">
              <w:t>orient</w:t>
            </w:r>
            <w:r w:rsidRPr="009778DD">
              <w:t xml:space="preserve"> the camera into a </w:t>
            </w:r>
            <w:r w:rsidR="00C15C2A">
              <w:t>top-down</w:t>
            </w:r>
            <w:r w:rsidRPr="009778DD">
              <w:t xml:space="preserve"> position</w:t>
            </w:r>
          </w:p>
        </w:tc>
        <w:tc>
          <w:tcPr>
            <w:tcW w:w="1232" w:type="dxa"/>
          </w:tcPr>
          <w:p w14:paraId="5B8D91D0" w14:textId="77777777" w:rsidR="00FF504F" w:rsidRPr="009778DD" w:rsidRDefault="00FF504F" w:rsidP="00CF1A3F">
            <w:r w:rsidRPr="009778DD">
              <w:t>Functional</w:t>
            </w:r>
          </w:p>
        </w:tc>
        <w:tc>
          <w:tcPr>
            <w:tcW w:w="999" w:type="dxa"/>
          </w:tcPr>
          <w:p w14:paraId="611FD04C" w14:textId="77777777" w:rsidR="00FF504F" w:rsidRPr="009778DD" w:rsidRDefault="00FF504F" w:rsidP="00CF1A3F">
            <w:r w:rsidRPr="009778DD">
              <w:t>High</w:t>
            </w:r>
          </w:p>
        </w:tc>
        <w:tc>
          <w:tcPr>
            <w:tcW w:w="1329" w:type="dxa"/>
          </w:tcPr>
          <w:p w14:paraId="42AED323" w14:textId="7085A173" w:rsidR="00FF504F" w:rsidRPr="009778DD" w:rsidRDefault="00FF504F" w:rsidP="00CF1A3F">
            <w:r w:rsidRPr="009778DD">
              <w:t>Yes</w:t>
            </w:r>
          </w:p>
        </w:tc>
      </w:tr>
      <w:tr w:rsidR="00FF504F" w:rsidRPr="009778DD" w14:paraId="5044E5AC" w14:textId="3AC5679E" w:rsidTr="00B20229">
        <w:trPr>
          <w:trHeight w:val="1121"/>
        </w:trPr>
        <w:tc>
          <w:tcPr>
            <w:tcW w:w="1751" w:type="dxa"/>
          </w:tcPr>
          <w:p w14:paraId="7C05B51E" w14:textId="77777777" w:rsidR="00FF504F" w:rsidRPr="009778DD" w:rsidRDefault="00FF504F" w:rsidP="00CF1A3F"/>
        </w:tc>
        <w:tc>
          <w:tcPr>
            <w:tcW w:w="548" w:type="dxa"/>
          </w:tcPr>
          <w:p w14:paraId="02023085" w14:textId="77777777" w:rsidR="00FF504F" w:rsidRPr="009778DD" w:rsidRDefault="00FF504F" w:rsidP="00CF1A3F">
            <w:r w:rsidRPr="009778DD">
              <w:t>G5</w:t>
            </w:r>
          </w:p>
        </w:tc>
        <w:tc>
          <w:tcPr>
            <w:tcW w:w="2646" w:type="dxa"/>
          </w:tcPr>
          <w:p w14:paraId="290C1218" w14:textId="307AF699" w:rsidR="00FF504F" w:rsidRPr="009778DD" w:rsidRDefault="00C15C2A" w:rsidP="00B20229">
            <w:pPr>
              <w:jc w:val="left"/>
            </w:pPr>
            <w:r>
              <w:t>3d</w:t>
            </w:r>
            <w:r w:rsidR="00FF504F" w:rsidRPr="009778DD">
              <w:t xml:space="preserve"> printed arena needs to </w:t>
            </w:r>
            <w:r>
              <w:t xml:space="preserve">be </w:t>
            </w:r>
            <w:r w:rsidR="00FF504F" w:rsidRPr="009778DD">
              <w:t>modular to enable rapid testing in a variety of environments</w:t>
            </w:r>
          </w:p>
        </w:tc>
        <w:tc>
          <w:tcPr>
            <w:tcW w:w="1232" w:type="dxa"/>
          </w:tcPr>
          <w:p w14:paraId="4F1EE9E7" w14:textId="77777777" w:rsidR="00FF504F" w:rsidRPr="009778DD" w:rsidRDefault="00FF504F" w:rsidP="00CF1A3F">
            <w:r w:rsidRPr="009778DD">
              <w:t>Non-Functional</w:t>
            </w:r>
          </w:p>
        </w:tc>
        <w:tc>
          <w:tcPr>
            <w:tcW w:w="999" w:type="dxa"/>
          </w:tcPr>
          <w:p w14:paraId="700022D3" w14:textId="77777777" w:rsidR="00FF504F" w:rsidRPr="009778DD" w:rsidRDefault="00FF504F" w:rsidP="00CF1A3F">
            <w:r w:rsidRPr="009778DD">
              <w:t>Medium</w:t>
            </w:r>
          </w:p>
        </w:tc>
        <w:tc>
          <w:tcPr>
            <w:tcW w:w="1329" w:type="dxa"/>
          </w:tcPr>
          <w:p w14:paraId="4224ECB1" w14:textId="6F84E190" w:rsidR="00FF504F" w:rsidRPr="009778DD" w:rsidRDefault="00FF504F" w:rsidP="00CF1A3F">
            <w:r w:rsidRPr="009778DD">
              <w:t>Yes</w:t>
            </w:r>
          </w:p>
        </w:tc>
      </w:tr>
      <w:tr w:rsidR="00FF504F" w:rsidRPr="009778DD" w14:paraId="030D6B4C" w14:textId="0E5D6FCA" w:rsidTr="00B20229">
        <w:trPr>
          <w:trHeight w:val="870"/>
        </w:trPr>
        <w:tc>
          <w:tcPr>
            <w:tcW w:w="1751" w:type="dxa"/>
          </w:tcPr>
          <w:p w14:paraId="7E2BDC69" w14:textId="77777777" w:rsidR="00FF504F" w:rsidRPr="009778DD" w:rsidRDefault="00FF504F" w:rsidP="00CF1A3F">
            <w:pPr>
              <w:rPr>
                <w:b/>
                <w:bCs/>
              </w:rPr>
            </w:pPr>
            <w:r w:rsidRPr="009778DD">
              <w:rPr>
                <w:b/>
                <w:bCs/>
              </w:rPr>
              <w:t>User</w:t>
            </w:r>
          </w:p>
        </w:tc>
        <w:tc>
          <w:tcPr>
            <w:tcW w:w="548" w:type="dxa"/>
          </w:tcPr>
          <w:p w14:paraId="73B39BAE" w14:textId="77777777" w:rsidR="00FF504F" w:rsidRPr="009778DD" w:rsidRDefault="00FF504F" w:rsidP="00CF1A3F">
            <w:r w:rsidRPr="009778DD">
              <w:t>U1</w:t>
            </w:r>
          </w:p>
        </w:tc>
        <w:tc>
          <w:tcPr>
            <w:tcW w:w="2646" w:type="dxa"/>
          </w:tcPr>
          <w:p w14:paraId="4C686602" w14:textId="64B2D116" w:rsidR="00FF504F" w:rsidRPr="009778DD" w:rsidRDefault="00C15C2A" w:rsidP="00B20229">
            <w:pPr>
              <w:jc w:val="left"/>
            </w:pPr>
            <w:r>
              <w:t>The user</w:t>
            </w:r>
            <w:r w:rsidR="00FF504F" w:rsidRPr="009778DD">
              <w:t xml:space="preserve"> should be able to identify </w:t>
            </w:r>
            <w:r>
              <w:t xml:space="preserve">the </w:t>
            </w:r>
            <w:r w:rsidR="00FF504F" w:rsidRPr="009778DD">
              <w:t xml:space="preserve">robot and </w:t>
            </w:r>
            <w:r>
              <w:t xml:space="preserve">the </w:t>
            </w:r>
            <w:r w:rsidR="00FF504F" w:rsidRPr="009778DD">
              <w:t>finishing point on the graph</w:t>
            </w:r>
            <w:r>
              <w:t>.</w:t>
            </w:r>
          </w:p>
        </w:tc>
        <w:tc>
          <w:tcPr>
            <w:tcW w:w="1232" w:type="dxa"/>
          </w:tcPr>
          <w:p w14:paraId="5C1E480C" w14:textId="77777777" w:rsidR="00FF504F" w:rsidRPr="009778DD" w:rsidRDefault="00FF504F" w:rsidP="00CF1A3F">
            <w:r w:rsidRPr="009778DD">
              <w:t>Functional</w:t>
            </w:r>
          </w:p>
        </w:tc>
        <w:tc>
          <w:tcPr>
            <w:tcW w:w="999" w:type="dxa"/>
          </w:tcPr>
          <w:p w14:paraId="10BECEBA" w14:textId="77777777" w:rsidR="00FF504F" w:rsidRPr="009778DD" w:rsidRDefault="00FF504F" w:rsidP="00CF1A3F">
            <w:r w:rsidRPr="009778DD">
              <w:t>High</w:t>
            </w:r>
          </w:p>
        </w:tc>
        <w:tc>
          <w:tcPr>
            <w:tcW w:w="1329" w:type="dxa"/>
          </w:tcPr>
          <w:p w14:paraId="31965C32" w14:textId="478B581A" w:rsidR="00FF504F" w:rsidRPr="009778DD" w:rsidRDefault="00FF504F" w:rsidP="00CF1A3F">
            <w:r w:rsidRPr="009778DD">
              <w:t>Yes</w:t>
            </w:r>
          </w:p>
        </w:tc>
      </w:tr>
      <w:tr w:rsidR="00FF504F" w:rsidRPr="009778DD" w14:paraId="61AABD4C" w14:textId="5EB0E32C" w:rsidTr="00B20229">
        <w:trPr>
          <w:trHeight w:val="870"/>
        </w:trPr>
        <w:tc>
          <w:tcPr>
            <w:tcW w:w="1751" w:type="dxa"/>
          </w:tcPr>
          <w:p w14:paraId="34D9FF27" w14:textId="77777777" w:rsidR="00FF504F" w:rsidRPr="009778DD" w:rsidRDefault="00FF504F" w:rsidP="00CF1A3F"/>
        </w:tc>
        <w:tc>
          <w:tcPr>
            <w:tcW w:w="548" w:type="dxa"/>
          </w:tcPr>
          <w:p w14:paraId="2A1E4C05" w14:textId="77777777" w:rsidR="00FF504F" w:rsidRPr="009778DD" w:rsidRDefault="00FF504F" w:rsidP="00CF1A3F">
            <w:r w:rsidRPr="009778DD">
              <w:t>U2</w:t>
            </w:r>
          </w:p>
        </w:tc>
        <w:tc>
          <w:tcPr>
            <w:tcW w:w="2646" w:type="dxa"/>
          </w:tcPr>
          <w:p w14:paraId="675725EB" w14:textId="68E9FA1B" w:rsidR="00FF504F" w:rsidRPr="009778DD" w:rsidRDefault="00C15C2A" w:rsidP="00B20229">
            <w:pPr>
              <w:jc w:val="left"/>
            </w:pPr>
            <w:r>
              <w:t>The user</w:t>
            </w:r>
            <w:r w:rsidR="00FF504F" w:rsidRPr="009778DD">
              <w:t xml:space="preserve"> should be able to select </w:t>
            </w:r>
            <w:r>
              <w:t xml:space="preserve">the </w:t>
            </w:r>
            <w:r w:rsidR="00FF504F" w:rsidRPr="009778DD">
              <w:t>finishing node and identify any obstacles</w:t>
            </w:r>
            <w:r>
              <w:t>.</w:t>
            </w:r>
          </w:p>
        </w:tc>
        <w:tc>
          <w:tcPr>
            <w:tcW w:w="1232" w:type="dxa"/>
          </w:tcPr>
          <w:p w14:paraId="15569ADD" w14:textId="77777777" w:rsidR="00FF504F" w:rsidRPr="009778DD" w:rsidRDefault="00FF504F" w:rsidP="00CF1A3F">
            <w:r w:rsidRPr="009778DD">
              <w:t>Functional</w:t>
            </w:r>
          </w:p>
        </w:tc>
        <w:tc>
          <w:tcPr>
            <w:tcW w:w="999" w:type="dxa"/>
          </w:tcPr>
          <w:p w14:paraId="367FD8BE" w14:textId="77777777" w:rsidR="00FF504F" w:rsidRPr="009778DD" w:rsidRDefault="00FF504F" w:rsidP="00CF1A3F">
            <w:r w:rsidRPr="009778DD">
              <w:t>High</w:t>
            </w:r>
          </w:p>
        </w:tc>
        <w:tc>
          <w:tcPr>
            <w:tcW w:w="1329" w:type="dxa"/>
          </w:tcPr>
          <w:p w14:paraId="4308079E" w14:textId="666D96BE" w:rsidR="00FF504F" w:rsidRPr="009778DD" w:rsidRDefault="00FF504F" w:rsidP="00CF1A3F">
            <w:r w:rsidRPr="009778DD">
              <w:t>Yes</w:t>
            </w:r>
          </w:p>
        </w:tc>
      </w:tr>
      <w:tr w:rsidR="00FF504F" w:rsidRPr="009778DD" w14:paraId="75798BDE" w14:textId="68A7630E" w:rsidTr="00B20229">
        <w:trPr>
          <w:trHeight w:val="870"/>
        </w:trPr>
        <w:tc>
          <w:tcPr>
            <w:tcW w:w="1751" w:type="dxa"/>
          </w:tcPr>
          <w:p w14:paraId="6E2D095D" w14:textId="77777777" w:rsidR="00FF504F" w:rsidRPr="009778DD" w:rsidRDefault="00FF504F" w:rsidP="00CF1A3F"/>
        </w:tc>
        <w:tc>
          <w:tcPr>
            <w:tcW w:w="548" w:type="dxa"/>
          </w:tcPr>
          <w:p w14:paraId="50CD1F2F" w14:textId="77777777" w:rsidR="00FF504F" w:rsidRPr="009778DD" w:rsidRDefault="00FF504F" w:rsidP="00CF1A3F">
            <w:r w:rsidRPr="009778DD">
              <w:t>U3</w:t>
            </w:r>
          </w:p>
        </w:tc>
        <w:tc>
          <w:tcPr>
            <w:tcW w:w="2646" w:type="dxa"/>
          </w:tcPr>
          <w:p w14:paraId="68322537" w14:textId="77777777" w:rsidR="00FF504F" w:rsidRPr="009778DD" w:rsidRDefault="00FF504F" w:rsidP="00B20229">
            <w:pPr>
              <w:jc w:val="left"/>
            </w:pPr>
            <w:r w:rsidRPr="009778DD">
              <w:t>Users will be notified if an obstacle has crossed the path of the robot</w:t>
            </w:r>
          </w:p>
        </w:tc>
        <w:tc>
          <w:tcPr>
            <w:tcW w:w="1232" w:type="dxa"/>
          </w:tcPr>
          <w:p w14:paraId="66CA9255" w14:textId="77777777" w:rsidR="00FF504F" w:rsidRPr="009778DD" w:rsidRDefault="00FF504F" w:rsidP="00CF1A3F">
            <w:r w:rsidRPr="009778DD">
              <w:t xml:space="preserve">Non-Functional </w:t>
            </w:r>
          </w:p>
        </w:tc>
        <w:tc>
          <w:tcPr>
            <w:tcW w:w="999" w:type="dxa"/>
          </w:tcPr>
          <w:p w14:paraId="045CC18A" w14:textId="77777777" w:rsidR="00FF504F" w:rsidRPr="009778DD" w:rsidRDefault="00FF504F" w:rsidP="00CF1A3F">
            <w:r w:rsidRPr="009778DD">
              <w:t>Medium</w:t>
            </w:r>
          </w:p>
        </w:tc>
        <w:tc>
          <w:tcPr>
            <w:tcW w:w="1329" w:type="dxa"/>
          </w:tcPr>
          <w:p w14:paraId="78900C9D" w14:textId="59217069" w:rsidR="00FF504F" w:rsidRPr="009778DD" w:rsidRDefault="00FF504F" w:rsidP="00CF1A3F">
            <w:r w:rsidRPr="009778DD">
              <w:t>No</w:t>
            </w:r>
          </w:p>
        </w:tc>
      </w:tr>
      <w:tr w:rsidR="00FF504F" w:rsidRPr="009778DD" w14:paraId="1297B810" w14:textId="011CE2FC" w:rsidTr="00B20229">
        <w:trPr>
          <w:trHeight w:val="870"/>
        </w:trPr>
        <w:tc>
          <w:tcPr>
            <w:tcW w:w="1751" w:type="dxa"/>
          </w:tcPr>
          <w:p w14:paraId="52F7C174" w14:textId="77777777" w:rsidR="00FF504F" w:rsidRPr="009778DD" w:rsidRDefault="00FF504F" w:rsidP="00CF1A3F"/>
        </w:tc>
        <w:tc>
          <w:tcPr>
            <w:tcW w:w="548" w:type="dxa"/>
          </w:tcPr>
          <w:p w14:paraId="05C55816" w14:textId="77777777" w:rsidR="00FF504F" w:rsidRPr="009778DD" w:rsidRDefault="00FF504F" w:rsidP="00CF1A3F">
            <w:r w:rsidRPr="009778DD">
              <w:t xml:space="preserve">U4 </w:t>
            </w:r>
          </w:p>
        </w:tc>
        <w:tc>
          <w:tcPr>
            <w:tcW w:w="2646" w:type="dxa"/>
          </w:tcPr>
          <w:p w14:paraId="7ED0E867" w14:textId="2A1567D3" w:rsidR="00FF504F" w:rsidRPr="009778DD" w:rsidRDefault="00C15C2A" w:rsidP="00B20229">
            <w:pPr>
              <w:jc w:val="left"/>
            </w:pPr>
            <w:r>
              <w:t>The user</w:t>
            </w:r>
            <w:r w:rsidR="00FF504F" w:rsidRPr="009778DD">
              <w:t xml:space="preserve"> interface should be streamlined and easy to use</w:t>
            </w:r>
            <w:r>
              <w:t>,</w:t>
            </w:r>
            <w:r w:rsidR="00FF504F" w:rsidRPr="009778DD">
              <w:t xml:space="preserve"> and understand</w:t>
            </w:r>
          </w:p>
        </w:tc>
        <w:tc>
          <w:tcPr>
            <w:tcW w:w="1232" w:type="dxa"/>
          </w:tcPr>
          <w:p w14:paraId="2F70C243" w14:textId="77777777" w:rsidR="00FF504F" w:rsidRPr="009778DD" w:rsidRDefault="00FF504F" w:rsidP="00CF1A3F">
            <w:r w:rsidRPr="009778DD">
              <w:t>Non-Functional</w:t>
            </w:r>
          </w:p>
        </w:tc>
        <w:tc>
          <w:tcPr>
            <w:tcW w:w="999" w:type="dxa"/>
          </w:tcPr>
          <w:p w14:paraId="13D94E26" w14:textId="77777777" w:rsidR="00FF504F" w:rsidRPr="009778DD" w:rsidRDefault="00FF504F" w:rsidP="00CF1A3F">
            <w:r w:rsidRPr="009778DD">
              <w:t>Low</w:t>
            </w:r>
          </w:p>
        </w:tc>
        <w:tc>
          <w:tcPr>
            <w:tcW w:w="1329" w:type="dxa"/>
          </w:tcPr>
          <w:p w14:paraId="4C3C91EC" w14:textId="7ECEA8DB" w:rsidR="00FF504F" w:rsidRPr="009778DD" w:rsidRDefault="00FF504F" w:rsidP="00CF1A3F">
            <w:r w:rsidRPr="009778DD">
              <w:t>Yes</w:t>
            </w:r>
          </w:p>
        </w:tc>
      </w:tr>
      <w:tr w:rsidR="00FF504F" w:rsidRPr="009778DD" w14:paraId="44BA8BA3" w14:textId="1DE64F5E" w:rsidTr="00B20229">
        <w:trPr>
          <w:trHeight w:val="1121"/>
        </w:trPr>
        <w:tc>
          <w:tcPr>
            <w:tcW w:w="1751" w:type="dxa"/>
          </w:tcPr>
          <w:p w14:paraId="617CF063" w14:textId="77777777" w:rsidR="00FF504F" w:rsidRPr="009778DD" w:rsidRDefault="00FF504F" w:rsidP="00CF1A3F">
            <w:pPr>
              <w:rPr>
                <w:b/>
                <w:bCs/>
              </w:rPr>
            </w:pPr>
          </w:p>
        </w:tc>
        <w:tc>
          <w:tcPr>
            <w:tcW w:w="548" w:type="dxa"/>
          </w:tcPr>
          <w:p w14:paraId="111EF71C" w14:textId="77777777" w:rsidR="00FF504F" w:rsidRPr="009778DD" w:rsidRDefault="00FF504F" w:rsidP="00CF1A3F">
            <w:r w:rsidRPr="009778DD">
              <w:t>U5</w:t>
            </w:r>
          </w:p>
        </w:tc>
        <w:tc>
          <w:tcPr>
            <w:tcW w:w="2646" w:type="dxa"/>
          </w:tcPr>
          <w:p w14:paraId="6BFAAB49" w14:textId="21AB4F54" w:rsidR="00FF504F" w:rsidRPr="009778DD" w:rsidRDefault="00C15C2A" w:rsidP="00B20229">
            <w:pPr>
              <w:jc w:val="left"/>
            </w:pPr>
            <w:r>
              <w:t>The user</w:t>
            </w:r>
            <w:r w:rsidR="00FF504F" w:rsidRPr="009778DD">
              <w:t xml:space="preserve"> interface should run in parallel to the object detection and image processing algorithm</w:t>
            </w:r>
            <w:r>
              <w:t>.</w:t>
            </w:r>
            <w:r w:rsidR="00FF504F" w:rsidRPr="009778DD">
              <w:t xml:space="preserve"> </w:t>
            </w:r>
          </w:p>
        </w:tc>
        <w:tc>
          <w:tcPr>
            <w:tcW w:w="1232" w:type="dxa"/>
          </w:tcPr>
          <w:p w14:paraId="0A89FF9E" w14:textId="77777777" w:rsidR="00FF504F" w:rsidRPr="009778DD" w:rsidRDefault="00FF504F" w:rsidP="00CF1A3F">
            <w:r w:rsidRPr="009778DD">
              <w:t>Non-Functional</w:t>
            </w:r>
          </w:p>
        </w:tc>
        <w:tc>
          <w:tcPr>
            <w:tcW w:w="999" w:type="dxa"/>
          </w:tcPr>
          <w:p w14:paraId="6B1FF9AE" w14:textId="77777777" w:rsidR="00FF504F" w:rsidRPr="009778DD" w:rsidRDefault="00FF504F" w:rsidP="00CF1A3F">
            <w:r w:rsidRPr="009778DD">
              <w:t>High</w:t>
            </w:r>
          </w:p>
        </w:tc>
        <w:tc>
          <w:tcPr>
            <w:tcW w:w="1329" w:type="dxa"/>
          </w:tcPr>
          <w:p w14:paraId="277F804C" w14:textId="3903EBC4" w:rsidR="00FF504F" w:rsidRPr="009778DD" w:rsidRDefault="00FF504F" w:rsidP="00CF1A3F">
            <w:r w:rsidRPr="009778DD">
              <w:t>Yes</w:t>
            </w:r>
          </w:p>
        </w:tc>
      </w:tr>
      <w:tr w:rsidR="00FF504F" w:rsidRPr="009778DD" w14:paraId="053B470E" w14:textId="0E8304AA" w:rsidTr="00B20229">
        <w:trPr>
          <w:trHeight w:val="870"/>
        </w:trPr>
        <w:tc>
          <w:tcPr>
            <w:tcW w:w="1751" w:type="dxa"/>
          </w:tcPr>
          <w:p w14:paraId="438BB6C5" w14:textId="77777777" w:rsidR="00FF504F" w:rsidRPr="009778DD" w:rsidRDefault="00FF504F" w:rsidP="00CF1A3F">
            <w:pPr>
              <w:rPr>
                <w:b/>
                <w:bCs/>
              </w:rPr>
            </w:pPr>
          </w:p>
        </w:tc>
        <w:tc>
          <w:tcPr>
            <w:tcW w:w="548" w:type="dxa"/>
          </w:tcPr>
          <w:p w14:paraId="61EF7323" w14:textId="77777777" w:rsidR="00FF504F" w:rsidRPr="009778DD" w:rsidRDefault="00FF504F" w:rsidP="00CF1A3F">
            <w:r w:rsidRPr="009778DD">
              <w:t>U6</w:t>
            </w:r>
          </w:p>
        </w:tc>
        <w:tc>
          <w:tcPr>
            <w:tcW w:w="2646" w:type="dxa"/>
          </w:tcPr>
          <w:p w14:paraId="3A21022C" w14:textId="0038AA45" w:rsidR="00FF504F" w:rsidRPr="009778DD" w:rsidRDefault="00C15C2A" w:rsidP="00B20229">
            <w:pPr>
              <w:jc w:val="left"/>
            </w:pPr>
            <w:r>
              <w:t>The user</w:t>
            </w:r>
            <w:r w:rsidR="00FF504F" w:rsidRPr="009778DD">
              <w:t xml:space="preserve"> will be informed whether </w:t>
            </w:r>
            <w:r>
              <w:t xml:space="preserve">the </w:t>
            </w:r>
            <w:r w:rsidR="00FF504F" w:rsidRPr="009778DD">
              <w:lastRenderedPageBreak/>
              <w:t>connection with esp32 is established</w:t>
            </w:r>
            <w:r>
              <w:t>.</w:t>
            </w:r>
          </w:p>
        </w:tc>
        <w:tc>
          <w:tcPr>
            <w:tcW w:w="1232" w:type="dxa"/>
          </w:tcPr>
          <w:p w14:paraId="1F5D2083" w14:textId="77777777" w:rsidR="00FF504F" w:rsidRPr="009778DD" w:rsidRDefault="00FF504F" w:rsidP="00CF1A3F">
            <w:r w:rsidRPr="009778DD">
              <w:lastRenderedPageBreak/>
              <w:t>Non-Functional</w:t>
            </w:r>
          </w:p>
        </w:tc>
        <w:tc>
          <w:tcPr>
            <w:tcW w:w="999" w:type="dxa"/>
          </w:tcPr>
          <w:p w14:paraId="52B502DA" w14:textId="77777777" w:rsidR="00FF504F" w:rsidRPr="009778DD" w:rsidRDefault="00FF504F" w:rsidP="00CF1A3F">
            <w:r w:rsidRPr="009778DD">
              <w:t>Medium</w:t>
            </w:r>
          </w:p>
        </w:tc>
        <w:tc>
          <w:tcPr>
            <w:tcW w:w="1329" w:type="dxa"/>
          </w:tcPr>
          <w:p w14:paraId="5356A667" w14:textId="7C5C6500" w:rsidR="00FF504F" w:rsidRPr="009778DD" w:rsidRDefault="00FF504F" w:rsidP="00CF1A3F">
            <w:r w:rsidRPr="009778DD">
              <w:t>Yes</w:t>
            </w:r>
          </w:p>
        </w:tc>
      </w:tr>
      <w:tr w:rsidR="00FF504F" w:rsidRPr="009778DD" w14:paraId="1D761A6A" w14:textId="3CDADFC3" w:rsidTr="00B20229">
        <w:trPr>
          <w:trHeight w:val="1121"/>
        </w:trPr>
        <w:tc>
          <w:tcPr>
            <w:tcW w:w="1751" w:type="dxa"/>
          </w:tcPr>
          <w:p w14:paraId="4E21A01A" w14:textId="77777777" w:rsidR="00FF504F" w:rsidRPr="009778DD" w:rsidRDefault="00FF504F" w:rsidP="00CF1A3F">
            <w:pPr>
              <w:rPr>
                <w:b/>
                <w:bCs/>
              </w:rPr>
            </w:pPr>
            <w:r w:rsidRPr="009778DD">
              <w:rPr>
                <w:b/>
                <w:bCs/>
              </w:rPr>
              <w:t>Robotic car</w:t>
            </w:r>
          </w:p>
        </w:tc>
        <w:tc>
          <w:tcPr>
            <w:tcW w:w="548" w:type="dxa"/>
          </w:tcPr>
          <w:p w14:paraId="7B07F23D" w14:textId="77777777" w:rsidR="00FF504F" w:rsidRPr="009778DD" w:rsidRDefault="00FF504F" w:rsidP="00CF1A3F">
            <w:r w:rsidRPr="009778DD">
              <w:t>R1</w:t>
            </w:r>
          </w:p>
        </w:tc>
        <w:tc>
          <w:tcPr>
            <w:tcW w:w="2646" w:type="dxa"/>
          </w:tcPr>
          <w:p w14:paraId="7AE50478" w14:textId="5B3D7FFA" w:rsidR="00FF504F" w:rsidRPr="009778DD" w:rsidRDefault="00FF504F" w:rsidP="00B20229">
            <w:pPr>
              <w:jc w:val="left"/>
            </w:pPr>
            <w:r w:rsidRPr="009778DD">
              <w:t xml:space="preserve">Should be designed to be as compact as possible to ensure </w:t>
            </w:r>
            <w:r w:rsidR="00C15C2A">
              <w:t xml:space="preserve">the </w:t>
            </w:r>
            <w:r w:rsidRPr="009778DD">
              <w:t>area is a large enough environment</w:t>
            </w:r>
          </w:p>
        </w:tc>
        <w:tc>
          <w:tcPr>
            <w:tcW w:w="1232" w:type="dxa"/>
          </w:tcPr>
          <w:p w14:paraId="3EE9689A" w14:textId="77777777" w:rsidR="00FF504F" w:rsidRPr="009778DD" w:rsidRDefault="00FF504F" w:rsidP="00CF1A3F">
            <w:r w:rsidRPr="009778DD">
              <w:t>Non-Functional</w:t>
            </w:r>
          </w:p>
        </w:tc>
        <w:tc>
          <w:tcPr>
            <w:tcW w:w="999" w:type="dxa"/>
          </w:tcPr>
          <w:p w14:paraId="1B5EC346" w14:textId="77777777" w:rsidR="00FF504F" w:rsidRPr="009778DD" w:rsidRDefault="00FF504F" w:rsidP="00CF1A3F">
            <w:r w:rsidRPr="009778DD">
              <w:t>High</w:t>
            </w:r>
          </w:p>
        </w:tc>
        <w:tc>
          <w:tcPr>
            <w:tcW w:w="1329" w:type="dxa"/>
          </w:tcPr>
          <w:p w14:paraId="33C72125" w14:textId="13A84039" w:rsidR="00FF504F" w:rsidRPr="009778DD" w:rsidRDefault="00FF504F" w:rsidP="00CF1A3F">
            <w:r w:rsidRPr="009778DD">
              <w:t>Yes</w:t>
            </w:r>
          </w:p>
        </w:tc>
      </w:tr>
      <w:tr w:rsidR="00FF504F" w:rsidRPr="009778DD" w14:paraId="1D9A1DF2" w14:textId="6106872C" w:rsidTr="00B20229">
        <w:trPr>
          <w:trHeight w:val="870"/>
        </w:trPr>
        <w:tc>
          <w:tcPr>
            <w:tcW w:w="1751" w:type="dxa"/>
          </w:tcPr>
          <w:p w14:paraId="56E02102" w14:textId="77777777" w:rsidR="00FF504F" w:rsidRPr="009778DD" w:rsidRDefault="00FF504F" w:rsidP="00CF1A3F">
            <w:pPr>
              <w:rPr>
                <w:b/>
                <w:bCs/>
              </w:rPr>
            </w:pPr>
          </w:p>
        </w:tc>
        <w:tc>
          <w:tcPr>
            <w:tcW w:w="548" w:type="dxa"/>
          </w:tcPr>
          <w:p w14:paraId="6F5F3505" w14:textId="77777777" w:rsidR="00FF504F" w:rsidRPr="009778DD" w:rsidRDefault="00FF504F" w:rsidP="00CF1A3F">
            <w:r w:rsidRPr="009778DD">
              <w:t>R2</w:t>
            </w:r>
          </w:p>
        </w:tc>
        <w:tc>
          <w:tcPr>
            <w:tcW w:w="2646" w:type="dxa"/>
          </w:tcPr>
          <w:p w14:paraId="32820537" w14:textId="77777777" w:rsidR="00FF504F" w:rsidRPr="009778DD" w:rsidRDefault="00FF504F" w:rsidP="00B20229">
            <w:pPr>
              <w:jc w:val="left"/>
            </w:pPr>
            <w:r w:rsidRPr="009778DD">
              <w:t>Uses ESP32 to receive information from the software and control the wheels</w:t>
            </w:r>
          </w:p>
        </w:tc>
        <w:tc>
          <w:tcPr>
            <w:tcW w:w="1232" w:type="dxa"/>
          </w:tcPr>
          <w:p w14:paraId="410EE752" w14:textId="77777777" w:rsidR="00FF504F" w:rsidRPr="009778DD" w:rsidRDefault="00FF504F" w:rsidP="00CF1A3F">
            <w:r w:rsidRPr="009778DD">
              <w:t>Functional</w:t>
            </w:r>
          </w:p>
        </w:tc>
        <w:tc>
          <w:tcPr>
            <w:tcW w:w="999" w:type="dxa"/>
          </w:tcPr>
          <w:p w14:paraId="73CD148B" w14:textId="77777777" w:rsidR="00FF504F" w:rsidRPr="009778DD" w:rsidRDefault="00FF504F" w:rsidP="00CF1A3F">
            <w:r w:rsidRPr="009778DD">
              <w:t>High</w:t>
            </w:r>
          </w:p>
        </w:tc>
        <w:tc>
          <w:tcPr>
            <w:tcW w:w="1329" w:type="dxa"/>
          </w:tcPr>
          <w:p w14:paraId="527C7B06" w14:textId="5CC1BCAB" w:rsidR="00B20229" w:rsidRPr="009778DD" w:rsidRDefault="00FF504F" w:rsidP="00CF1A3F">
            <w:r w:rsidRPr="009778DD">
              <w:t>Yes</w:t>
            </w:r>
          </w:p>
        </w:tc>
      </w:tr>
      <w:tr w:rsidR="00B20229" w:rsidRPr="009778DD" w14:paraId="7E35660D" w14:textId="77777777" w:rsidTr="00B20229">
        <w:tc>
          <w:tcPr>
            <w:tcW w:w="1751" w:type="dxa"/>
          </w:tcPr>
          <w:p w14:paraId="23043F1F" w14:textId="77777777" w:rsidR="00B20229" w:rsidRPr="009778DD" w:rsidRDefault="00B20229" w:rsidP="00FD0DB6">
            <w:pPr>
              <w:rPr>
                <w:b/>
                <w:bCs/>
              </w:rPr>
            </w:pPr>
          </w:p>
        </w:tc>
        <w:tc>
          <w:tcPr>
            <w:tcW w:w="548" w:type="dxa"/>
          </w:tcPr>
          <w:p w14:paraId="74F64147" w14:textId="77777777" w:rsidR="00B20229" w:rsidRPr="009778DD" w:rsidRDefault="00B20229" w:rsidP="00FD0DB6">
            <w:r w:rsidRPr="009778DD">
              <w:t>R3</w:t>
            </w:r>
          </w:p>
        </w:tc>
        <w:tc>
          <w:tcPr>
            <w:tcW w:w="2646" w:type="dxa"/>
          </w:tcPr>
          <w:p w14:paraId="263349C4" w14:textId="5A2FEFF7" w:rsidR="00B20229" w:rsidRPr="009778DD" w:rsidRDefault="00B20229" w:rsidP="00B20229">
            <w:pPr>
              <w:jc w:val="left"/>
            </w:pPr>
            <w:r w:rsidRPr="009778DD">
              <w:t>Motor Drivers are needed to ensure bi-directional compatibility of the robot</w:t>
            </w:r>
            <w:r w:rsidR="00C15C2A">
              <w:t>.</w:t>
            </w:r>
          </w:p>
        </w:tc>
        <w:tc>
          <w:tcPr>
            <w:tcW w:w="1232" w:type="dxa"/>
          </w:tcPr>
          <w:p w14:paraId="18A1992E" w14:textId="77777777" w:rsidR="00B20229" w:rsidRPr="009778DD" w:rsidRDefault="00B20229" w:rsidP="00FD0DB6">
            <w:r w:rsidRPr="009778DD">
              <w:t>Non-Functional</w:t>
            </w:r>
          </w:p>
        </w:tc>
        <w:tc>
          <w:tcPr>
            <w:tcW w:w="999" w:type="dxa"/>
          </w:tcPr>
          <w:p w14:paraId="0A7E3D4D" w14:textId="77777777" w:rsidR="00B20229" w:rsidRPr="009778DD" w:rsidRDefault="00B20229" w:rsidP="00FD0DB6">
            <w:r w:rsidRPr="009778DD">
              <w:t>High</w:t>
            </w:r>
          </w:p>
        </w:tc>
        <w:tc>
          <w:tcPr>
            <w:tcW w:w="1329" w:type="dxa"/>
          </w:tcPr>
          <w:p w14:paraId="2802604E" w14:textId="77777777" w:rsidR="00B20229" w:rsidRPr="009778DD" w:rsidRDefault="00B20229" w:rsidP="00FD0DB6">
            <w:r w:rsidRPr="009778DD">
              <w:t>Yes</w:t>
            </w:r>
          </w:p>
        </w:tc>
      </w:tr>
      <w:tr w:rsidR="00B20229" w:rsidRPr="009778DD" w14:paraId="11E44C20" w14:textId="77777777" w:rsidTr="00B20229">
        <w:tc>
          <w:tcPr>
            <w:tcW w:w="1751" w:type="dxa"/>
          </w:tcPr>
          <w:p w14:paraId="6198F921" w14:textId="77777777" w:rsidR="00B20229" w:rsidRPr="009778DD" w:rsidRDefault="00B20229" w:rsidP="00FD0DB6">
            <w:pPr>
              <w:rPr>
                <w:b/>
                <w:bCs/>
              </w:rPr>
            </w:pPr>
          </w:p>
        </w:tc>
        <w:tc>
          <w:tcPr>
            <w:tcW w:w="548" w:type="dxa"/>
          </w:tcPr>
          <w:p w14:paraId="449A634B" w14:textId="77777777" w:rsidR="00B20229" w:rsidRPr="009778DD" w:rsidRDefault="00B20229" w:rsidP="00FD0DB6">
            <w:r w:rsidRPr="009778DD">
              <w:t>R4</w:t>
            </w:r>
          </w:p>
        </w:tc>
        <w:tc>
          <w:tcPr>
            <w:tcW w:w="2646" w:type="dxa"/>
          </w:tcPr>
          <w:p w14:paraId="71E01B32" w14:textId="7E81D544" w:rsidR="00B20229" w:rsidRPr="009778DD" w:rsidRDefault="00C15C2A" w:rsidP="00B20229">
            <w:pPr>
              <w:jc w:val="left"/>
            </w:pPr>
            <w:r>
              <w:t>The robot</w:t>
            </w:r>
            <w:r w:rsidR="00B20229" w:rsidRPr="009778DD">
              <w:t xml:space="preserve"> should have </w:t>
            </w:r>
            <w:r>
              <w:t xml:space="preserve">a </w:t>
            </w:r>
            <w:r w:rsidR="00B20229" w:rsidRPr="009778DD">
              <w:t>long battery life for prolonged testing</w:t>
            </w:r>
          </w:p>
        </w:tc>
        <w:tc>
          <w:tcPr>
            <w:tcW w:w="1232" w:type="dxa"/>
          </w:tcPr>
          <w:p w14:paraId="3D803D08" w14:textId="77777777" w:rsidR="00B20229" w:rsidRPr="009778DD" w:rsidRDefault="00B20229" w:rsidP="00FD0DB6">
            <w:r w:rsidRPr="009778DD">
              <w:t>Non-Functional</w:t>
            </w:r>
          </w:p>
        </w:tc>
        <w:tc>
          <w:tcPr>
            <w:tcW w:w="999" w:type="dxa"/>
          </w:tcPr>
          <w:p w14:paraId="7BB23D16" w14:textId="77777777" w:rsidR="00B20229" w:rsidRPr="009778DD" w:rsidRDefault="00B20229" w:rsidP="00FD0DB6">
            <w:r w:rsidRPr="009778DD">
              <w:t>Low</w:t>
            </w:r>
          </w:p>
        </w:tc>
        <w:tc>
          <w:tcPr>
            <w:tcW w:w="1329" w:type="dxa"/>
          </w:tcPr>
          <w:p w14:paraId="7FDE6562" w14:textId="77777777" w:rsidR="00B20229" w:rsidRPr="009778DD" w:rsidRDefault="00B20229" w:rsidP="00FD0DB6">
            <w:r w:rsidRPr="009778DD">
              <w:t>Yes</w:t>
            </w:r>
          </w:p>
        </w:tc>
      </w:tr>
      <w:tr w:rsidR="00B20229" w:rsidRPr="009778DD" w14:paraId="28888434" w14:textId="77777777" w:rsidTr="00B20229">
        <w:tc>
          <w:tcPr>
            <w:tcW w:w="1751" w:type="dxa"/>
          </w:tcPr>
          <w:p w14:paraId="7E493446" w14:textId="77777777" w:rsidR="00B20229" w:rsidRPr="009778DD" w:rsidRDefault="00B20229" w:rsidP="00FD0DB6">
            <w:pPr>
              <w:rPr>
                <w:b/>
                <w:bCs/>
              </w:rPr>
            </w:pPr>
          </w:p>
        </w:tc>
        <w:tc>
          <w:tcPr>
            <w:tcW w:w="548" w:type="dxa"/>
          </w:tcPr>
          <w:p w14:paraId="59675AAA" w14:textId="77777777" w:rsidR="00B20229" w:rsidRPr="009778DD" w:rsidRDefault="00B20229" w:rsidP="00FD0DB6">
            <w:r w:rsidRPr="009778DD">
              <w:t>R5</w:t>
            </w:r>
          </w:p>
        </w:tc>
        <w:tc>
          <w:tcPr>
            <w:tcW w:w="2646" w:type="dxa"/>
          </w:tcPr>
          <w:p w14:paraId="6D0E01B3" w14:textId="3CD88170" w:rsidR="00B20229" w:rsidRPr="009778DD" w:rsidRDefault="008440A5" w:rsidP="00B20229">
            <w:pPr>
              <w:jc w:val="left"/>
            </w:pPr>
            <w:r>
              <w:t>A robot</w:t>
            </w:r>
            <w:r w:rsidR="00B20229" w:rsidRPr="009778DD">
              <w:t xml:space="preserve"> must have low latency when responding to </w:t>
            </w:r>
            <w:r>
              <w:t>commands</w:t>
            </w:r>
            <w:r w:rsidR="00B20229" w:rsidRPr="009778DD">
              <w:t xml:space="preserve"> from the system</w:t>
            </w:r>
          </w:p>
        </w:tc>
        <w:tc>
          <w:tcPr>
            <w:tcW w:w="1232" w:type="dxa"/>
          </w:tcPr>
          <w:p w14:paraId="4D6416FA" w14:textId="77777777" w:rsidR="00B20229" w:rsidRPr="009778DD" w:rsidRDefault="00B20229" w:rsidP="00FD0DB6">
            <w:r w:rsidRPr="009778DD">
              <w:t>Non-Functional</w:t>
            </w:r>
          </w:p>
        </w:tc>
        <w:tc>
          <w:tcPr>
            <w:tcW w:w="999" w:type="dxa"/>
          </w:tcPr>
          <w:p w14:paraId="13D264D7" w14:textId="77777777" w:rsidR="00B20229" w:rsidRPr="009778DD" w:rsidRDefault="00B20229" w:rsidP="00FD0DB6">
            <w:r w:rsidRPr="009778DD">
              <w:t>High</w:t>
            </w:r>
          </w:p>
        </w:tc>
        <w:tc>
          <w:tcPr>
            <w:tcW w:w="1329" w:type="dxa"/>
          </w:tcPr>
          <w:p w14:paraId="097354CA" w14:textId="77777777" w:rsidR="00B20229" w:rsidRPr="009778DD" w:rsidRDefault="00B20229" w:rsidP="00FD0DB6">
            <w:r w:rsidRPr="009778DD">
              <w:t>Yes</w:t>
            </w:r>
          </w:p>
        </w:tc>
      </w:tr>
      <w:tr w:rsidR="00B20229" w:rsidRPr="009778DD" w14:paraId="31AA81EB" w14:textId="77777777" w:rsidTr="00B20229">
        <w:tc>
          <w:tcPr>
            <w:tcW w:w="1751" w:type="dxa"/>
          </w:tcPr>
          <w:p w14:paraId="184488EC" w14:textId="77777777" w:rsidR="00B20229" w:rsidRPr="009778DD" w:rsidRDefault="00B20229" w:rsidP="00FD0DB6">
            <w:pPr>
              <w:rPr>
                <w:b/>
                <w:bCs/>
              </w:rPr>
            </w:pPr>
          </w:p>
        </w:tc>
        <w:tc>
          <w:tcPr>
            <w:tcW w:w="548" w:type="dxa"/>
          </w:tcPr>
          <w:p w14:paraId="18458AE5" w14:textId="77777777" w:rsidR="00B20229" w:rsidRPr="009778DD" w:rsidRDefault="00B20229" w:rsidP="00FD0DB6">
            <w:r w:rsidRPr="009778DD">
              <w:t>R6</w:t>
            </w:r>
          </w:p>
        </w:tc>
        <w:tc>
          <w:tcPr>
            <w:tcW w:w="2646" w:type="dxa"/>
          </w:tcPr>
          <w:p w14:paraId="3EEE3FC5" w14:textId="0285BA58" w:rsidR="00B20229" w:rsidRPr="009778DD" w:rsidRDefault="008440A5" w:rsidP="00B20229">
            <w:pPr>
              <w:jc w:val="left"/>
            </w:pPr>
            <w:r>
              <w:t>The battery</w:t>
            </w:r>
            <w:r w:rsidR="00B20229" w:rsidRPr="009778DD">
              <w:t xml:space="preserve"> source must </w:t>
            </w:r>
            <w:r>
              <w:t>be</w:t>
            </w:r>
            <w:r w:rsidR="00B20229" w:rsidRPr="009778DD">
              <w:t xml:space="preserve"> rechargeable to minimise environmental impact</w:t>
            </w:r>
          </w:p>
        </w:tc>
        <w:tc>
          <w:tcPr>
            <w:tcW w:w="1232" w:type="dxa"/>
          </w:tcPr>
          <w:p w14:paraId="55113478" w14:textId="77777777" w:rsidR="00B20229" w:rsidRPr="009778DD" w:rsidRDefault="00B20229" w:rsidP="00FD0DB6">
            <w:r w:rsidRPr="009778DD">
              <w:t>Non-Functional</w:t>
            </w:r>
          </w:p>
        </w:tc>
        <w:tc>
          <w:tcPr>
            <w:tcW w:w="999" w:type="dxa"/>
          </w:tcPr>
          <w:p w14:paraId="1016B983" w14:textId="77777777" w:rsidR="00B20229" w:rsidRPr="009778DD" w:rsidRDefault="00B20229" w:rsidP="00FD0DB6">
            <w:r w:rsidRPr="009778DD">
              <w:t>Low</w:t>
            </w:r>
          </w:p>
        </w:tc>
        <w:tc>
          <w:tcPr>
            <w:tcW w:w="1329" w:type="dxa"/>
          </w:tcPr>
          <w:p w14:paraId="52D788DE" w14:textId="77777777" w:rsidR="00B20229" w:rsidRPr="009778DD" w:rsidRDefault="00B20229" w:rsidP="00FD0DB6">
            <w:r w:rsidRPr="009778DD">
              <w:t>Yes</w:t>
            </w:r>
          </w:p>
        </w:tc>
      </w:tr>
      <w:tr w:rsidR="00B20229" w:rsidRPr="009778DD" w14:paraId="49C14814" w14:textId="77777777" w:rsidTr="00B20229">
        <w:tc>
          <w:tcPr>
            <w:tcW w:w="1751" w:type="dxa"/>
          </w:tcPr>
          <w:p w14:paraId="7546E2F8" w14:textId="77777777" w:rsidR="00B20229" w:rsidRPr="009778DD" w:rsidRDefault="00B20229" w:rsidP="00FD0DB6">
            <w:pPr>
              <w:rPr>
                <w:b/>
                <w:bCs/>
              </w:rPr>
            </w:pPr>
            <w:r w:rsidRPr="009778DD">
              <w:rPr>
                <w:b/>
                <w:bCs/>
              </w:rPr>
              <w:t>Software</w:t>
            </w:r>
          </w:p>
        </w:tc>
        <w:tc>
          <w:tcPr>
            <w:tcW w:w="548" w:type="dxa"/>
          </w:tcPr>
          <w:p w14:paraId="3B7E32B0" w14:textId="77777777" w:rsidR="00B20229" w:rsidRPr="009778DD" w:rsidRDefault="00B20229" w:rsidP="00FD0DB6">
            <w:r w:rsidRPr="009778DD">
              <w:t>S1</w:t>
            </w:r>
          </w:p>
        </w:tc>
        <w:tc>
          <w:tcPr>
            <w:tcW w:w="2646" w:type="dxa"/>
          </w:tcPr>
          <w:p w14:paraId="736B67AC" w14:textId="1FAAE8DE" w:rsidR="00B20229" w:rsidRPr="009778DD" w:rsidRDefault="00B20229" w:rsidP="00B20229">
            <w:pPr>
              <w:jc w:val="left"/>
            </w:pPr>
            <w:r w:rsidRPr="009778DD">
              <w:t xml:space="preserve">Must be written in </w:t>
            </w:r>
            <w:r w:rsidR="008440A5">
              <w:t>Python</w:t>
            </w:r>
            <w:r w:rsidRPr="009778DD">
              <w:t xml:space="preserve"> to ensure rapid prototyping</w:t>
            </w:r>
          </w:p>
        </w:tc>
        <w:tc>
          <w:tcPr>
            <w:tcW w:w="1232" w:type="dxa"/>
          </w:tcPr>
          <w:p w14:paraId="7A75143D" w14:textId="77777777" w:rsidR="00B20229" w:rsidRPr="009778DD" w:rsidRDefault="00B20229" w:rsidP="00FD0DB6">
            <w:r w:rsidRPr="009778DD">
              <w:t>Non-Functional</w:t>
            </w:r>
          </w:p>
        </w:tc>
        <w:tc>
          <w:tcPr>
            <w:tcW w:w="999" w:type="dxa"/>
          </w:tcPr>
          <w:p w14:paraId="78965195" w14:textId="77777777" w:rsidR="00B20229" w:rsidRPr="009778DD" w:rsidRDefault="00B20229" w:rsidP="00FD0DB6">
            <w:r w:rsidRPr="009778DD">
              <w:t>Medium</w:t>
            </w:r>
          </w:p>
        </w:tc>
        <w:tc>
          <w:tcPr>
            <w:tcW w:w="1329" w:type="dxa"/>
          </w:tcPr>
          <w:p w14:paraId="39C4B0D9" w14:textId="77777777" w:rsidR="00B20229" w:rsidRPr="009778DD" w:rsidRDefault="00B20229" w:rsidP="00FD0DB6">
            <w:r w:rsidRPr="009778DD">
              <w:t>Yes</w:t>
            </w:r>
          </w:p>
        </w:tc>
      </w:tr>
      <w:tr w:rsidR="00B20229" w:rsidRPr="009778DD" w14:paraId="22AF4449" w14:textId="77777777" w:rsidTr="00B20229">
        <w:tc>
          <w:tcPr>
            <w:tcW w:w="1751" w:type="dxa"/>
          </w:tcPr>
          <w:p w14:paraId="16F6F98A" w14:textId="77777777" w:rsidR="00B20229" w:rsidRPr="009778DD" w:rsidRDefault="00B20229" w:rsidP="00FD0DB6">
            <w:pPr>
              <w:rPr>
                <w:b/>
                <w:bCs/>
              </w:rPr>
            </w:pPr>
          </w:p>
        </w:tc>
        <w:tc>
          <w:tcPr>
            <w:tcW w:w="548" w:type="dxa"/>
          </w:tcPr>
          <w:p w14:paraId="1BCFE78B" w14:textId="77777777" w:rsidR="00B20229" w:rsidRPr="009778DD" w:rsidRDefault="00B20229" w:rsidP="00FD0DB6">
            <w:r w:rsidRPr="009778DD">
              <w:t>S2</w:t>
            </w:r>
          </w:p>
        </w:tc>
        <w:tc>
          <w:tcPr>
            <w:tcW w:w="2646" w:type="dxa"/>
          </w:tcPr>
          <w:p w14:paraId="11F2931F" w14:textId="16A6CE96" w:rsidR="00B20229" w:rsidRPr="009778DD" w:rsidRDefault="008440A5" w:rsidP="00B20229">
            <w:pPr>
              <w:jc w:val="left"/>
            </w:pPr>
            <w:r>
              <w:t>The system</w:t>
            </w:r>
            <w:r w:rsidR="00B20229" w:rsidRPr="009778DD">
              <w:t xml:space="preserve"> must be implemented using OpenCV, Pygame and Arduino IDE software</w:t>
            </w:r>
            <w:r>
              <w:t>.</w:t>
            </w:r>
          </w:p>
        </w:tc>
        <w:tc>
          <w:tcPr>
            <w:tcW w:w="1232" w:type="dxa"/>
          </w:tcPr>
          <w:p w14:paraId="2202B4A6" w14:textId="77777777" w:rsidR="00B20229" w:rsidRPr="009778DD" w:rsidRDefault="00B20229" w:rsidP="00FD0DB6">
            <w:r w:rsidRPr="009778DD">
              <w:t>Functional</w:t>
            </w:r>
          </w:p>
        </w:tc>
        <w:tc>
          <w:tcPr>
            <w:tcW w:w="999" w:type="dxa"/>
          </w:tcPr>
          <w:p w14:paraId="5CD91A79" w14:textId="77777777" w:rsidR="00B20229" w:rsidRPr="009778DD" w:rsidRDefault="00B20229" w:rsidP="00FD0DB6">
            <w:r w:rsidRPr="009778DD">
              <w:t>High</w:t>
            </w:r>
          </w:p>
        </w:tc>
        <w:tc>
          <w:tcPr>
            <w:tcW w:w="1329" w:type="dxa"/>
          </w:tcPr>
          <w:p w14:paraId="0FD96974" w14:textId="77777777" w:rsidR="00B20229" w:rsidRPr="009778DD" w:rsidRDefault="00B20229" w:rsidP="00FD0DB6">
            <w:r w:rsidRPr="009778DD">
              <w:t>Yes</w:t>
            </w:r>
          </w:p>
        </w:tc>
      </w:tr>
      <w:tr w:rsidR="00B20229" w:rsidRPr="009778DD" w14:paraId="354CE173" w14:textId="77777777" w:rsidTr="00B20229">
        <w:tc>
          <w:tcPr>
            <w:tcW w:w="1751" w:type="dxa"/>
          </w:tcPr>
          <w:p w14:paraId="38DB6063" w14:textId="77777777" w:rsidR="00B20229" w:rsidRPr="009778DD" w:rsidRDefault="00B20229" w:rsidP="00FD0DB6">
            <w:pPr>
              <w:rPr>
                <w:b/>
                <w:bCs/>
              </w:rPr>
            </w:pPr>
          </w:p>
        </w:tc>
        <w:tc>
          <w:tcPr>
            <w:tcW w:w="548" w:type="dxa"/>
          </w:tcPr>
          <w:p w14:paraId="530D94D3" w14:textId="77777777" w:rsidR="00B20229" w:rsidRPr="009778DD" w:rsidRDefault="00B20229" w:rsidP="00FD0DB6">
            <w:r w:rsidRPr="009778DD">
              <w:t>S3</w:t>
            </w:r>
          </w:p>
        </w:tc>
        <w:tc>
          <w:tcPr>
            <w:tcW w:w="2646" w:type="dxa"/>
          </w:tcPr>
          <w:p w14:paraId="4B133AD8" w14:textId="1223AC4D" w:rsidR="00B20229" w:rsidRPr="009778DD" w:rsidRDefault="008440A5" w:rsidP="00B20229">
            <w:pPr>
              <w:jc w:val="left"/>
            </w:pPr>
            <w:r>
              <w:t>The system</w:t>
            </w:r>
            <w:r w:rsidR="00B20229" w:rsidRPr="009778DD">
              <w:t xml:space="preserve"> should utilise multiprocessing for parallel development</w:t>
            </w:r>
          </w:p>
        </w:tc>
        <w:tc>
          <w:tcPr>
            <w:tcW w:w="1232" w:type="dxa"/>
          </w:tcPr>
          <w:p w14:paraId="3BC5424B" w14:textId="77777777" w:rsidR="00B20229" w:rsidRPr="009778DD" w:rsidRDefault="00B20229" w:rsidP="00FD0DB6">
            <w:r w:rsidRPr="009778DD">
              <w:t>Non-Functional</w:t>
            </w:r>
          </w:p>
        </w:tc>
        <w:tc>
          <w:tcPr>
            <w:tcW w:w="999" w:type="dxa"/>
          </w:tcPr>
          <w:p w14:paraId="198CF836" w14:textId="77777777" w:rsidR="00B20229" w:rsidRPr="009778DD" w:rsidRDefault="00B20229" w:rsidP="00FD0DB6">
            <w:r w:rsidRPr="009778DD">
              <w:t>High</w:t>
            </w:r>
          </w:p>
        </w:tc>
        <w:tc>
          <w:tcPr>
            <w:tcW w:w="1329" w:type="dxa"/>
          </w:tcPr>
          <w:p w14:paraId="501AF599" w14:textId="77777777" w:rsidR="00B20229" w:rsidRPr="009778DD" w:rsidRDefault="00B20229" w:rsidP="00FD0DB6">
            <w:r w:rsidRPr="009778DD">
              <w:t>Yes</w:t>
            </w:r>
          </w:p>
        </w:tc>
      </w:tr>
      <w:tr w:rsidR="00B20229" w:rsidRPr="009778DD" w14:paraId="49CFF879" w14:textId="77777777" w:rsidTr="00B20229">
        <w:tc>
          <w:tcPr>
            <w:tcW w:w="1751" w:type="dxa"/>
          </w:tcPr>
          <w:p w14:paraId="6171BDB6" w14:textId="77777777" w:rsidR="00B20229" w:rsidRPr="009778DD" w:rsidRDefault="00B20229" w:rsidP="00FD0DB6">
            <w:pPr>
              <w:rPr>
                <w:b/>
                <w:bCs/>
              </w:rPr>
            </w:pPr>
          </w:p>
        </w:tc>
        <w:tc>
          <w:tcPr>
            <w:tcW w:w="548" w:type="dxa"/>
          </w:tcPr>
          <w:p w14:paraId="6387CD26" w14:textId="77777777" w:rsidR="00B20229" w:rsidRPr="009778DD" w:rsidRDefault="00B20229" w:rsidP="00FD0DB6">
            <w:r w:rsidRPr="009778DD">
              <w:t>S</w:t>
            </w:r>
          </w:p>
        </w:tc>
        <w:tc>
          <w:tcPr>
            <w:tcW w:w="2646" w:type="dxa"/>
          </w:tcPr>
          <w:p w14:paraId="6BD6296E" w14:textId="75BB73FD" w:rsidR="00B20229" w:rsidRPr="009778DD" w:rsidRDefault="008440A5" w:rsidP="00B20229">
            <w:pPr>
              <w:jc w:val="left"/>
            </w:pPr>
            <w:r>
              <w:t>The system</w:t>
            </w:r>
            <w:r w:rsidR="00B20229" w:rsidRPr="009778DD">
              <w:t xml:space="preserve"> should run at least 30fps to ensure </w:t>
            </w:r>
            <w:r>
              <w:t>real-time</w:t>
            </w:r>
            <w:r w:rsidR="00B20229" w:rsidRPr="009778DD">
              <w:t xml:space="preserve"> operation</w:t>
            </w:r>
          </w:p>
        </w:tc>
        <w:tc>
          <w:tcPr>
            <w:tcW w:w="1232" w:type="dxa"/>
          </w:tcPr>
          <w:p w14:paraId="1200601E" w14:textId="77777777" w:rsidR="00B20229" w:rsidRPr="009778DD" w:rsidRDefault="00B20229" w:rsidP="00FD0DB6">
            <w:r w:rsidRPr="009778DD">
              <w:t>Non-Functional</w:t>
            </w:r>
          </w:p>
        </w:tc>
        <w:tc>
          <w:tcPr>
            <w:tcW w:w="999" w:type="dxa"/>
          </w:tcPr>
          <w:p w14:paraId="33741BD1" w14:textId="77777777" w:rsidR="00B20229" w:rsidRPr="009778DD" w:rsidRDefault="00B20229" w:rsidP="00FD0DB6">
            <w:r w:rsidRPr="009778DD">
              <w:t>Medium</w:t>
            </w:r>
          </w:p>
        </w:tc>
        <w:tc>
          <w:tcPr>
            <w:tcW w:w="1329" w:type="dxa"/>
          </w:tcPr>
          <w:p w14:paraId="085BEE41" w14:textId="77777777" w:rsidR="00B20229" w:rsidRPr="009778DD" w:rsidRDefault="00B20229" w:rsidP="00FD0DB6">
            <w:r w:rsidRPr="009778DD">
              <w:t>No</w:t>
            </w:r>
          </w:p>
        </w:tc>
      </w:tr>
      <w:tr w:rsidR="00B20229" w:rsidRPr="009778DD" w14:paraId="5102F174" w14:textId="77777777" w:rsidTr="00B20229">
        <w:tc>
          <w:tcPr>
            <w:tcW w:w="1751" w:type="dxa"/>
          </w:tcPr>
          <w:p w14:paraId="4A7C1106" w14:textId="77777777" w:rsidR="00B20229" w:rsidRPr="009778DD" w:rsidRDefault="00B20229" w:rsidP="00FD0DB6">
            <w:pPr>
              <w:rPr>
                <w:b/>
                <w:bCs/>
              </w:rPr>
            </w:pPr>
          </w:p>
        </w:tc>
        <w:tc>
          <w:tcPr>
            <w:tcW w:w="548" w:type="dxa"/>
          </w:tcPr>
          <w:p w14:paraId="14A5EF92" w14:textId="77777777" w:rsidR="00B20229" w:rsidRPr="009778DD" w:rsidRDefault="00B20229" w:rsidP="00FD0DB6">
            <w:r w:rsidRPr="009778DD">
              <w:t>S4</w:t>
            </w:r>
          </w:p>
        </w:tc>
        <w:tc>
          <w:tcPr>
            <w:tcW w:w="2646" w:type="dxa"/>
          </w:tcPr>
          <w:p w14:paraId="3CE46617" w14:textId="77777777" w:rsidR="00B20229" w:rsidRPr="009778DD" w:rsidRDefault="00B20229" w:rsidP="00B20229">
            <w:pPr>
              <w:jc w:val="left"/>
            </w:pPr>
            <w:r w:rsidRPr="009778DD">
              <w:t>All code must be annotated and easy to understand and follow</w:t>
            </w:r>
          </w:p>
        </w:tc>
        <w:tc>
          <w:tcPr>
            <w:tcW w:w="1232" w:type="dxa"/>
          </w:tcPr>
          <w:p w14:paraId="212D6716" w14:textId="77777777" w:rsidR="00B20229" w:rsidRPr="009778DD" w:rsidRDefault="00B20229" w:rsidP="00FD0DB6">
            <w:r w:rsidRPr="009778DD">
              <w:t>Non-Functional</w:t>
            </w:r>
          </w:p>
        </w:tc>
        <w:tc>
          <w:tcPr>
            <w:tcW w:w="999" w:type="dxa"/>
          </w:tcPr>
          <w:p w14:paraId="65D86B97" w14:textId="77777777" w:rsidR="00B20229" w:rsidRPr="009778DD" w:rsidRDefault="00B20229" w:rsidP="00FD0DB6">
            <w:r w:rsidRPr="009778DD">
              <w:t>Medium</w:t>
            </w:r>
          </w:p>
        </w:tc>
        <w:tc>
          <w:tcPr>
            <w:tcW w:w="1329" w:type="dxa"/>
          </w:tcPr>
          <w:p w14:paraId="3AA46D54" w14:textId="77777777" w:rsidR="00B20229" w:rsidRPr="009778DD" w:rsidRDefault="00B20229" w:rsidP="00FD0DB6">
            <w:r w:rsidRPr="009778DD">
              <w:t>Yes</w:t>
            </w:r>
          </w:p>
        </w:tc>
      </w:tr>
      <w:tr w:rsidR="00B20229" w:rsidRPr="009778DD" w14:paraId="344C3B24" w14:textId="77777777" w:rsidTr="00B20229">
        <w:tc>
          <w:tcPr>
            <w:tcW w:w="1751" w:type="dxa"/>
          </w:tcPr>
          <w:p w14:paraId="78F5C2FB" w14:textId="77777777" w:rsidR="00B20229" w:rsidRPr="009778DD" w:rsidRDefault="00B20229" w:rsidP="00FD0DB6">
            <w:pPr>
              <w:rPr>
                <w:b/>
                <w:bCs/>
              </w:rPr>
            </w:pPr>
          </w:p>
        </w:tc>
        <w:tc>
          <w:tcPr>
            <w:tcW w:w="548" w:type="dxa"/>
          </w:tcPr>
          <w:p w14:paraId="07462135" w14:textId="77777777" w:rsidR="00B20229" w:rsidRPr="009778DD" w:rsidRDefault="00B20229" w:rsidP="00FD0DB6">
            <w:r w:rsidRPr="009778DD">
              <w:t xml:space="preserve">S5 </w:t>
            </w:r>
          </w:p>
        </w:tc>
        <w:tc>
          <w:tcPr>
            <w:tcW w:w="2646" w:type="dxa"/>
          </w:tcPr>
          <w:p w14:paraId="287491D9" w14:textId="4EA00ACC" w:rsidR="00B20229" w:rsidRPr="009778DD" w:rsidRDefault="00B20229" w:rsidP="00B20229">
            <w:pPr>
              <w:jc w:val="left"/>
            </w:pPr>
            <w:r w:rsidRPr="009778DD">
              <w:t>The system should detect and track green objects in the arena and update the grid</w:t>
            </w:r>
            <w:r w:rsidR="00C15C2A">
              <w:t>.</w:t>
            </w:r>
          </w:p>
        </w:tc>
        <w:tc>
          <w:tcPr>
            <w:tcW w:w="1232" w:type="dxa"/>
          </w:tcPr>
          <w:p w14:paraId="1B0BF006" w14:textId="77777777" w:rsidR="00B20229" w:rsidRPr="009778DD" w:rsidRDefault="00B20229" w:rsidP="00FD0DB6">
            <w:r w:rsidRPr="009778DD">
              <w:t>Functional</w:t>
            </w:r>
          </w:p>
        </w:tc>
        <w:tc>
          <w:tcPr>
            <w:tcW w:w="999" w:type="dxa"/>
          </w:tcPr>
          <w:p w14:paraId="3403E6E1" w14:textId="77777777" w:rsidR="00B20229" w:rsidRPr="009778DD" w:rsidRDefault="00B20229" w:rsidP="00FD0DB6">
            <w:r w:rsidRPr="009778DD">
              <w:t>High</w:t>
            </w:r>
          </w:p>
        </w:tc>
        <w:tc>
          <w:tcPr>
            <w:tcW w:w="1329" w:type="dxa"/>
          </w:tcPr>
          <w:p w14:paraId="14BD1145" w14:textId="77777777" w:rsidR="00B20229" w:rsidRPr="009778DD" w:rsidRDefault="00B20229" w:rsidP="00FD0DB6">
            <w:r w:rsidRPr="009778DD">
              <w:t>Yes</w:t>
            </w:r>
          </w:p>
        </w:tc>
      </w:tr>
    </w:tbl>
    <w:p w14:paraId="5BED68AA" w14:textId="6C961705" w:rsidR="00B657AA" w:rsidRPr="009778DD" w:rsidRDefault="008A1F1B" w:rsidP="00B20229">
      <w:pPr>
        <w:pStyle w:val="Heading2"/>
      </w:pPr>
      <w:bookmarkStart w:id="54" w:name="_Toc197417248"/>
      <w:r w:rsidRPr="009778DD">
        <w:t>Research Questions</w:t>
      </w:r>
      <w:bookmarkEnd w:id="54"/>
    </w:p>
    <w:p w14:paraId="171216D7" w14:textId="72B6AC03" w:rsidR="00B37C22" w:rsidRPr="009778DD" w:rsidRDefault="00647957" w:rsidP="00B20229">
      <w:pPr>
        <w:pStyle w:val="Heading3"/>
      </w:pPr>
      <w:r w:rsidRPr="009778DD">
        <w:t>Core Functionality and Design Evaluation</w:t>
      </w:r>
    </w:p>
    <w:p w14:paraId="4AAA41ED" w14:textId="53EC9FC4" w:rsidR="00647957" w:rsidRPr="009778DD" w:rsidRDefault="00484C0D" w:rsidP="00B657AA">
      <w:r w:rsidRPr="009778DD">
        <w:t xml:space="preserve">The vision-based system can effectively </w:t>
      </w:r>
      <w:r w:rsidR="005E5CC0" w:rsidRPr="009778DD">
        <w:t>enable an autonomous ground vehicle to navigate and respond t</w:t>
      </w:r>
      <w:r w:rsidR="00CD254B" w:rsidRPr="009778DD">
        <w:t>o dynamic environments using a 2D mapping approach</w:t>
      </w:r>
    </w:p>
    <w:p w14:paraId="52CEEE55" w14:textId="496AAF44" w:rsidR="00097C74" w:rsidRPr="009778DD" w:rsidRDefault="00B20229" w:rsidP="00B20229">
      <w:pPr>
        <w:pStyle w:val="Heading3"/>
      </w:pPr>
      <w:r>
        <w:t>S</w:t>
      </w:r>
      <w:r w:rsidR="00097C74" w:rsidRPr="009778DD">
        <w:t>calability</w:t>
      </w:r>
    </w:p>
    <w:p w14:paraId="6A269DEB" w14:textId="31F7277D" w:rsidR="004E143E" w:rsidRPr="009778DD" w:rsidRDefault="00C60187" w:rsidP="00B657AA">
      <w:r w:rsidRPr="009778DD">
        <w:t>To</w:t>
      </w:r>
      <w:r w:rsidR="00097C74" w:rsidRPr="009778DD">
        <w:t xml:space="preserve"> scale this prototype </w:t>
      </w:r>
      <w:r w:rsidRPr="009778DD">
        <w:t>up so it can</w:t>
      </w:r>
      <w:r w:rsidR="00097C74" w:rsidRPr="009778DD">
        <w:t xml:space="preserve"> be used in </w:t>
      </w:r>
      <w:r w:rsidR="00C15C2A">
        <w:t>real-world</w:t>
      </w:r>
      <w:r w:rsidR="00097C74" w:rsidRPr="009778DD">
        <w:t xml:space="preserve"> applications such as industrial </w:t>
      </w:r>
      <w:r w:rsidRPr="009778DD">
        <w:t xml:space="preserve">or </w:t>
      </w:r>
      <w:r w:rsidR="00C15C2A">
        <w:t>agricultural</w:t>
      </w:r>
      <w:r w:rsidRPr="009778DD">
        <w:t xml:space="preserve"> </w:t>
      </w:r>
      <w:r w:rsidR="00097C74" w:rsidRPr="009778DD">
        <w:t>setting</w:t>
      </w:r>
      <w:r w:rsidRPr="009778DD">
        <w:t>s</w:t>
      </w:r>
      <w:r w:rsidR="00097C74" w:rsidRPr="009778DD">
        <w:t xml:space="preserve">, we would need to </w:t>
      </w:r>
      <w:r w:rsidR="000771B3" w:rsidRPr="009778DD">
        <w:t xml:space="preserve">increase </w:t>
      </w:r>
      <w:r w:rsidR="00097C74" w:rsidRPr="009778DD">
        <w:t xml:space="preserve">the FOV of the camera, </w:t>
      </w:r>
      <w:r w:rsidR="00C15C2A">
        <w:t>This</w:t>
      </w:r>
      <w:r w:rsidR="00097C74" w:rsidRPr="009778DD">
        <w:t xml:space="preserve"> can be achieved in two ways. Using </w:t>
      </w:r>
      <w:r w:rsidR="002D566F" w:rsidRPr="009778DD">
        <w:t>a greater ultrawide camera</w:t>
      </w:r>
      <w:r w:rsidR="00C15C2A">
        <w:t>,</w:t>
      </w:r>
      <w:r w:rsidR="002D566F" w:rsidRPr="009778DD">
        <w:t xml:space="preserve"> the simplest approach</w:t>
      </w:r>
      <w:r w:rsidR="00EE4F1B">
        <w:t>,</w:t>
      </w:r>
      <w:r w:rsidR="002D566F" w:rsidRPr="009778DD">
        <w:t xml:space="preserve"> however</w:t>
      </w:r>
      <w:r w:rsidR="00EE4F1B">
        <w:t>,</w:t>
      </w:r>
      <w:r w:rsidR="002D566F" w:rsidRPr="009778DD">
        <w:t xml:space="preserve"> </w:t>
      </w:r>
      <w:r w:rsidR="005F2176" w:rsidRPr="009778DD">
        <w:t xml:space="preserve">as the </w:t>
      </w:r>
      <w:r w:rsidR="00EE4F1B">
        <w:t>robot's</w:t>
      </w:r>
      <w:r w:rsidR="005F2176" w:rsidRPr="009778DD">
        <w:t xml:space="preserve"> ArUco </w:t>
      </w:r>
      <w:r w:rsidR="0063392A" w:rsidRPr="009778DD">
        <w:t>marker size</w:t>
      </w:r>
      <w:r w:rsidR="005F2176" w:rsidRPr="009778DD">
        <w:t xml:space="preserve"> is relative to the </w:t>
      </w:r>
      <w:r w:rsidR="00EE4F1B">
        <w:t>camera's</w:t>
      </w:r>
      <w:r w:rsidR="005F2176" w:rsidRPr="009778DD">
        <w:t xml:space="preserve"> FOV, increasing the FOV will also require an increase in the ArUco marker size</w:t>
      </w:r>
      <w:r w:rsidR="003F4B20" w:rsidRPr="009778DD">
        <w:t xml:space="preserve"> and subsequently a larger </w:t>
      </w:r>
      <w:r w:rsidR="00632D68" w:rsidRPr="009778DD">
        <w:t>robot.</w:t>
      </w:r>
      <w:r w:rsidR="000771B3" w:rsidRPr="009778DD">
        <w:t xml:space="preserve"> The second approach is using a </w:t>
      </w:r>
      <w:r w:rsidR="00126FFA" w:rsidRPr="009778DD">
        <w:t xml:space="preserve">video processing </w:t>
      </w:r>
      <w:r w:rsidRPr="009778DD">
        <w:t>metho</w:t>
      </w:r>
      <w:r w:rsidR="00481720" w:rsidRPr="009778DD">
        <w:t xml:space="preserve">d called image stitching, this is where multiple cameras are used in a </w:t>
      </w:r>
      <w:r w:rsidR="0063392A" w:rsidRPr="009778DD">
        <w:t>top-down</w:t>
      </w:r>
      <w:r w:rsidR="00481720" w:rsidRPr="009778DD">
        <w:t xml:space="preserve"> view </w:t>
      </w:r>
      <w:r w:rsidR="003F4B20" w:rsidRPr="009778DD">
        <w:t>to</w:t>
      </w:r>
      <w:r w:rsidR="00716810" w:rsidRPr="009778DD">
        <w:t xml:space="preserve"> capture the whole area</w:t>
      </w:r>
      <w:r w:rsidR="003F4B20" w:rsidRPr="009778DD">
        <w:t xml:space="preserve">, I believe </w:t>
      </w:r>
      <w:r w:rsidR="0063392A" w:rsidRPr="009778DD">
        <w:t xml:space="preserve">this is the optimal way </w:t>
      </w:r>
      <w:r w:rsidR="00632D68" w:rsidRPr="009778DD">
        <w:t>as the FOV of the camera relative to the robot size will remain the same</w:t>
      </w:r>
      <w:r w:rsidR="00C06B22" w:rsidRPr="009778DD">
        <w:t xml:space="preserve">, meaning no changes will be made to the </w:t>
      </w:r>
      <w:r w:rsidR="004E143E" w:rsidRPr="009778DD">
        <w:t>robots’</w:t>
      </w:r>
      <w:r w:rsidR="00C06B22" w:rsidRPr="009778DD">
        <w:t xml:space="preserve"> dimensions. </w:t>
      </w:r>
      <w:r w:rsidR="004E143E" w:rsidRPr="009778DD">
        <w:t>However,</w:t>
      </w:r>
      <w:r w:rsidR="00C06B22" w:rsidRPr="009778DD">
        <w:t xml:space="preserve"> image stitching is computationally expensive</w:t>
      </w:r>
      <w:r w:rsidR="00EE4F1B">
        <w:t>;</w:t>
      </w:r>
      <w:r w:rsidR="00C06B22" w:rsidRPr="009778DD">
        <w:t xml:space="preserve"> therefore</w:t>
      </w:r>
      <w:r w:rsidR="00EE4F1B">
        <w:t>,</w:t>
      </w:r>
      <w:r w:rsidR="00C06B22" w:rsidRPr="009778DD">
        <w:t xml:space="preserve"> a more powerful machine </w:t>
      </w:r>
      <w:r w:rsidR="00EE4F1B">
        <w:t>is</w:t>
      </w:r>
      <w:r w:rsidR="00C06B22" w:rsidRPr="009778DD">
        <w:t xml:space="preserve"> necessary to run at a high FPS.</w:t>
      </w:r>
    </w:p>
    <w:p w14:paraId="517D5F9D" w14:textId="3881B145" w:rsidR="004E143E" w:rsidRPr="009778DD" w:rsidRDefault="004E143E" w:rsidP="004E676E">
      <w:pPr>
        <w:pStyle w:val="Heading3"/>
      </w:pPr>
      <w:r w:rsidRPr="009778DD">
        <w:t>Algorithm Efficiency</w:t>
      </w:r>
    </w:p>
    <w:p w14:paraId="556B94E3" w14:textId="7E90D8FA" w:rsidR="000B0651" w:rsidRPr="009778DD" w:rsidRDefault="005B1372" w:rsidP="004E143E">
      <w:r w:rsidRPr="009778DD">
        <w:t xml:space="preserve">The A* algorithm is extremely </w:t>
      </w:r>
      <w:r w:rsidR="0087717A" w:rsidRPr="009778DD">
        <w:t>efficient;</w:t>
      </w:r>
      <w:r w:rsidR="00656E55" w:rsidRPr="009778DD">
        <w:t xml:space="preserve"> it </w:t>
      </w:r>
      <w:r w:rsidR="0087717A" w:rsidRPr="009778DD">
        <w:t>features</w:t>
      </w:r>
      <w:r w:rsidR="00656E55" w:rsidRPr="009778DD">
        <w:t xml:space="preserve"> a low </w:t>
      </w:r>
      <w:r w:rsidR="0087717A" w:rsidRPr="009778DD">
        <w:t>computation time</w:t>
      </w:r>
      <w:r w:rsidR="00EE4F1B">
        <w:t>,</w:t>
      </w:r>
      <w:r w:rsidR="0087717A" w:rsidRPr="009778DD">
        <w:t xml:space="preserve"> which allows us to quickly recalculate </w:t>
      </w:r>
      <w:r w:rsidR="00592E47" w:rsidRPr="009778DD">
        <w:t>an alternative</w:t>
      </w:r>
      <w:r w:rsidR="0087717A" w:rsidRPr="009778DD">
        <w:t xml:space="preserve"> during pathfinding. </w:t>
      </w:r>
      <w:r w:rsidR="00592E47" w:rsidRPr="009778DD">
        <w:t xml:space="preserve">As the left and right </w:t>
      </w:r>
      <w:r w:rsidR="00EE4F1B">
        <w:t>wheels</w:t>
      </w:r>
      <w:r w:rsidR="00592E47" w:rsidRPr="009778DD">
        <w:t xml:space="preserve"> </w:t>
      </w:r>
      <w:r w:rsidR="00D87FCD" w:rsidRPr="009778DD">
        <w:t xml:space="preserve">of my robot </w:t>
      </w:r>
      <w:r w:rsidR="00592E47" w:rsidRPr="009778DD">
        <w:t>have</w:t>
      </w:r>
      <w:r w:rsidR="00D87FCD" w:rsidRPr="009778DD">
        <w:t xml:space="preserve"> </w:t>
      </w:r>
      <w:r w:rsidR="00B55C3C" w:rsidRPr="009778DD">
        <w:t xml:space="preserve">a speed imbalance between them, the PID controller helps counteract this and </w:t>
      </w:r>
      <w:r w:rsidR="000B0651" w:rsidRPr="009778DD">
        <w:t>prevents drift when travelling in a straight line.</w:t>
      </w:r>
    </w:p>
    <w:p w14:paraId="5A1638C6" w14:textId="0B593CCF" w:rsidR="000B0651" w:rsidRPr="009778DD" w:rsidRDefault="000B0651" w:rsidP="004E676E">
      <w:pPr>
        <w:pStyle w:val="Heading3"/>
      </w:pPr>
      <w:r w:rsidRPr="009778DD">
        <w:t xml:space="preserve">Environmental </w:t>
      </w:r>
      <w:r w:rsidR="00EE4F1B">
        <w:t>Adaptation</w:t>
      </w:r>
    </w:p>
    <w:p w14:paraId="11785C66" w14:textId="02AA9C77" w:rsidR="004E143E" w:rsidRPr="009778DD" w:rsidRDefault="000B0651" w:rsidP="00B657AA">
      <w:r w:rsidRPr="009778DD">
        <w:t xml:space="preserve">What </w:t>
      </w:r>
      <w:r w:rsidR="005D7548" w:rsidRPr="009778DD">
        <w:t>helps make my version of an IPS stand out from alternative IPS (UWB, Odometry)</w:t>
      </w:r>
      <w:r w:rsidR="00825A3D" w:rsidRPr="009778DD">
        <w:t xml:space="preserve"> is how my system can adapt to changes in a dynamic environment, </w:t>
      </w:r>
      <w:r w:rsidR="00EE4F1B">
        <w:t>which</w:t>
      </w:r>
      <w:r w:rsidR="00825A3D" w:rsidRPr="009778DD">
        <w:t xml:space="preserve"> makes it perfect in busy </w:t>
      </w:r>
      <w:r w:rsidR="002038FF" w:rsidRPr="009778DD">
        <w:t xml:space="preserve">and constantly changing </w:t>
      </w:r>
      <w:r w:rsidR="0078720F" w:rsidRPr="009778DD">
        <w:t xml:space="preserve">environments. </w:t>
      </w:r>
    </w:p>
    <w:p w14:paraId="209AFE1F" w14:textId="316FFB72" w:rsidR="004E143E" w:rsidRPr="009778DD" w:rsidRDefault="005477C7" w:rsidP="004E676E">
      <w:pPr>
        <w:pStyle w:val="Heading2"/>
      </w:pPr>
      <w:bookmarkStart w:id="55" w:name="_Toc197417249"/>
      <w:r w:rsidRPr="009778DD">
        <w:t>Future Improvements</w:t>
      </w:r>
      <w:bookmarkEnd w:id="55"/>
    </w:p>
    <w:p w14:paraId="1068F845" w14:textId="4E561969" w:rsidR="00BD6D88" w:rsidRPr="009778DD" w:rsidRDefault="00BD6D88" w:rsidP="00BD6D88">
      <w:r w:rsidRPr="009778DD">
        <w:t xml:space="preserve">Several improvements could be made to enhance the system's functionality. While </w:t>
      </w:r>
      <w:r w:rsidR="00CE1EBB" w:rsidRPr="009778DD">
        <w:t>colour</w:t>
      </w:r>
      <w:r w:rsidRPr="009778DD">
        <w:t xml:space="preserve"> filtering is currently used for object detection, the same principle could be extended to identify areas of interest using </w:t>
      </w:r>
      <w:r w:rsidR="00CE1EBB" w:rsidRPr="009778DD">
        <w:t>a colour or</w:t>
      </w:r>
      <w:r w:rsidRPr="009778DD">
        <w:t xml:space="preserve"> even replaced with a neural network for more advanced</w:t>
      </w:r>
      <w:r w:rsidR="00A25671" w:rsidRPr="009778DD">
        <w:t xml:space="preserve"> </w:t>
      </w:r>
      <w:r w:rsidRPr="009778DD">
        <w:t xml:space="preserve">object detection. This would make the robot truly autonomous, reducing the need for human </w:t>
      </w:r>
      <w:r w:rsidR="00A25671" w:rsidRPr="009778DD">
        <w:t>input</w:t>
      </w:r>
      <w:r w:rsidRPr="009778DD">
        <w:t>.</w:t>
      </w:r>
    </w:p>
    <w:p w14:paraId="26091FFF" w14:textId="77777777" w:rsidR="00BD6D88" w:rsidRPr="009778DD" w:rsidRDefault="00BD6D88" w:rsidP="00BD6D88">
      <w:r w:rsidRPr="009778DD">
        <w:t>For example, a cleaning robot could identify dirty areas in real-time and navigate specifically to those spots.</w:t>
      </w:r>
    </w:p>
    <w:p w14:paraId="471D4491" w14:textId="7CEE4DB8" w:rsidR="00BD6D88" w:rsidRPr="009778DD" w:rsidRDefault="00BD6D88" w:rsidP="00BD6D88">
      <w:r w:rsidRPr="009778DD">
        <w:lastRenderedPageBreak/>
        <w:t>Another potential improvement is scaling up the number of operational robots. Unlike other IPS methods</w:t>
      </w:r>
      <w:r w:rsidR="00EE4F1B">
        <w:t>,</w:t>
      </w:r>
      <w:r w:rsidRPr="009778DD">
        <w:t xml:space="preserve"> such as UWB or odometry-based systems, this approach can be easily expanded by simply assigning a new ArUco marker to each additional robot. This scalability could significantly increase productivity, especially in environments like hospitals where staff are often overburdened.</w:t>
      </w:r>
    </w:p>
    <w:p w14:paraId="633C41C4" w14:textId="43126481" w:rsidR="00E14C50" w:rsidRPr="009778DD" w:rsidRDefault="00BB70A0" w:rsidP="00BD6D88">
      <w:r w:rsidRPr="009778DD">
        <w:t>I would also include a way to auto-tune the PID values</w:t>
      </w:r>
      <w:r w:rsidR="00B447F5" w:rsidRPr="009778DD">
        <w:t>,</w:t>
      </w:r>
      <w:r w:rsidRPr="009778DD">
        <w:t xml:space="preserve"> as</w:t>
      </w:r>
      <w:r w:rsidR="00ED0236" w:rsidRPr="009778DD">
        <w:t xml:space="preserve"> manual PID tuning is lengthy and </w:t>
      </w:r>
      <w:r w:rsidR="005C1F99">
        <w:t>not the most accurate method.</w:t>
      </w:r>
      <w:r w:rsidR="00ED0236" w:rsidRPr="009778DD">
        <w:t xml:space="preserve">  </w:t>
      </w:r>
      <w:r w:rsidRPr="009778DD">
        <w:t xml:space="preserve"> </w:t>
      </w:r>
    </w:p>
    <w:p w14:paraId="264651B8" w14:textId="3A7C4E78" w:rsidR="00E14C50" w:rsidRPr="009778DD" w:rsidRDefault="00E14C50" w:rsidP="004E676E">
      <w:pPr>
        <w:pStyle w:val="Heading2"/>
      </w:pPr>
      <w:bookmarkStart w:id="56" w:name="_Toc197417250"/>
      <w:r w:rsidRPr="009778DD">
        <w:t>Challenges</w:t>
      </w:r>
      <w:bookmarkEnd w:id="56"/>
    </w:p>
    <w:p w14:paraId="0A594729" w14:textId="0998131A" w:rsidR="00B657AA" w:rsidRPr="009778DD" w:rsidRDefault="007A125F" w:rsidP="00FE76A5">
      <w:r w:rsidRPr="009778DD">
        <w:t xml:space="preserve">Throughout the project, I encountered several challenges, particularly due to my limited prior experience with </w:t>
      </w:r>
      <w:r w:rsidR="00C15C2A">
        <w:t>localisation</w:t>
      </w:r>
      <w:r w:rsidRPr="009778DD">
        <w:t xml:space="preserve"> and pathfinding. To overcome these challenges</w:t>
      </w:r>
      <w:r w:rsidR="007E3108" w:rsidRPr="009778DD">
        <w:t xml:space="preserve">, I invested time </w:t>
      </w:r>
      <w:r w:rsidR="00BE5F6F" w:rsidRPr="009778DD">
        <w:t>researching</w:t>
      </w:r>
      <w:r w:rsidR="007E3108" w:rsidRPr="009778DD">
        <w:t xml:space="preserve"> and studying different algorithms</w:t>
      </w:r>
      <w:r w:rsidR="00C15C2A">
        <w:t>,</w:t>
      </w:r>
      <w:r w:rsidR="007E3108" w:rsidRPr="009778DD">
        <w:t xml:space="preserve"> such as the A* algorithm and B-spline curves, to understand </w:t>
      </w:r>
      <w:r w:rsidR="00BF7843" w:rsidRPr="009778DD">
        <w:t>their</w:t>
      </w:r>
      <w:r w:rsidR="007E3108" w:rsidRPr="009778DD">
        <w:t xml:space="preserve"> </w:t>
      </w:r>
      <w:r w:rsidR="00272F3F" w:rsidRPr="009778DD">
        <w:t>function</w:t>
      </w:r>
      <w:r w:rsidR="007E3108" w:rsidRPr="009778DD">
        <w:t xml:space="preserve"> </w:t>
      </w:r>
      <w:r w:rsidR="00C15C2A">
        <w:t>regarding</w:t>
      </w:r>
      <w:r w:rsidR="007E3108" w:rsidRPr="009778DD">
        <w:t xml:space="preserve"> my system. Additionally, I had to </w:t>
      </w:r>
      <w:r w:rsidR="00C15C2A">
        <w:t>familiarise</w:t>
      </w:r>
      <w:r w:rsidR="00BE5F6F" w:rsidRPr="009778DD">
        <w:t xml:space="preserve"> myself</w:t>
      </w:r>
      <w:r w:rsidR="007E3108" w:rsidRPr="009778DD">
        <w:t xml:space="preserve"> </w:t>
      </w:r>
      <w:r w:rsidR="00BE5F6F" w:rsidRPr="009778DD">
        <w:t xml:space="preserve">with new tools and libraries such as Pygame for visual simulation and MQTT for wireless communication. </w:t>
      </w:r>
    </w:p>
    <w:p w14:paraId="31B1DFD0" w14:textId="6961A90E" w:rsidR="00272F3F" w:rsidRPr="009778DD" w:rsidRDefault="00272F3F" w:rsidP="00FE76A5">
      <w:r w:rsidRPr="009778DD">
        <w:t xml:space="preserve">The prototyping process for the robot also yielded some problems, </w:t>
      </w:r>
      <w:r w:rsidR="004E676E" w:rsidRPr="009778DD">
        <w:t>in</w:t>
      </w:r>
      <w:r w:rsidRPr="009778DD">
        <w:t xml:space="preserve"> an attempt to </w:t>
      </w:r>
      <w:r w:rsidR="003D126D" w:rsidRPr="009778DD">
        <w:t>miniaturize the robot as small as possible, multiple revisions had to be made</w:t>
      </w:r>
      <w:r w:rsidR="0023185D" w:rsidRPr="009778DD">
        <w:t xml:space="preserve"> to</w:t>
      </w:r>
      <w:r w:rsidR="003D126D" w:rsidRPr="009778DD">
        <w:t xml:space="preserve"> the </w:t>
      </w:r>
      <w:r w:rsidR="002E7C32" w:rsidRPr="009778DD">
        <w:t>perfboard</w:t>
      </w:r>
      <w:r w:rsidR="003D126D" w:rsidRPr="009778DD">
        <w:t xml:space="preserve"> and the chassis of the robot </w:t>
      </w:r>
      <w:r w:rsidR="002E7C32" w:rsidRPr="009778DD">
        <w:t>for</w:t>
      </w:r>
      <w:r w:rsidR="003D126D" w:rsidRPr="009778DD">
        <w:t xml:space="preserve"> it all to fit in such a compact space</w:t>
      </w:r>
      <w:r w:rsidR="002E7C32" w:rsidRPr="009778DD">
        <w:t>.</w:t>
      </w:r>
    </w:p>
    <w:p w14:paraId="4DC1891B" w14:textId="629F7718" w:rsidR="00C850CE" w:rsidRPr="009778DD" w:rsidRDefault="00FF09FD" w:rsidP="00A601D4">
      <w:r w:rsidRPr="009778DD">
        <w:t>Perhaps</w:t>
      </w:r>
      <w:r w:rsidR="0023185D" w:rsidRPr="009778DD">
        <w:t xml:space="preserve"> my most challenging obstacle </w:t>
      </w:r>
      <w:r w:rsidRPr="009778DD">
        <w:t>were</w:t>
      </w:r>
      <w:r w:rsidR="0023185D" w:rsidRPr="009778DD">
        <w:t xml:space="preserve"> the abstractions caused by </w:t>
      </w:r>
      <w:r w:rsidRPr="009778DD">
        <w:t>varying light intensity during the obstacle detection</w:t>
      </w:r>
      <w:r w:rsidR="00B13F76" w:rsidRPr="009778DD">
        <w:t xml:space="preserve">. This forced me to utilize multiple post </w:t>
      </w:r>
      <w:r w:rsidR="00C97994" w:rsidRPr="009778DD">
        <w:t xml:space="preserve">processing methods such as Gaussian </w:t>
      </w:r>
      <w:r w:rsidR="0012581C" w:rsidRPr="009778DD">
        <w:t>blu</w:t>
      </w:r>
      <w:r w:rsidR="00EC5A58" w:rsidRPr="009778DD">
        <w:t>r</w:t>
      </w:r>
      <w:r w:rsidR="0012581C" w:rsidRPr="009778DD">
        <w:t>, morphology effect</w:t>
      </w:r>
      <w:r w:rsidR="00EC5A58" w:rsidRPr="009778DD">
        <w:t>s</w:t>
      </w:r>
      <w:r w:rsidR="0012581C" w:rsidRPr="009778DD">
        <w:t xml:space="preserve"> and contour analysis to obtain</w:t>
      </w:r>
      <w:r w:rsidR="00EC5A58" w:rsidRPr="009778DD">
        <w:t xml:space="preserve"> a</w:t>
      </w:r>
      <w:r w:rsidR="004E676E">
        <w:t>n</w:t>
      </w:r>
      <w:r w:rsidR="00EC5A58" w:rsidRPr="009778DD">
        <w:t xml:space="preserve"> abstract free frame.</w:t>
      </w:r>
      <w:bookmarkEnd w:id="22"/>
      <w:bookmarkEnd w:id="23"/>
      <w:bookmarkEnd w:id="24"/>
    </w:p>
    <w:p w14:paraId="561CBE6F" w14:textId="2997D802" w:rsidR="00F91FAA" w:rsidRPr="009778DD" w:rsidRDefault="00F91FAA" w:rsidP="004E676E">
      <w:pPr>
        <w:pStyle w:val="UnnumberedHeading1"/>
      </w:pPr>
      <w:bookmarkStart w:id="57" w:name="_Toc197417251"/>
      <w:r w:rsidRPr="004E676E">
        <w:lastRenderedPageBreak/>
        <w:t>References</w:t>
      </w:r>
      <w:bookmarkEnd w:id="57"/>
    </w:p>
    <w:p w14:paraId="2D4642CD" w14:textId="49B68F0C"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Alam, M. (2023). </w:t>
      </w:r>
      <w:r w:rsidR="00C15C2A">
        <w:rPr>
          <w:rFonts w:ascii="Arial" w:hAnsi="Arial" w:cs="Arial"/>
          <w:i/>
          <w:iCs/>
          <w:sz w:val="22"/>
          <w:szCs w:val="22"/>
        </w:rPr>
        <w:t>Localisation</w:t>
      </w:r>
      <w:r w:rsidRPr="009778DD">
        <w:rPr>
          <w:rFonts w:ascii="Arial" w:hAnsi="Arial" w:cs="Arial"/>
          <w:i/>
          <w:iCs/>
          <w:sz w:val="22"/>
          <w:szCs w:val="22"/>
        </w:rPr>
        <w:t xml:space="preserve"> in Robotics for Mobile Robots - Mansoor Alam - Medium</w:t>
      </w:r>
      <w:r w:rsidRPr="009778DD">
        <w:rPr>
          <w:rFonts w:ascii="Arial" w:hAnsi="Arial" w:cs="Arial"/>
          <w:sz w:val="22"/>
          <w:szCs w:val="22"/>
        </w:rPr>
        <w:t>. [online] Medium. Available at: https://medium.com/@mansooralam129047/localization-in-robotics-for-mobile-robots-ec3ad31f99d4.</w:t>
      </w:r>
    </w:p>
    <w:p w14:paraId="7B7D765B" w14:textId="49DDAE2E"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CFD, C. (</w:t>
      </w:r>
      <w:r w:rsidR="00F824F5">
        <w:rPr>
          <w:rFonts w:ascii="Arial" w:hAnsi="Arial" w:cs="Arial"/>
          <w:sz w:val="22"/>
          <w:szCs w:val="22"/>
        </w:rPr>
        <w:t>2025</w:t>
      </w:r>
      <w:r w:rsidRPr="009778DD">
        <w:rPr>
          <w:rFonts w:ascii="Arial" w:hAnsi="Arial" w:cs="Arial"/>
          <w:sz w:val="22"/>
          <w:szCs w:val="22"/>
        </w:rPr>
        <w:t xml:space="preserve">). </w:t>
      </w:r>
      <w:r w:rsidRPr="009778DD">
        <w:rPr>
          <w:rFonts w:ascii="Arial" w:hAnsi="Arial" w:cs="Arial"/>
          <w:i/>
          <w:iCs/>
          <w:sz w:val="22"/>
          <w:szCs w:val="22"/>
        </w:rPr>
        <w:t>An Introduction to B-Spline Curves</w:t>
      </w:r>
      <w:r w:rsidRPr="009778DD">
        <w:rPr>
          <w:rFonts w:ascii="Arial" w:hAnsi="Arial" w:cs="Arial"/>
          <w:sz w:val="22"/>
          <w:szCs w:val="22"/>
        </w:rPr>
        <w:t>. [online] resources.system-analysis.cadence.com. Available at: https://resources.system-analysis.cadence.com/blog/msa2022-an-introduction-to-b-spline-curves.</w:t>
      </w:r>
    </w:p>
    <w:p w14:paraId="173270A1"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docs.opencv.org. (2025). </w:t>
      </w:r>
      <w:r w:rsidRPr="009778DD">
        <w:rPr>
          <w:rFonts w:ascii="Arial" w:hAnsi="Arial" w:cs="Arial"/>
          <w:i/>
          <w:iCs/>
          <w:sz w:val="22"/>
          <w:szCs w:val="22"/>
        </w:rPr>
        <w:t>OpenCV: Geometric Image Transformations</w:t>
      </w:r>
      <w:r w:rsidRPr="009778DD">
        <w:rPr>
          <w:rFonts w:ascii="Arial" w:hAnsi="Arial" w:cs="Arial"/>
          <w:sz w:val="22"/>
          <w:szCs w:val="22"/>
        </w:rPr>
        <w:t>. [online] Available at: https://docs.opencv.org/4.x/da/d54/group__imgproc__transform.html.</w:t>
      </w:r>
    </w:p>
    <w:p w14:paraId="051795CD"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Editorial (2023). </w:t>
      </w:r>
      <w:r w:rsidRPr="009778DD">
        <w:rPr>
          <w:rFonts w:ascii="Arial" w:hAnsi="Arial" w:cs="Arial"/>
          <w:i/>
          <w:iCs/>
          <w:sz w:val="22"/>
          <w:szCs w:val="22"/>
        </w:rPr>
        <w:t>Mobile robot localization - Challenges and various methods</w:t>
      </w:r>
      <w:r w:rsidRPr="009778DD">
        <w:rPr>
          <w:rFonts w:ascii="Arial" w:hAnsi="Arial" w:cs="Arial"/>
          <w:sz w:val="22"/>
          <w:szCs w:val="22"/>
        </w:rPr>
        <w:t>. [online] RoboticsBiz. Available at: https://roboticsbiz.com/mobile-robot-localization-challenges-and-various-methods [Accessed 5 May 2025].</w:t>
      </w:r>
    </w:p>
    <w:p w14:paraId="74DA8D9F"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GeeksforGeeks (2022). </w:t>
      </w:r>
      <w:r w:rsidRPr="009778DD">
        <w:rPr>
          <w:rFonts w:ascii="Arial" w:hAnsi="Arial" w:cs="Arial"/>
          <w:i/>
          <w:iCs/>
          <w:sz w:val="22"/>
          <w:szCs w:val="22"/>
        </w:rPr>
        <w:t>Difference between Sequential and Parallel Computing</w:t>
      </w:r>
      <w:r w:rsidRPr="009778DD">
        <w:rPr>
          <w:rFonts w:ascii="Arial" w:hAnsi="Arial" w:cs="Arial"/>
          <w:sz w:val="22"/>
          <w:szCs w:val="22"/>
        </w:rPr>
        <w:t>. [online] GeeksforGeeks. Available at: https://www.geeksforgeeks.org/difference-between-sequential-and-parallel-computing [Accessed 5 May 2025].</w:t>
      </w:r>
    </w:p>
    <w:p w14:paraId="7F77F6C8"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GeeksforGeeks (2024). </w:t>
      </w:r>
      <w:r w:rsidRPr="009778DD">
        <w:rPr>
          <w:rFonts w:ascii="Arial" w:hAnsi="Arial" w:cs="Arial"/>
          <w:i/>
          <w:iCs/>
          <w:sz w:val="22"/>
          <w:szCs w:val="22"/>
        </w:rPr>
        <w:t>Detecting ArUco markers with OpenCV and Python</w:t>
      </w:r>
      <w:r w:rsidRPr="009778DD">
        <w:rPr>
          <w:rFonts w:ascii="Arial" w:hAnsi="Arial" w:cs="Arial"/>
          <w:sz w:val="22"/>
          <w:szCs w:val="22"/>
        </w:rPr>
        <w:t>. [online] GeeksforGeeks. Available at: https://www.geeksforgeeks.org/detecting-aruco-markers-with-opencv-and-python-1/.</w:t>
      </w:r>
    </w:p>
    <w:p w14:paraId="384357C2" w14:textId="0FCFC24E" w:rsidR="00F91FAA" w:rsidRPr="009778DD" w:rsidRDefault="004E5874" w:rsidP="00F91FAA">
      <w:pPr>
        <w:pStyle w:val="NormalWeb"/>
        <w:spacing w:before="0" w:line="360" w:lineRule="auto"/>
        <w:rPr>
          <w:rFonts w:ascii="Arial" w:hAnsi="Arial" w:cs="Arial"/>
          <w:sz w:val="22"/>
          <w:szCs w:val="22"/>
        </w:rPr>
      </w:pPr>
      <w:r>
        <w:rPr>
          <w:rFonts w:ascii="Arial" w:hAnsi="Arial" w:cs="Arial"/>
          <w:sz w:val="22"/>
          <w:szCs w:val="22"/>
        </w:rPr>
        <w:t>EMQX Team</w:t>
      </w:r>
      <w:r w:rsidR="00F91FAA" w:rsidRPr="009778DD">
        <w:rPr>
          <w:rFonts w:ascii="Arial" w:hAnsi="Arial" w:cs="Arial"/>
          <w:sz w:val="22"/>
          <w:szCs w:val="22"/>
        </w:rPr>
        <w:t>, E.T.C. (</w:t>
      </w:r>
      <w:r>
        <w:rPr>
          <w:rFonts w:ascii="Arial" w:hAnsi="Arial" w:cs="Arial"/>
          <w:sz w:val="22"/>
          <w:szCs w:val="22"/>
        </w:rPr>
        <w:t>2025</w:t>
      </w:r>
      <w:r w:rsidR="00F91FAA" w:rsidRPr="009778DD">
        <w:rPr>
          <w:rFonts w:ascii="Arial" w:hAnsi="Arial" w:cs="Arial"/>
          <w:sz w:val="22"/>
          <w:szCs w:val="22"/>
        </w:rPr>
        <w:t xml:space="preserve">.). </w:t>
      </w:r>
      <w:r w:rsidR="00F91FAA" w:rsidRPr="009778DD">
        <w:rPr>
          <w:rFonts w:ascii="Arial" w:hAnsi="Arial" w:cs="Arial"/>
          <w:i/>
          <w:iCs/>
          <w:sz w:val="22"/>
          <w:szCs w:val="22"/>
        </w:rPr>
        <w:t>MQTT Protocol Explained: The Basics and a Quick Tutorial</w:t>
      </w:r>
      <w:r w:rsidR="00F91FAA" w:rsidRPr="009778DD">
        <w:rPr>
          <w:rFonts w:ascii="Arial" w:hAnsi="Arial" w:cs="Arial"/>
          <w:sz w:val="22"/>
          <w:szCs w:val="22"/>
        </w:rPr>
        <w:t>. [online] www.emqx.com. Available at: https://www.emqx.com/en/blog/the-easiest-guide-to-getting-started-with-mqtt.</w:t>
      </w:r>
    </w:p>
    <w:p w14:paraId="0A8A861F"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Ni.com. (2025). </w:t>
      </w:r>
      <w:r w:rsidRPr="009778DD">
        <w:rPr>
          <w:rFonts w:ascii="Arial" w:hAnsi="Arial" w:cs="Arial"/>
          <w:i/>
          <w:iCs/>
          <w:sz w:val="22"/>
          <w:szCs w:val="22"/>
        </w:rPr>
        <w:t>The PID Controller &amp; Theory Explained</w:t>
      </w:r>
      <w:r w:rsidRPr="009778DD">
        <w:rPr>
          <w:rFonts w:ascii="Arial" w:hAnsi="Arial" w:cs="Arial"/>
          <w:sz w:val="22"/>
          <w:szCs w:val="22"/>
        </w:rPr>
        <w:t>. [online] Available at: https://www.ni.com/en/shop/labview/pid-theory-explained.html?srsltid=AfmBOorswVYY_NstgaM8pekuuaiujqRxueRwftvOGNbA2U1av2BRLTgi [Accessed 5 May 2025].</w:t>
      </w:r>
    </w:p>
    <w:p w14:paraId="7F48022A"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OpenCV (2018). </w:t>
      </w:r>
      <w:r w:rsidRPr="009778DD">
        <w:rPr>
          <w:rFonts w:ascii="Arial" w:hAnsi="Arial" w:cs="Arial"/>
          <w:i/>
          <w:iCs/>
          <w:sz w:val="22"/>
          <w:szCs w:val="22"/>
        </w:rPr>
        <w:t>About OpenCV</w:t>
      </w:r>
      <w:r w:rsidRPr="009778DD">
        <w:rPr>
          <w:rFonts w:ascii="Arial" w:hAnsi="Arial" w:cs="Arial"/>
          <w:sz w:val="22"/>
          <w:szCs w:val="22"/>
        </w:rPr>
        <w:t>. [online] OpenCV. Available at: https://opencv.org/about/.</w:t>
      </w:r>
    </w:p>
    <w:p w14:paraId="0887FA39" w14:textId="1DADA2CE"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OpenCV (2025). </w:t>
      </w:r>
      <w:r w:rsidR="00FC0122">
        <w:rPr>
          <w:rFonts w:ascii="Arial" w:hAnsi="Arial" w:cs="Arial"/>
          <w:i/>
          <w:iCs/>
          <w:sz w:val="22"/>
          <w:szCs w:val="22"/>
        </w:rPr>
        <w:t>Opencv</w:t>
      </w:r>
      <w:r w:rsidRPr="009778DD">
        <w:rPr>
          <w:rFonts w:ascii="Arial" w:hAnsi="Arial" w:cs="Arial"/>
          <w:i/>
          <w:iCs/>
          <w:sz w:val="22"/>
          <w:szCs w:val="22"/>
        </w:rPr>
        <w:t>: Camera Calibration</w:t>
      </w:r>
      <w:r w:rsidRPr="009778DD">
        <w:rPr>
          <w:rFonts w:ascii="Arial" w:hAnsi="Arial" w:cs="Arial"/>
          <w:sz w:val="22"/>
          <w:szCs w:val="22"/>
        </w:rPr>
        <w:t>. [online] docs.opencv.org. Available at: https://docs.opencv.org/4.x/dc/dbb/tutorial_py_calibration.html.</w:t>
      </w:r>
    </w:p>
    <w:p w14:paraId="63972503"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lastRenderedPageBreak/>
        <w:t xml:space="preserve">Patel, A. (1997). </w:t>
      </w:r>
      <w:r w:rsidRPr="009778DD">
        <w:rPr>
          <w:rFonts w:ascii="Arial" w:hAnsi="Arial" w:cs="Arial"/>
          <w:i/>
          <w:iCs/>
          <w:sz w:val="22"/>
          <w:szCs w:val="22"/>
        </w:rPr>
        <w:t>Introduction to A*</w:t>
      </w:r>
      <w:r w:rsidRPr="009778DD">
        <w:rPr>
          <w:rFonts w:ascii="Arial" w:hAnsi="Arial" w:cs="Arial"/>
          <w:sz w:val="22"/>
          <w:szCs w:val="22"/>
        </w:rPr>
        <w:t>. [online] theory.stanford.edu. Available at: https://theory.stanford.edu/~amitp/GameProgramming/AStarComparison.html.</w:t>
      </w:r>
    </w:p>
    <w:p w14:paraId="3873C8CB"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Sadekar, K. (2020). </w:t>
      </w:r>
      <w:r w:rsidRPr="009778DD">
        <w:rPr>
          <w:rFonts w:ascii="Arial" w:hAnsi="Arial" w:cs="Arial"/>
          <w:i/>
          <w:iCs/>
          <w:sz w:val="22"/>
          <w:szCs w:val="22"/>
        </w:rPr>
        <w:t>Understanding Lens Distortion | LearnOpenCV #</w:t>
      </w:r>
      <w:r w:rsidRPr="009778DD">
        <w:rPr>
          <w:rFonts w:ascii="Arial" w:hAnsi="Arial" w:cs="Arial"/>
          <w:sz w:val="22"/>
          <w:szCs w:val="22"/>
        </w:rPr>
        <w:t>. [online] LearnOpenCV. Available at: https://learnopencv.com/understanding-lens-distortion/.</w:t>
      </w:r>
    </w:p>
    <w:p w14:paraId="4CEAF261" w14:textId="77777777" w:rsidR="00F91FAA" w:rsidRPr="009778DD" w:rsidRDefault="00F91FAA" w:rsidP="00F91FAA">
      <w:pPr>
        <w:pStyle w:val="NormalWeb"/>
        <w:spacing w:before="0" w:line="360" w:lineRule="auto"/>
        <w:rPr>
          <w:rFonts w:ascii="Arial" w:hAnsi="Arial" w:cs="Arial"/>
          <w:sz w:val="22"/>
          <w:szCs w:val="22"/>
        </w:rPr>
      </w:pPr>
      <w:r w:rsidRPr="009778DD">
        <w:rPr>
          <w:rFonts w:ascii="Arial" w:hAnsi="Arial" w:cs="Arial"/>
          <w:sz w:val="22"/>
          <w:szCs w:val="22"/>
        </w:rPr>
        <w:t xml:space="preserve">Staff, L.E. (2023). </w:t>
      </w:r>
      <w:r w:rsidRPr="009778DD">
        <w:rPr>
          <w:rFonts w:ascii="Arial" w:hAnsi="Arial" w:cs="Arial"/>
          <w:i/>
          <w:iCs/>
          <w:sz w:val="22"/>
          <w:szCs w:val="22"/>
        </w:rPr>
        <w:t>Controlling DC Motors with DRV8833 Motor Driver and Arduino</w:t>
      </w:r>
      <w:r w:rsidRPr="009778DD">
        <w:rPr>
          <w:rFonts w:ascii="Arial" w:hAnsi="Arial" w:cs="Arial"/>
          <w:sz w:val="22"/>
          <w:szCs w:val="22"/>
        </w:rPr>
        <w:t>. [online] Last Minute Engineers. Available at: https://lastminuteengineers.com/drv8833-arduino-tutorial/.</w:t>
      </w:r>
    </w:p>
    <w:p w14:paraId="2F4EB684" w14:textId="30C66BB0" w:rsidR="00A601D4" w:rsidRDefault="004E676E" w:rsidP="004E676E">
      <w:pPr>
        <w:pStyle w:val="UnnumberedHeading1"/>
      </w:pPr>
      <w:bookmarkStart w:id="58" w:name="_Toc197417252"/>
      <w:r>
        <w:lastRenderedPageBreak/>
        <w:t xml:space="preserve">Appendix A: </w:t>
      </w:r>
      <w:r w:rsidR="00887615">
        <w:t>ArUco Generator</w:t>
      </w:r>
      <w:bookmarkEnd w:id="58"/>
    </w:p>
    <w:p w14:paraId="3D4F05D6" w14:textId="77777777" w:rsidR="00887615" w:rsidRPr="00887615" w:rsidRDefault="00887615" w:rsidP="00887615">
      <w:pPr>
        <w:pStyle w:val="CodeSnippet"/>
      </w:pPr>
      <w:r w:rsidRPr="00887615">
        <w:t>import cv2</w:t>
      </w:r>
      <w:r w:rsidRPr="00887615">
        <w:br/>
        <w:t>import numpy as np</w:t>
      </w:r>
      <w:r w:rsidRPr="00887615">
        <w:br/>
        <w:t>import matplotlib.pyplot as plt</w:t>
      </w:r>
      <w:r w:rsidRPr="00887615">
        <w:br/>
      </w:r>
      <w:r w:rsidRPr="00887615">
        <w:br/>
        <w:t># Define the dictionary we want to use</w:t>
      </w:r>
      <w:r w:rsidRPr="00887615">
        <w:br/>
        <w:t>aruco_dict = cv2.aruco.getPredefinedDictionary(cv2.aruco.DICT_6X6_250)</w:t>
      </w:r>
      <w:r w:rsidRPr="00887615">
        <w:br/>
      </w:r>
      <w:r w:rsidRPr="00887615">
        <w:br/>
        <w:t># Generate a marker</w:t>
      </w:r>
      <w:r w:rsidRPr="00887615">
        <w:br/>
        <w:t>marker_id = 43</w:t>
      </w:r>
      <w:r w:rsidRPr="00887615">
        <w:br/>
        <w:t>marker_size = 200  # Size in pixels</w:t>
      </w:r>
      <w:r w:rsidRPr="00887615">
        <w:br/>
        <w:t>marker_image = cv2.aruco.generateImageMarker(aruco_dict, marker_id, marker_size)</w:t>
      </w:r>
      <w:r w:rsidRPr="00887615">
        <w:br/>
      </w:r>
      <w:r w:rsidRPr="00887615">
        <w:br/>
        <w:t>cv2.imwrite('marker_43.png', marker_image)</w:t>
      </w:r>
      <w:r w:rsidRPr="00887615">
        <w:br/>
        <w:t>plt.imshow(marker_image, cmap='gray', interpolation='nearest')</w:t>
      </w:r>
      <w:r w:rsidRPr="00887615">
        <w:br/>
        <w:t>plt.axis('off')  # Hide axes</w:t>
      </w:r>
      <w:r w:rsidRPr="00887615">
        <w:br/>
        <w:t>plt.title(f'ArUco Marker {marker_id}')</w:t>
      </w:r>
      <w:r w:rsidRPr="00887615">
        <w:br/>
        <w:t>plt.show()</w:t>
      </w:r>
    </w:p>
    <w:p w14:paraId="534D0FE7" w14:textId="77777777" w:rsidR="00E23566" w:rsidRDefault="00E23566" w:rsidP="00E23566">
      <w:pPr>
        <w:pStyle w:val="CodeSnippet"/>
      </w:pPr>
    </w:p>
    <w:p w14:paraId="617E8623" w14:textId="347C13DE" w:rsidR="00B333D7" w:rsidRDefault="00887615" w:rsidP="00887615">
      <w:pPr>
        <w:pStyle w:val="UnnumberedHeading1"/>
      </w:pPr>
      <w:bookmarkStart w:id="59" w:name="_Toc197417253"/>
      <w:r>
        <w:lastRenderedPageBreak/>
        <w:t>Appendix B</w:t>
      </w:r>
      <w:r w:rsidR="005B0461">
        <w:t xml:space="preserve">: </w:t>
      </w:r>
      <w:r w:rsidR="00C13DBB">
        <w:t>Camera Matrix Code</w:t>
      </w:r>
      <w:bookmarkEnd w:id="59"/>
    </w:p>
    <w:p w14:paraId="7D2864E1" w14:textId="25EEE850" w:rsidR="005B0461" w:rsidRDefault="005B0461" w:rsidP="005B0461">
      <w:pPr>
        <w:pStyle w:val="CodeSnippet"/>
      </w:pPr>
      <w:r w:rsidRPr="005B0461">
        <w:br/>
        <w:t>import cv2</w:t>
      </w:r>
      <w:r w:rsidRPr="005B0461">
        <w:br/>
        <w:t>import numpy as np</w:t>
      </w:r>
      <w:r w:rsidRPr="005B0461">
        <w:br/>
        <w:t>import os</w:t>
      </w:r>
      <w:r w:rsidRPr="005B0461">
        <w:br/>
        <w:t>import glob</w:t>
      </w:r>
      <w:r w:rsidRPr="005B0461">
        <w:br/>
      </w:r>
      <w:r w:rsidRPr="005B0461">
        <w:br/>
        <w:t xml:space="preserve"># Defining the dimensions of </w:t>
      </w:r>
      <w:r w:rsidR="00FC0122">
        <w:t xml:space="preserve">the </w:t>
      </w:r>
      <w:r w:rsidRPr="005B0461">
        <w:t>checkerboard</w:t>
      </w:r>
      <w:r w:rsidRPr="005B0461">
        <w:br/>
        <w:t>CHECKERBOARD = (6, 9)</w:t>
      </w:r>
      <w:r w:rsidRPr="005B0461">
        <w:br/>
        <w:t>criteria = (cv2.TERM_CRITERIA_EPS + cv2.TERM_CRITERIA_MAX_ITER, 30, 0.001)</w:t>
      </w:r>
      <w:r w:rsidRPr="005B0461">
        <w:br/>
      </w:r>
      <w:r w:rsidRPr="005B0461">
        <w:br/>
        <w:t># Creating vector to store vectors of 3D points for each checkerboard image</w:t>
      </w:r>
      <w:r w:rsidRPr="005B0461">
        <w:br/>
        <w:t>objpoints = []</w:t>
      </w:r>
      <w:r w:rsidRPr="005B0461">
        <w:br/>
        <w:t># Creating vector to store vectors of 2D points for each checkerboard image</w:t>
      </w:r>
      <w:r w:rsidRPr="005B0461">
        <w:br/>
        <w:t>imgpoints = []</w:t>
      </w:r>
      <w:r w:rsidRPr="005B0461">
        <w:br/>
      </w:r>
      <w:r w:rsidRPr="005B0461">
        <w:br/>
        <w:t xml:space="preserve"># Defining the world coordinates for </w:t>
      </w:r>
      <w:r w:rsidR="00F96321">
        <w:t>3d</w:t>
      </w:r>
      <w:r w:rsidRPr="005B0461">
        <w:t xml:space="preserve"> points</w:t>
      </w:r>
      <w:r w:rsidRPr="005B0461">
        <w:br/>
        <w:t>objp = np.zeros((1, CHECKERBOARD[0] * CHECKERBOARD[1], 3), np.float32)</w:t>
      </w:r>
      <w:r w:rsidRPr="005B0461">
        <w:br/>
        <w:t>objp[0, :, :2] = np.mgrid[0:CHECKERBOARD[0], 0:CHECKERBOARD[1]].T.reshape(-1, 2)</w:t>
      </w:r>
      <w:r w:rsidRPr="005B0461">
        <w:br/>
        <w:t>prev_img_shape = None</w:t>
      </w:r>
      <w:r w:rsidRPr="005B0461">
        <w:br/>
      </w:r>
      <w:r w:rsidRPr="005B0461">
        <w:br/>
        <w:t># Extracting path of individual image stored in a given directory</w:t>
      </w:r>
      <w:r w:rsidRPr="005B0461">
        <w:br/>
        <w:t>images = glob.glob(r'C:\Users\dough\PycharmProjects\FINAL_YEAR_PROJECT\*.jpg')</w:t>
      </w:r>
      <w:r w:rsidRPr="005B0461">
        <w:br/>
        <w:t>for fname in images:</w:t>
      </w:r>
      <w:r w:rsidRPr="005B0461">
        <w:br/>
        <w:t xml:space="preserve">    img = cv2.imread(fname)</w:t>
      </w:r>
      <w:r w:rsidRPr="005B0461">
        <w:br/>
        <w:t xml:space="preserve">    gray = cv2.cvtColor(img, cv2.COLOR_BGR2GRAY)</w:t>
      </w:r>
      <w:r w:rsidRPr="005B0461">
        <w:br/>
        <w:t xml:space="preserve">    # Find the chess board corners</w:t>
      </w:r>
      <w:r w:rsidRPr="005B0461">
        <w:br/>
        <w:t xml:space="preserve">    # If desired number of corners are found in the image then ret = true</w:t>
      </w:r>
      <w:r w:rsidRPr="005B0461">
        <w:br/>
        <w:t xml:space="preserve">    ret, corners = cv2.findChessboardCorners(gray, CHECKERBOARD, cv2.CALIB_CB_ADAPTIVE_THRESH + cv2.CALIB_CB_FAST_CHECK + cv2.CALIB_CB_NORMALIZE_IMAGE)</w:t>
      </w:r>
      <w:r w:rsidRPr="005B0461">
        <w:br/>
      </w:r>
      <w:r w:rsidRPr="005B0461">
        <w:br/>
        <w:t xml:space="preserve">    """</w:t>
      </w:r>
      <w:r w:rsidRPr="005B0461">
        <w:br/>
        <w:t xml:space="preserve">    If desired number of corner are detected,</w:t>
      </w:r>
      <w:r w:rsidRPr="005B0461">
        <w:br/>
        <w:t xml:space="preserve">    </w:t>
      </w:r>
      <w:r w:rsidR="00C15C2A">
        <w:t>We</w:t>
      </w:r>
      <w:r w:rsidRPr="005B0461">
        <w:t xml:space="preserve"> refine the pixel coordinates and display </w:t>
      </w:r>
      <w:r w:rsidRPr="005B0461">
        <w:br/>
        <w:t xml:space="preserve">    them on the images of </w:t>
      </w:r>
      <w:r w:rsidR="00F96321">
        <w:t xml:space="preserve">a </w:t>
      </w:r>
      <w:r w:rsidRPr="005B0461">
        <w:t>checker board</w:t>
      </w:r>
      <w:r w:rsidRPr="005B0461">
        <w:br/>
        <w:t xml:space="preserve">    """</w:t>
      </w:r>
      <w:r w:rsidRPr="005B0461">
        <w:br/>
        <w:t xml:space="preserve">    if ret == True:</w:t>
      </w:r>
      <w:r w:rsidRPr="005B0461">
        <w:br/>
        <w:t xml:space="preserve">        objpoints.append(objp)</w:t>
      </w:r>
      <w:r w:rsidRPr="005B0461">
        <w:br/>
        <w:t xml:space="preserve">        # refining pixel coordinates for given 2d points.</w:t>
      </w:r>
      <w:r w:rsidRPr="005B0461">
        <w:br/>
        <w:t xml:space="preserve">        corners2 = cv2.cornerSubPix(gray, corners, (11, 11), (-1, -1), criteria)</w:t>
      </w:r>
      <w:r w:rsidRPr="005B0461">
        <w:br/>
      </w:r>
      <w:r w:rsidRPr="005B0461">
        <w:br/>
        <w:t xml:space="preserve">        imgpoints.append(corners2)</w:t>
      </w:r>
      <w:r w:rsidRPr="005B0461">
        <w:br/>
      </w:r>
      <w:r w:rsidRPr="005B0461">
        <w:br/>
        <w:t xml:space="preserve">        # Draw and display the corners</w:t>
      </w:r>
      <w:r w:rsidRPr="005B0461">
        <w:br/>
      </w:r>
      <w:r w:rsidRPr="005B0461">
        <w:lastRenderedPageBreak/>
        <w:t xml:space="preserve">        img = cv2.drawChessboardCorners(img, CHECKERBOARD, corners2, ret)</w:t>
      </w:r>
      <w:r w:rsidRPr="005B0461">
        <w:br/>
      </w:r>
      <w:r w:rsidRPr="005B0461">
        <w:br/>
        <w:t xml:space="preserve">    cv2.imshow('img', img)</w:t>
      </w:r>
      <w:r w:rsidRPr="005B0461">
        <w:br/>
        <w:t xml:space="preserve">    cv2.waitKey(0)</w:t>
      </w:r>
      <w:r w:rsidRPr="005B0461">
        <w:br/>
      </w:r>
      <w:r w:rsidRPr="005B0461">
        <w:br/>
        <w:t>cv2.destroyAllWindows()</w:t>
      </w:r>
      <w:r w:rsidRPr="005B0461">
        <w:br/>
      </w:r>
      <w:r w:rsidRPr="005B0461">
        <w:br/>
        <w:t>h, w = img.shape[:2]</w:t>
      </w:r>
      <w:r w:rsidRPr="005B0461">
        <w:br/>
      </w:r>
      <w:r w:rsidRPr="005B0461">
        <w:br/>
        <w:t>"""</w:t>
      </w:r>
      <w:r w:rsidRPr="005B0461">
        <w:br/>
        <w:t xml:space="preserve">Performing camera calibration by </w:t>
      </w:r>
      <w:r w:rsidRPr="005B0461">
        <w:br/>
        <w:t xml:space="preserve">passing the value of known </w:t>
      </w:r>
      <w:r w:rsidR="00F96321">
        <w:t>3d</w:t>
      </w:r>
      <w:r w:rsidRPr="005B0461">
        <w:t xml:space="preserve"> points (objpoints)</w:t>
      </w:r>
      <w:r w:rsidRPr="005B0461">
        <w:br/>
        <w:t xml:space="preserve">and </w:t>
      </w:r>
      <w:r w:rsidR="00EE4F1B">
        <w:t xml:space="preserve">the </w:t>
      </w:r>
      <w:r w:rsidRPr="005B0461">
        <w:t xml:space="preserve">corresponding pixel coordinates of the </w:t>
      </w:r>
      <w:r w:rsidRPr="005B0461">
        <w:br/>
        <w:t>detected corners (imgpoints)</w:t>
      </w:r>
      <w:r w:rsidRPr="005B0461">
        <w:br/>
        <w:t>"""</w:t>
      </w:r>
      <w:r w:rsidRPr="005B0461">
        <w:br/>
        <w:t>ret, mtx, dist, rvecs, tvecs = cv2.calibrateCamera(objpoints, imgpoints, gray.shape[::-1], None, None)</w:t>
      </w:r>
      <w:r w:rsidRPr="005B0461">
        <w:br/>
      </w:r>
      <w:r w:rsidRPr="005B0461">
        <w:br/>
        <w:t>print("Camera matrix : \n")</w:t>
      </w:r>
      <w:r w:rsidRPr="005B0461">
        <w:br/>
        <w:t>print(mtx)</w:t>
      </w:r>
      <w:r w:rsidRPr="005B0461">
        <w:br/>
        <w:t>print("dist : \n")</w:t>
      </w:r>
      <w:r w:rsidRPr="005B0461">
        <w:br/>
        <w:t>print(dist)</w:t>
      </w:r>
      <w:r w:rsidRPr="005B0461">
        <w:br/>
        <w:t>print("rvecs : \n")</w:t>
      </w:r>
      <w:r w:rsidRPr="005B0461">
        <w:br/>
        <w:t>print(rvecs)</w:t>
      </w:r>
      <w:r w:rsidRPr="005B0461">
        <w:br/>
        <w:t>print("tvecs : \n")</w:t>
      </w:r>
      <w:r w:rsidRPr="005B0461">
        <w:br/>
        <w:t>print(tvecs)</w:t>
      </w:r>
      <w:r w:rsidRPr="005B0461">
        <w:br/>
      </w:r>
      <w:r w:rsidRPr="005B0461">
        <w:br/>
      </w:r>
    </w:p>
    <w:p w14:paraId="5F0796AB" w14:textId="56D47D18" w:rsidR="005B0461" w:rsidRDefault="00BE27C6" w:rsidP="00BE27C6">
      <w:pPr>
        <w:pStyle w:val="UnnumberedHeading1"/>
      </w:pPr>
      <w:bookmarkStart w:id="60" w:name="_Toc197417254"/>
      <w:r>
        <w:lastRenderedPageBreak/>
        <w:t xml:space="preserve">Appendix C: </w:t>
      </w:r>
      <w:r w:rsidR="00642FF7">
        <w:t>Parallel Autonomous Robot Code</w:t>
      </w:r>
      <w:bookmarkEnd w:id="60"/>
    </w:p>
    <w:p w14:paraId="6BE3F896" w14:textId="75D3EDBF" w:rsidR="00300557" w:rsidRDefault="00972635" w:rsidP="00972635">
      <w:pPr>
        <w:pStyle w:val="CodeSnippet"/>
      </w:pPr>
      <w:r w:rsidRPr="00972635">
        <w:t>import multiprocessing</w:t>
      </w:r>
      <w:r w:rsidRPr="00972635">
        <w:br/>
        <w:t>from asyncio import timeout</w:t>
      </w:r>
      <w:r w:rsidRPr="00972635">
        <w:br/>
        <w:t>import cv2</w:t>
      </w:r>
      <w:r w:rsidRPr="00972635">
        <w:br/>
        <w:t>import numpy as np</w:t>
      </w:r>
      <w:r w:rsidRPr="00972635">
        <w:br/>
        <w:t>import time</w:t>
      </w:r>
      <w:r w:rsidRPr="00972635">
        <w:br/>
        <w:t>from PIL.ImageCms import Flags</w:t>
      </w:r>
      <w:r w:rsidRPr="00972635">
        <w:br/>
        <w:t>from numpy.ma.extras import average</w:t>
      </w:r>
      <w:r w:rsidRPr="00972635">
        <w:br/>
        <w:t>import math</w:t>
      </w:r>
      <w:r w:rsidRPr="00972635">
        <w:br/>
        <w:t>from multiprocessing import Process, Queue</w:t>
      </w:r>
      <w:r w:rsidRPr="00972635">
        <w:br/>
        <w:t>from queue import Empty</w:t>
      </w:r>
      <w:r w:rsidRPr="00972635">
        <w:br/>
        <w:t>import pygame</w:t>
      </w:r>
      <w:r w:rsidRPr="00972635">
        <w:br/>
        <w:t>from collections import deque</w:t>
      </w:r>
      <w:r w:rsidRPr="00972635">
        <w:br/>
        <w:t>import heapq</w:t>
      </w:r>
      <w:r w:rsidRPr="00972635">
        <w:br/>
        <w:t>import paho.mqtt.client as mqtt</w:t>
      </w:r>
      <w:r w:rsidRPr="00972635">
        <w:br/>
        <w:t>import json</w:t>
      </w:r>
      <w:r w:rsidRPr="00972635">
        <w:br/>
        <w:t>import matplotlib.pyplot as plt</w:t>
      </w:r>
      <w:r w:rsidRPr="00972635">
        <w:br/>
        <w:t>from scipy.interpolate import splprep, splev</w:t>
      </w:r>
      <w:r w:rsidRPr="00972635">
        <w:br/>
      </w:r>
      <w:r w:rsidRPr="00972635">
        <w:br/>
        <w:t>broker = ''</w:t>
      </w:r>
      <w:r w:rsidRPr="00972635">
        <w:br/>
        <w:t>port = 1883</w:t>
      </w:r>
      <w:r w:rsidRPr="00972635">
        <w:br/>
        <w:t>topic = "pathfinding/pwm"</w:t>
      </w:r>
      <w:r w:rsidRPr="00972635">
        <w:br/>
        <w:t>status_topic = "esp32/status"</w:t>
      </w:r>
      <w:r w:rsidRPr="00972635">
        <w:br/>
        <w:t>control_topic = "esp32/motors"</w:t>
      </w:r>
      <w:r w:rsidRPr="00972635">
        <w:br/>
      </w:r>
      <w:r w:rsidRPr="00972635">
        <w:br/>
        <w:t>CORNERS = False</w:t>
      </w:r>
      <w:r w:rsidRPr="00972635">
        <w:br/>
        <w:t>PATH = False</w:t>
      </w:r>
      <w:r w:rsidRPr="00972635">
        <w:br/>
        <w:t>START_UP = True</w:t>
      </w:r>
      <w:r w:rsidRPr="00972635">
        <w:br/>
        <w:t>path_list = None</w:t>
      </w:r>
      <w:r w:rsidRPr="00972635">
        <w:br/>
        <w:t>smoothed_points = None</w:t>
      </w:r>
      <w:r w:rsidRPr="00972635">
        <w:br/>
        <w:t>esp32_ready = False</w:t>
      </w:r>
      <w:r w:rsidRPr="00972635">
        <w:br/>
      </w:r>
      <w:r w:rsidRPr="00972635">
        <w:br/>
      </w:r>
      <w:r w:rsidRPr="00972635">
        <w:br/>
        <w:t>def control_algorithm(queue1_in):</w:t>
      </w:r>
      <w:r w:rsidRPr="00972635">
        <w:br/>
        <w:t xml:space="preserve">    import time</w:t>
      </w:r>
      <w:r w:rsidRPr="00972635">
        <w:br/>
        <w:t xml:space="preserve">    import math</w:t>
      </w:r>
      <w:r w:rsidRPr="00972635">
        <w:br/>
        <w:t xml:space="preserve">    from queue import Empty</w:t>
      </w:r>
      <w:r w:rsidRPr="00972635">
        <w:br/>
        <w:t xml:space="preserve">    import paho.mqtt.client as mqtt</w:t>
      </w:r>
      <w:r w:rsidRPr="00972635">
        <w:br/>
      </w:r>
      <w:r w:rsidRPr="00972635">
        <w:br/>
        <w:t xml:space="preserve">    pixels_per_cm = 6.46</w:t>
      </w:r>
      <w:r w:rsidRPr="00972635">
        <w:br/>
        <w:t xml:space="preserve">    control_flag = False</w:t>
      </w:r>
      <w:r w:rsidRPr="00972635">
        <w:br/>
        <w:t xml:space="preserve">    current_waypoints = []</w:t>
      </w:r>
      <w:r w:rsidRPr="00972635">
        <w:br/>
        <w:t xml:space="preserve">    new_waypoints = []</w:t>
      </w:r>
      <w:r w:rsidRPr="00972635">
        <w:br/>
      </w:r>
      <w:r w:rsidRPr="00972635">
        <w:br/>
        <w:t xml:space="preserve">    prev_time = time.time()</w:t>
      </w:r>
      <w:r w:rsidRPr="00972635">
        <w:br/>
      </w:r>
      <w:r w:rsidRPr="00972635">
        <w:br/>
        <w:t xml:space="preserve">    Kp_distance = 0.315</w:t>
      </w:r>
      <w:r w:rsidRPr="00972635">
        <w:br/>
        <w:t xml:space="preserve">    Ki_distance = 0.02</w:t>
      </w:r>
      <w:r w:rsidRPr="00972635">
        <w:br/>
        <w:t xml:space="preserve">    Kd_distance = 0.03</w:t>
      </w:r>
      <w:r w:rsidRPr="00972635">
        <w:br/>
      </w:r>
      <w:r w:rsidRPr="00972635">
        <w:br/>
        <w:t xml:space="preserve">    Kp_heading = 1.73</w:t>
      </w:r>
      <w:r w:rsidRPr="00972635">
        <w:br/>
        <w:t xml:space="preserve">    Ki_heading = 0.01</w:t>
      </w:r>
      <w:r w:rsidRPr="00972635">
        <w:br/>
        <w:t xml:space="preserve">    Kd_heading = 0.1</w:t>
      </w:r>
      <w:r w:rsidRPr="00972635">
        <w:br/>
      </w:r>
    </w:p>
    <w:p w14:paraId="3B6EFBF4" w14:textId="5E54BCC9" w:rsidR="00972635" w:rsidRPr="00972635" w:rsidRDefault="00972635" w:rsidP="00972635">
      <w:pPr>
        <w:pStyle w:val="CodeSnippet"/>
      </w:pPr>
      <w:r w:rsidRPr="00972635">
        <w:lastRenderedPageBreak/>
        <w:br/>
        <w:t xml:space="preserve">    # Setup MQTT client</w:t>
      </w:r>
      <w:r w:rsidRPr="00972635">
        <w:br/>
        <w:t xml:space="preserve">    mqtt_broker = ""</w:t>
      </w:r>
      <w:r w:rsidRPr="00972635">
        <w:br/>
        <w:t xml:space="preserve">    mqtt_topic = "esp32/motors"</w:t>
      </w:r>
      <w:r w:rsidRPr="00972635">
        <w:br/>
        <w:t xml:space="preserve">    client = mqtt.Client()</w:t>
      </w:r>
      <w:r w:rsidRPr="00972635">
        <w:br/>
        <w:t xml:space="preserve">    client.connect(mqtt_broker, 1883, 60)</w:t>
      </w:r>
      <w:r w:rsidRPr="00972635">
        <w:br/>
      </w:r>
      <w:r w:rsidRPr="00972635">
        <w:br/>
        <w:t xml:space="preserve">    while True: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r>
      <w:r w:rsidRPr="00972635">
        <w:br/>
        <w:t xml:space="preserve">        try:</w:t>
      </w:r>
      <w:r w:rsidRPr="00972635">
        <w:br/>
        <w:t xml:space="preserve">            current_waypoints, robot_coords = queue1_in.get(timeout=0.05)</w:t>
      </w:r>
      <w:r w:rsidRPr="00972635">
        <w:br/>
        <w:t xml:space="preserve">            if current_waypoints == new_waypoints:</w:t>
      </w:r>
      <w:r w:rsidRPr="00972635">
        <w:br/>
        <w:t xml:space="preserve">                pass</w:t>
      </w:r>
      <w:r w:rsidRPr="00972635">
        <w:br/>
        <w:t xml:space="preserve">            elif current_waypoints is None:</w:t>
      </w:r>
      <w:r w:rsidRPr="00972635">
        <w:br/>
        <w:t xml:space="preserve">                control_flag = False</w:t>
      </w:r>
      <w:r w:rsidRPr="00972635">
        <w:br/>
        <w:t xml:space="preserve">            else:</w:t>
      </w:r>
      <w:r w:rsidRPr="00972635">
        <w:br/>
        <w:t xml:space="preserve">                control_flag = True</w:t>
      </w:r>
      <w:r w:rsidRPr="00972635">
        <w:br/>
        <w:t xml:space="preserve">        except Empty:</w:t>
      </w:r>
      <w:r w:rsidRPr="00972635">
        <w:br/>
        <w:t xml:space="preserve">            pass</w:t>
      </w:r>
      <w:r w:rsidRPr="00972635">
        <w:br/>
      </w:r>
      <w:r w:rsidRPr="00972635">
        <w:br/>
        <w:t xml:space="preserve">        # Send stop signal if no path</w:t>
      </w:r>
      <w:r w:rsidRPr="00972635">
        <w:br/>
        <w:t xml:space="preserve">        msg = {"left": 0, "right": 0}</w:t>
      </w:r>
      <w:r w:rsidRPr="00972635">
        <w:br/>
        <w:t xml:space="preserve">        client.publish(mqtt_topic, str(msg))</w:t>
      </w:r>
      <w:r w:rsidRPr="00972635">
        <w:br/>
      </w:r>
      <w:r w:rsidRPr="00972635">
        <w:br/>
        <w:t xml:space="preserve">        while control_flag:</w:t>
      </w:r>
      <w:r w:rsidRPr="00972635">
        <w:br/>
        <w:t xml:space="preserve">            if current_waypoints is None:</w:t>
      </w:r>
      <w:r w:rsidRPr="00972635">
        <w:br/>
        <w:t xml:space="preserve">                break</w:t>
      </w:r>
      <w:r w:rsidRPr="00972635">
        <w:br/>
        <w:t xml:space="preserve">            first_point = True</w:t>
      </w:r>
      <w:r w:rsidRPr="00972635">
        <w:br/>
        <w:t xml:space="preserve">            i = 0</w:t>
      </w:r>
      <w:r w:rsidRPr="00972635">
        <w:br/>
        <w:t xml:space="preserve">            while control_flag and current_waypoints is not None and i &lt; len(current_waypoints):</w:t>
      </w:r>
      <w:r w:rsidRPr="00972635">
        <w:br/>
      </w:r>
      <w:r w:rsidRPr="00972635">
        <w:br/>
        <w:t xml:space="preserve">                x_goal, y_goal = current_waypoints[i]</w:t>
      </w:r>
      <w:r w:rsidRPr="00972635">
        <w:br/>
      </w:r>
      <w:r w:rsidRPr="00972635">
        <w:br/>
        <w:t xml:space="preserve">                try:</w:t>
      </w:r>
      <w:r w:rsidRPr="00972635">
        <w:br/>
        <w:t xml:space="preserve">                    new_waypoints, robot_coords = queue1_in.get(timeout=0.05)</w:t>
      </w:r>
      <w:r w:rsidRPr="00972635">
        <w:br/>
        <w:t xml:space="preserve">                    if new_waypoints == current_waypoints:</w:t>
      </w:r>
      <w:r w:rsidRPr="00972635">
        <w:br/>
        <w:t xml:space="preserve">                        pass</w:t>
      </w:r>
      <w:r w:rsidRPr="00972635">
        <w:br/>
        <w:t xml:space="preserve">                    elif new_waypoints is None:</w:t>
      </w:r>
      <w:r w:rsidRPr="00972635">
        <w:br/>
        <w:t xml:space="preserve">                        control_flag = False</w:t>
      </w:r>
      <w:r w:rsidRPr="00972635">
        <w:br/>
        <w:t xml:space="preserve">                        break</w:t>
      </w:r>
      <w:r w:rsidRPr="00972635">
        <w:br/>
        <w:t xml:space="preserve">                    else: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t xml:space="preserve">                        i = 0</w:t>
      </w:r>
      <w:r w:rsidRPr="00972635">
        <w:br/>
        <w:t xml:space="preserve">                        first_point = True</w:t>
      </w:r>
      <w:r w:rsidRPr="00972635">
        <w:br/>
        <w:t xml:space="preserve">                        current_waypoints = new_waypoints</w:t>
      </w:r>
      <w:r w:rsidRPr="00972635">
        <w:br/>
        <w:t xml:space="preserve">                        prev_time = time.time()</w:t>
      </w:r>
      <w:r w:rsidRPr="00972635">
        <w:br/>
        <w:t xml:space="preserve">                        continue</w:t>
      </w:r>
      <w:r w:rsidRPr="00972635">
        <w:br/>
      </w:r>
      <w:r w:rsidRPr="00972635">
        <w:lastRenderedPageBreak/>
        <w:t xml:space="preserve">                except Empty:</w:t>
      </w:r>
      <w:r w:rsidRPr="00972635">
        <w:br/>
        <w:t xml:space="preserve">                    pass</w:t>
      </w:r>
      <w:r w:rsidRPr="00972635">
        <w:br/>
      </w:r>
      <w:r w:rsidRPr="00972635">
        <w:br/>
        <w:t xml:space="preserve">                if robot_coords is None:</w:t>
      </w:r>
      <w:r w:rsidRPr="00972635">
        <w:br/>
        <w:t xml:space="preserve">                    prev_time = time.time()</w:t>
      </w:r>
      <w:r w:rsidRPr="00972635">
        <w:br/>
        <w:t xml:space="preserve">                    msg = {"left": 0, "right": 0}</w:t>
      </w:r>
      <w:r w:rsidRPr="00972635">
        <w:br/>
        <w:t xml:space="preserve">                    client.publish(mqtt_topic, str(msg))</w:t>
      </w:r>
      <w:r w:rsidRPr="00972635">
        <w:br/>
        <w:t xml:space="preserve">                    continue</w:t>
      </w:r>
      <w:r w:rsidRPr="00972635">
        <w:br/>
      </w:r>
      <w:r w:rsidRPr="00972635">
        <w:br/>
        <w:t xml:space="preserve">                current_time = time.time()</w:t>
      </w:r>
      <w:r w:rsidRPr="00972635">
        <w:br/>
        <w:t xml:space="preserve">                dt = max(current_time - prev_time, 1e-6)</w:t>
      </w:r>
      <w:r w:rsidRPr="00972635">
        <w:br/>
        <w:t xml:space="preserve">                prev_time = current_time</w:t>
      </w:r>
      <w:r w:rsidRPr="00972635">
        <w:br/>
        <w:t xml:space="preserve">                x_robot, y_robot, theta = pose_calculation(robot_coords)</w:t>
      </w:r>
      <w:r w:rsidRPr="00972635">
        <w:br/>
        <w:t xml:space="preserve">                dx = x_goal - x_robot</w:t>
      </w:r>
      <w:r w:rsidRPr="00972635">
        <w:br/>
        <w:t xml:space="preserve">                dy = y_goal - y_robot</w:t>
      </w:r>
      <w:r w:rsidRPr="00972635">
        <w:br/>
        <w:t xml:space="preserve">                distance_error = math.hypot(dx, dy)</w:t>
      </w:r>
      <w:r w:rsidRPr="00972635">
        <w:br/>
      </w:r>
      <w:r w:rsidRPr="00972635">
        <w:br/>
        <w:t xml:space="preserve">                desired_heading = math.atan2(dy, dx)</w:t>
      </w:r>
      <w:r w:rsidRPr="00972635">
        <w:br/>
        <w:t xml:space="preserve">                heading_error = desired_heading - theta</w:t>
      </w:r>
      <w:r w:rsidRPr="00972635">
        <w:br/>
        <w:t xml:space="preserve">                heading_error_new = math.atan2(math.sin(heading_error), math.cos(heading_error))</w:t>
      </w:r>
      <w:r w:rsidRPr="00972635">
        <w:br/>
      </w:r>
      <w:r w:rsidRPr="00972635">
        <w:br/>
        <w:t xml:space="preserve">                wheel_base_pixels = 5 * pixels_per_cm</w:t>
      </w:r>
      <w:r w:rsidRPr="00972635">
        <w:br/>
      </w:r>
      <w:r w:rsidRPr="00972635">
        <w:br/>
        <w:t xml:space="preserve">                # Distance PID</w:t>
      </w:r>
      <w:r w:rsidRPr="00972635">
        <w:br/>
        <w:t xml:space="preserve">                distance_integral += distance_error * dt</w:t>
      </w:r>
      <w:r w:rsidRPr="00972635">
        <w:br/>
        <w:t xml:space="preserve">                distance_derivative = (distance_error - prev_distance_error) / dt</w:t>
      </w:r>
      <w:r w:rsidRPr="00972635">
        <w:br/>
        <w:t xml:space="preserve">                linear_velocity = (</w:t>
      </w:r>
      <w:r w:rsidRPr="00972635">
        <w:br/>
        <w:t xml:space="preserve">                    Kp_distance * distance_error +</w:t>
      </w:r>
      <w:r w:rsidRPr="00972635">
        <w:br/>
        <w:t xml:space="preserve">                    Ki_distance * distance_integral +</w:t>
      </w:r>
      <w:r w:rsidRPr="00972635">
        <w:br/>
        <w:t xml:space="preserve">                    Kd_distance * distance_derivative</w:t>
      </w:r>
      <w:r w:rsidRPr="00972635">
        <w:br/>
        <w:t xml:space="preserve">                )</w:t>
      </w:r>
      <w:r w:rsidRPr="00972635">
        <w:br/>
        <w:t xml:space="preserve">                prev_distance_error = distance_error</w:t>
      </w:r>
      <w:r w:rsidRPr="00972635">
        <w:br/>
      </w:r>
      <w:r w:rsidRPr="00972635">
        <w:br/>
        <w:t xml:space="preserve">                # Heading PID</w:t>
      </w:r>
      <w:r w:rsidRPr="00972635">
        <w:br/>
        <w:t xml:space="preserve">                heading_integral += heading_error_new * dt</w:t>
      </w:r>
      <w:r w:rsidRPr="00972635">
        <w:br/>
        <w:t xml:space="preserve">                heading_derivative = (heading_error_new - prev_heading_error) / dt</w:t>
      </w:r>
      <w:r w:rsidRPr="00972635">
        <w:br/>
        <w:t xml:space="preserve">                angular_velocity = (</w:t>
      </w:r>
      <w:r w:rsidRPr="00972635">
        <w:br/>
        <w:t xml:space="preserve">                    Kp_heading * heading_error_new +</w:t>
      </w:r>
      <w:r w:rsidRPr="00972635">
        <w:br/>
        <w:t xml:space="preserve">                    Ki_heading * heading_integral +</w:t>
      </w:r>
      <w:r w:rsidRPr="00972635">
        <w:br/>
        <w:t xml:space="preserve">                    Kd_heading * heading_derivative</w:t>
      </w:r>
      <w:r w:rsidRPr="00972635">
        <w:br/>
        <w:t xml:space="preserve">                )</w:t>
      </w:r>
      <w:r w:rsidRPr="00972635">
        <w:br/>
        <w:t xml:space="preserve">                prev_heading_error = heading_error_new</w:t>
      </w:r>
      <w:r w:rsidRPr="00972635">
        <w:br/>
      </w:r>
      <w:r w:rsidRPr="00972635">
        <w:br/>
        <w:t xml:space="preserve">                if i == 0 and first_point == True:</w:t>
      </w:r>
      <w:r w:rsidRPr="00972635">
        <w:br/>
        <w:t xml:space="preserve">                    linear_velocity = 0</w:t>
      </w:r>
      <w:r w:rsidRPr="00972635">
        <w:br/>
        <w:t xml:space="preserve">                    if (-1 &lt; heading_error_new &lt; 1):</w:t>
      </w:r>
      <w:r w:rsidRPr="00972635">
        <w:br/>
        <w:t xml:space="preserve">                        first_point = False</w:t>
      </w:r>
      <w:r w:rsidRPr="00972635">
        <w:br/>
      </w:r>
      <w:r w:rsidRPr="00972635">
        <w:br/>
      </w:r>
      <w:r w:rsidRPr="00972635">
        <w:br/>
        <w:t xml:space="preserve">                left_wheel = linear_velocity + (angular_velocity * wheel_base_pixels / 2)</w:t>
      </w:r>
      <w:r w:rsidRPr="00972635">
        <w:br/>
        <w:t xml:space="preserve">                right_wheel = linear_velocity - (angular_velocity * wheel_base_pixels / 2)</w:t>
      </w:r>
      <w:r w:rsidRPr="00972635">
        <w:br/>
      </w:r>
      <w:r w:rsidRPr="00972635">
        <w:lastRenderedPageBreak/>
        <w:br/>
        <w:t xml:space="preserve">                left_pwm = velocity_to_pwm(left_wheel)</w:t>
      </w:r>
      <w:r w:rsidRPr="00972635">
        <w:br/>
        <w:t xml:space="preserve">                right_pwm = velocity_to_pwm(right_wheel)</w:t>
      </w:r>
      <w:r w:rsidRPr="00972635">
        <w:br/>
      </w:r>
      <w:r w:rsidRPr="00972635">
        <w:br/>
        <w:t xml:space="preserve">               # print(linear_velocity, angular_velocity)</w:t>
      </w:r>
      <w:r w:rsidRPr="00972635">
        <w:br/>
        <w:t xml:space="preserve">                # Publish PWM as MQTT message</w:t>
      </w:r>
      <w:r w:rsidRPr="00972635">
        <w:br/>
        <w:t xml:space="preserve">                msg = {"left": left_pwm, "right": right_pwm}</w:t>
      </w:r>
      <w:r w:rsidRPr="00972635">
        <w:br/>
        <w:t xml:space="preserve">                client.publish(mqtt_topic, str(msg))</w:t>
      </w:r>
      <w:r w:rsidRPr="00972635">
        <w:br/>
      </w:r>
      <w:r w:rsidRPr="00972635">
        <w:br/>
        <w:t xml:space="preserve">                goal_threshold = 30</w:t>
      </w:r>
      <w:r w:rsidRPr="00972635">
        <w:br/>
        <w:t xml:space="preserve">                if distance_error &lt; goal_threshold:</w:t>
      </w:r>
      <w:r w:rsidRPr="00972635">
        <w:br/>
        <w:t xml:space="preserve">                    print("yippe")</w:t>
      </w:r>
      <w:r w:rsidRPr="00972635">
        <w:br/>
        <w:t xml:space="preserve">                    distance_integral = 0</w:t>
      </w:r>
      <w:r w:rsidRPr="00972635">
        <w:br/>
        <w:t xml:space="preserve">                    heading_integral = 0</w:t>
      </w:r>
      <w:r w:rsidRPr="00972635">
        <w:br/>
        <w:t xml:space="preserve">                    prev_distance_error = 0</w:t>
      </w:r>
      <w:r w:rsidRPr="00972635">
        <w:br/>
        <w:t xml:space="preserve">                    prev_heading_error = 0</w:t>
      </w:r>
      <w:r w:rsidRPr="00972635">
        <w:br/>
        <w:t xml:space="preserve">                    i = i + 1</w:t>
      </w:r>
      <w:r w:rsidRPr="00972635">
        <w:br/>
      </w:r>
      <w:r w:rsidRPr="00972635">
        <w:br/>
        <w:t xml:space="preserve">            control_flag = False</w:t>
      </w:r>
      <w:r w:rsidRPr="00972635">
        <w:br/>
        <w:t xml:space="preserve">            new_waypoints = current_waypoints</w:t>
      </w:r>
      <w:r w:rsidRPr="00972635">
        <w:br/>
        <w:t xml:space="preserve">            break</w:t>
      </w:r>
      <w:r w:rsidRPr="00972635">
        <w:br/>
      </w:r>
      <w:r w:rsidRPr="00972635">
        <w:br/>
      </w:r>
      <w:r w:rsidRPr="00972635">
        <w:br/>
        <w:t>def velocity_to_pwm(velocity, max_pwm=60, min_pwm = 35, min_velocity=0, max_velocity=100):</w:t>
      </w:r>
      <w:r w:rsidRPr="00972635">
        <w:br/>
      </w:r>
      <w:r w:rsidRPr="00972635">
        <w:br/>
        <w:t xml:space="preserve">    if velocity &gt; 0:</w:t>
      </w:r>
      <w:r w:rsidRPr="00972635">
        <w:br/>
        <w:t xml:space="preserve">        velocity = abs(velocity)</w:t>
      </w:r>
      <w:r w:rsidRPr="00972635">
        <w:br/>
        <w:t xml:space="preserve">        if velocity &gt; 100:</w:t>
      </w:r>
      <w:r w:rsidRPr="00972635">
        <w:br/>
        <w:t xml:space="preserve">            velocity = 100</w:t>
      </w:r>
      <w:r w:rsidRPr="00972635">
        <w:br/>
        <w:t xml:space="preserve">        pwm = (velocity / 100.0) * (max_pwm - min_pwm) + min_pwm</w:t>
      </w:r>
      <w:r w:rsidRPr="00972635">
        <w:br/>
        <w:t xml:space="preserve">        return pwm</w:t>
      </w:r>
      <w:r w:rsidRPr="00972635">
        <w:br/>
      </w:r>
      <w:r w:rsidRPr="00972635">
        <w:br/>
        <w:t xml:space="preserve">    elif velocity == 0:</w:t>
      </w:r>
      <w:r w:rsidRPr="00972635">
        <w:br/>
      </w:r>
      <w:r w:rsidRPr="00972635">
        <w:br/>
        <w:t xml:space="preserve">        pwm = 0</w:t>
      </w:r>
      <w:r w:rsidRPr="00972635">
        <w:br/>
        <w:t xml:space="preserve">        return pwm</w:t>
      </w:r>
      <w:r w:rsidRPr="00972635">
        <w:br/>
      </w:r>
      <w:r w:rsidRPr="00972635">
        <w:br/>
        <w:t xml:space="preserve">    else:</w:t>
      </w:r>
      <w:r w:rsidRPr="00972635">
        <w:br/>
        <w:t xml:space="preserve">        velocity = abs(velocity)</w:t>
      </w:r>
      <w:r w:rsidRPr="00972635">
        <w:br/>
        <w:t xml:space="preserve">        if velocity &gt; 100:</w:t>
      </w:r>
      <w:r w:rsidRPr="00972635">
        <w:br/>
        <w:t xml:space="preserve">            velocity = 100</w:t>
      </w:r>
      <w:r w:rsidRPr="00972635">
        <w:br/>
        <w:t xml:space="preserve">        pwm = -((velocity / 100.0) * (max_pwm - min_pwm) + min_pwm)</w:t>
      </w:r>
      <w:r w:rsidRPr="00972635">
        <w:br/>
        <w:t xml:space="preserve">        return pwm</w:t>
      </w:r>
      <w:r w:rsidRPr="00972635">
        <w:br/>
      </w:r>
      <w:r w:rsidRPr="00972635">
        <w:br/>
      </w:r>
      <w:r w:rsidRPr="00972635">
        <w:br/>
        <w:t>def pose_calculation(robot_coords):</w:t>
      </w:r>
      <w:r w:rsidRPr="00972635">
        <w:br/>
        <w:t xml:space="preserve">    delta_x = robot_coords[0][0] - robot_coords[1][0]</w:t>
      </w:r>
      <w:r w:rsidRPr="00972635">
        <w:br/>
        <w:t xml:space="preserve">    delta_y = robot_coords[0][1] - robot_coords[1][1]</w:t>
      </w:r>
      <w:r w:rsidRPr="00972635">
        <w:br/>
      </w:r>
      <w:r w:rsidRPr="00972635">
        <w:br/>
        <w:t xml:space="preserve">    x = int(((robot_coords[0][0] + robot_coords[2][0]) // 2))</w:t>
      </w:r>
      <w:r w:rsidRPr="00972635">
        <w:br/>
        <w:t xml:space="preserve">    y = int(((robot_coords[0][1] + robot_coords[2][1]) // 2))</w:t>
      </w:r>
      <w:r w:rsidRPr="00972635">
        <w:br/>
        <w:t xml:space="preserve">    theta = math.atan2(delta_y, delta_x)</w:t>
      </w:r>
      <w:r w:rsidRPr="00972635">
        <w:br/>
      </w:r>
      <w:r w:rsidRPr="00972635">
        <w:br/>
        <w:t xml:space="preserve">    return x, y, theta</w:t>
      </w:r>
      <w:r w:rsidRPr="00972635">
        <w:br/>
      </w:r>
      <w:r w:rsidRPr="00972635">
        <w:br/>
      </w:r>
      <w:r w:rsidRPr="00972635">
        <w:lastRenderedPageBreak/>
        <w:t>def insert_midpoints(path_list):</w:t>
      </w:r>
      <w:r w:rsidRPr="00972635">
        <w:br/>
        <w:t xml:space="preserve">    new_path = []</w:t>
      </w:r>
      <w:r w:rsidRPr="00972635">
        <w:br/>
      </w:r>
      <w:r w:rsidRPr="00972635">
        <w:br/>
        <w:t xml:space="preserve">    for index, (y,x) in enumerate(path_list):</w:t>
      </w:r>
      <w:r w:rsidRPr="00972635">
        <w:br/>
        <w:t xml:space="preserve">        if (y,x) == (0,3) or (y,x) == (0,4):</w:t>
      </w:r>
      <w:r w:rsidRPr="00972635">
        <w:br/>
        <w:t xml:space="preserve">            path_list[index] = (y + 0.3, x)</w:t>
      </w:r>
      <w:r w:rsidRPr="00972635">
        <w:br/>
        <w:t xml:space="preserve">        elif (y,x) == (3,3) or (y,x) == (3,4):</w:t>
      </w:r>
      <w:r w:rsidRPr="00972635">
        <w:br/>
        <w:t xml:space="preserve">            path_list[index] = (y - 0.3, x)</w:t>
      </w:r>
      <w:r w:rsidRPr="00972635">
        <w:br/>
      </w:r>
      <w:r w:rsidRPr="00972635">
        <w:br/>
      </w:r>
      <w:r w:rsidRPr="00972635">
        <w:br/>
      </w:r>
      <w:r w:rsidRPr="00972635">
        <w:br/>
        <w:t xml:space="preserve">    for i in range(len(path_list) - 1):</w:t>
      </w:r>
      <w:r w:rsidRPr="00972635">
        <w:br/>
        <w:t xml:space="preserve">        p1 = path_list[i]</w:t>
      </w:r>
      <w:r w:rsidRPr="00972635">
        <w:br/>
        <w:t xml:space="preserve">        p2 = path_list[i + 1]</w:t>
      </w:r>
      <w:r w:rsidRPr="00972635">
        <w:br/>
      </w:r>
      <w:r w:rsidRPr="00972635">
        <w:br/>
        <w:t xml:space="preserve">        # Add original point</w:t>
      </w:r>
      <w:r w:rsidRPr="00972635">
        <w:br/>
      </w:r>
      <w:r w:rsidRPr="00972635">
        <w:br/>
        <w:t xml:space="preserve">        new_path.append(p1)</w:t>
      </w:r>
      <w:r w:rsidRPr="00972635">
        <w:br/>
      </w:r>
      <w:r w:rsidRPr="00972635">
        <w:br/>
        <w:t xml:space="preserve">        # Calculate and insert midpoint</w:t>
      </w:r>
      <w:r w:rsidRPr="00972635">
        <w:br/>
        <w:t xml:space="preserve">        midpoint = ((p1[0] + p2[0]) / 2, (p1[1] + p2[1]) / 2)</w:t>
      </w:r>
      <w:r w:rsidRPr="00972635">
        <w:br/>
      </w:r>
      <w:r w:rsidRPr="00972635">
        <w:br/>
      </w:r>
      <w:r w:rsidRPr="00972635">
        <w:br/>
        <w:t xml:space="preserve">        new_path.append(midpoint)</w:t>
      </w:r>
      <w:r w:rsidRPr="00972635">
        <w:br/>
      </w:r>
      <w:r w:rsidRPr="00972635">
        <w:br/>
        <w:t xml:space="preserve">    # Add the final point</w:t>
      </w:r>
      <w:r w:rsidRPr="00972635">
        <w:br/>
        <w:t xml:space="preserve">    new_path.append(path_list[-1])</w:t>
      </w:r>
      <w:r w:rsidRPr="00972635">
        <w:br/>
      </w:r>
      <w:r w:rsidRPr="00972635">
        <w:br/>
        <w:t xml:space="preserve">    return new_path</w:t>
      </w:r>
      <w:r w:rsidRPr="00972635">
        <w:br/>
      </w:r>
      <w:r w:rsidRPr="00972635">
        <w:br/>
      </w:r>
      <w:r w:rsidRPr="00972635">
        <w:br/>
      </w:r>
      <w:r w:rsidRPr="00972635">
        <w:br/>
      </w:r>
      <w:r w:rsidRPr="00972635">
        <w:br/>
        <w:t>def spline_line(path_list):</w:t>
      </w:r>
      <w:r w:rsidRPr="00972635">
        <w:br/>
      </w:r>
      <w:r w:rsidRPr="00972635">
        <w:br/>
        <w:t xml:space="preserve">    print(len(path_list))</w:t>
      </w:r>
      <w:r w:rsidRPr="00972635">
        <w:br/>
        <w:t xml:space="preserve">    from scipy.interpolate import splprep, splev</w:t>
      </w:r>
      <w:r w:rsidRPr="00972635">
        <w:br/>
        <w:t xml:space="preserve">    CELL_SIZE = 80</w:t>
      </w:r>
      <w:r w:rsidRPr="00972635">
        <w:br/>
        <w:t xml:space="preserve">    points = []</w:t>
      </w:r>
      <w:r w:rsidRPr="00972635">
        <w:br/>
        <w:t xml:space="preserve">    path_list.pop(0)</w:t>
      </w:r>
      <w:r w:rsidRPr="00972635">
        <w:br/>
        <w:t xml:space="preserve">    # Build points from the path list</w:t>
      </w:r>
      <w:r w:rsidRPr="00972635">
        <w:br/>
        <w:t xml:space="preserve">    for index, (x, y) in enumerate(path_list):</w:t>
      </w:r>
      <w:r w:rsidRPr="00972635">
        <w:br/>
        <w:t xml:space="preserve">        point_current_y = (path_list[index][0] * CELL_SIZE) + (0.5 * CELL_SIZE)</w:t>
      </w:r>
      <w:r w:rsidRPr="00972635">
        <w:br/>
        <w:t xml:space="preserve">        point_current_x = (path_list[index][1] * CELL_SIZE) + (0.5 * CELL_SIZE)</w:t>
      </w:r>
      <w:r w:rsidRPr="00972635">
        <w:br/>
        <w:t xml:space="preserve">        points.append((point_current_x, point_current_y))</w:t>
      </w:r>
      <w:r w:rsidRPr="00972635">
        <w:br/>
      </w:r>
      <w:r w:rsidRPr="00972635">
        <w:br/>
        <w:t xml:space="preserve">    # Separate into x and y arrays</w:t>
      </w:r>
      <w:r w:rsidRPr="00972635">
        <w:br/>
        <w:t xml:space="preserve">    x = np.array([p[0] for p in points])</w:t>
      </w:r>
      <w:r w:rsidRPr="00972635">
        <w:br/>
        <w:t xml:space="preserve">    y = np.array([p[1] for p in points])</w:t>
      </w:r>
      <w:r w:rsidRPr="00972635">
        <w:br/>
      </w:r>
      <w:r w:rsidRPr="00972635">
        <w:br/>
        <w:t xml:space="preserve">    # Parameterize the points</w:t>
      </w:r>
      <w:r w:rsidRPr="00972635">
        <w:br/>
        <w:t xml:space="preserve">    tck, u = splprep([x, y], s=100.0)  # &lt;-- 's' controls the amount of smoothing; increase it for curvier results</w:t>
      </w:r>
      <w:r w:rsidRPr="00972635">
        <w:br/>
      </w:r>
      <w:r w:rsidRPr="00972635">
        <w:br/>
        <w:t xml:space="preserve">    # Create many points along the curve</w:t>
      </w:r>
      <w:r w:rsidRPr="00972635">
        <w:br/>
      </w:r>
      <w:r w:rsidRPr="00972635">
        <w:lastRenderedPageBreak/>
        <w:t xml:space="preserve">    u_fine = np.linspace(0, 1, 25)  # 100 points for a very smooth curve</w:t>
      </w:r>
      <w:r w:rsidRPr="00972635">
        <w:br/>
      </w:r>
      <w:r w:rsidRPr="00972635">
        <w:br/>
        <w:t xml:space="preserve">    # Evaluate the B-spline at the new points</w:t>
      </w:r>
      <w:r w:rsidRPr="00972635">
        <w:br/>
        <w:t xml:space="preserve">    x_smooth, y_smooth = splev(u_fine, tck)</w:t>
      </w:r>
      <w:r w:rsidRPr="00972635">
        <w:br/>
      </w:r>
      <w:r w:rsidRPr="00972635">
        <w:br/>
        <w:t xml:space="preserve">    # Create final smoother points</w:t>
      </w:r>
      <w:r w:rsidRPr="00972635">
        <w:br/>
        <w:t xml:space="preserve">    smoother_points = [(int(a), int(b)) for a, b in zip(x_smooth, y_smooth)]</w:t>
      </w:r>
      <w:r w:rsidRPr="00972635">
        <w:br/>
      </w:r>
      <w:r w:rsidRPr="00972635">
        <w:br/>
        <w:t xml:space="preserve">    return smoother_points</w:t>
      </w:r>
      <w:r w:rsidRPr="00972635">
        <w:br/>
      </w:r>
      <w:r w:rsidRPr="00972635">
        <w:br/>
      </w:r>
      <w:r w:rsidRPr="00972635">
        <w:br/>
        <w:t>def astar(grid, start, end):</w:t>
      </w:r>
      <w:r w:rsidRPr="00972635">
        <w:br/>
        <w:t xml:space="preserve">    ROWS, COLS = grid.shape</w:t>
      </w:r>
      <w:r w:rsidRPr="00972635">
        <w:br/>
        <w:t xml:space="preserve">    open_set = []</w:t>
      </w:r>
      <w:r w:rsidRPr="00972635">
        <w:br/>
      </w:r>
      <w:r w:rsidRPr="00972635">
        <w:br/>
        <w:t xml:space="preserve">    #insert start node with a cost of 0 into heap open_set</w:t>
      </w:r>
      <w:r w:rsidRPr="00972635">
        <w:br/>
        <w:t xml:space="preserve">    heapq.heappush(open_set, (0, start))</w:t>
      </w:r>
      <w:r w:rsidRPr="00972635">
        <w:br/>
        <w:t xml:space="preserve">    came_from = {}</w:t>
      </w:r>
      <w:r w:rsidRPr="00972635">
        <w:br/>
        <w:t xml:space="preserve">    #g_score dictionary measures distance travled from start node to current node</w:t>
      </w:r>
      <w:r w:rsidRPr="00972635">
        <w:br/>
        <w:t xml:space="preserve">    g_score = {start: 0}</w:t>
      </w:r>
      <w:r w:rsidRPr="00972635">
        <w:br/>
        <w:t xml:space="preserve">    #f_score dictionary predicts the total cost from start to end through this node</w:t>
      </w:r>
      <w:r w:rsidRPr="00972635">
        <w:br/>
        <w:t xml:space="preserve">    f_score = {start: heuristic(start, end)}</w:t>
      </w:r>
      <w:r w:rsidRPr="00972635">
        <w:br/>
        <w:t xml:space="preserve">    #keeps track of explored nodes</w:t>
      </w:r>
      <w:r w:rsidRPr="00972635">
        <w:br/>
        <w:t xml:space="preserve">    visited = set()</w:t>
      </w:r>
      <w:r w:rsidRPr="00972635">
        <w:br/>
      </w:r>
      <w:r w:rsidRPr="00972635">
        <w:br/>
        <w:t xml:space="preserve">    #function checks out neighbors</w:t>
      </w:r>
      <w:r w:rsidRPr="00972635">
        <w:br/>
        <w:t xml:space="preserve">    def get_neighbors(pos):</w:t>
      </w:r>
      <w:r w:rsidRPr="00972635">
        <w:br/>
        <w:t xml:space="preserve">        (y, x) = pos</w:t>
      </w:r>
      <w:r w:rsidRPr="00972635">
        <w:br/>
        <w:t xml:space="preserve">        directions = [(-1,0), (1,0), (0,-1), (0,1)]</w:t>
      </w:r>
      <w:r w:rsidRPr="00972635">
        <w:br/>
        <w:t xml:space="preserve">        for dy, dx in directions:</w:t>
      </w:r>
      <w:r w:rsidRPr="00972635">
        <w:br/>
        <w:t xml:space="preserve">            ny, nx = y + dy, x + dx</w:t>
      </w:r>
      <w:r w:rsidRPr="00972635">
        <w:br/>
        <w:t xml:space="preserve">            if 0 &lt;= ny &lt; ROWS and 0 &lt;= nx &lt; COLS and grid[ny, nx] != 1:</w:t>
      </w:r>
      <w:r w:rsidRPr="00972635">
        <w:br/>
        <w:t xml:space="preserve">                #yield allows you to return the value of the next neighbour without forgetting the others</w:t>
      </w:r>
      <w:r w:rsidRPr="00972635">
        <w:br/>
        <w:t xml:space="preserve">                yield (ny, nx)</w:t>
      </w:r>
      <w:r w:rsidRPr="00972635">
        <w:br/>
      </w:r>
      <w:r w:rsidRPr="00972635">
        <w:br/>
        <w:t xml:space="preserve">    while open_set:</w:t>
      </w:r>
      <w:r w:rsidRPr="00972635">
        <w:br/>
        <w:t xml:space="preserve">        #returns the next best node to explore form heap (lowest f_score</w:t>
      </w:r>
      <w:r w:rsidRPr="00972635">
        <w:br/>
        <w:t xml:space="preserve">        _, current = heapq.heappop(open_set)</w:t>
      </w:r>
      <w:r w:rsidRPr="00972635">
        <w:br/>
        <w:t xml:space="preserve">        if current == end:</w:t>
      </w:r>
      <w:r w:rsidRPr="00972635">
        <w:br/>
        <w:t xml:space="preserve">            path = []</w:t>
      </w:r>
      <w:r w:rsidRPr="00972635">
        <w:br/>
        <w:t xml:space="preserve">            #fills out path array with came_from list</w:t>
      </w:r>
      <w:r w:rsidRPr="00972635">
        <w:br/>
        <w:t xml:space="preserve">            while current in came_from:</w:t>
      </w:r>
      <w:r w:rsidRPr="00972635">
        <w:br/>
        <w:t xml:space="preserve">                path.append(current)</w:t>
      </w:r>
      <w:r w:rsidRPr="00972635">
        <w:br/>
        <w:t xml:space="preserve">                current = came_from[current]</w:t>
      </w:r>
      <w:r w:rsidRPr="00972635">
        <w:br/>
      </w:r>
      <w:r w:rsidRPr="00972635">
        <w:br/>
        <w:t xml:space="preserve">            path = path[::-1]</w:t>
      </w:r>
      <w:r w:rsidRPr="00972635">
        <w:br/>
        <w:t xml:space="preserve">            path.insert(0, start)</w:t>
      </w:r>
      <w:r w:rsidRPr="00972635">
        <w:br/>
        <w:t xml:space="preserve">            return path</w:t>
      </w:r>
      <w:r w:rsidRPr="00972635">
        <w:br/>
        <w:t xml:space="preserve">        #adds current node into the visited set</w:t>
      </w:r>
      <w:r w:rsidRPr="00972635">
        <w:br/>
        <w:t xml:space="preserve">        visited.add(current)</w:t>
      </w:r>
      <w:r w:rsidRPr="00972635">
        <w:br/>
      </w:r>
      <w:r w:rsidRPr="00972635">
        <w:lastRenderedPageBreak/>
        <w:br/>
        <w:t xml:space="preserve">        #checks all walkable neighbors from def get_neighbors</w:t>
      </w:r>
      <w:r w:rsidRPr="00972635">
        <w:br/>
        <w:t xml:space="preserve">        for neighbor in get_neighbors(current):</w:t>
      </w:r>
      <w:r w:rsidRPr="00972635">
        <w:br/>
        <w:t xml:space="preserve">            #if we've checked with neighbor before skip</w:t>
      </w:r>
      <w:r w:rsidRPr="00972635">
        <w:br/>
        <w:t xml:space="preserve">            if neighbor in visited:</w:t>
      </w:r>
      <w:r w:rsidRPr="00972635">
        <w:br/>
        <w:t xml:space="preserve">                continue</w:t>
      </w:r>
      <w:r w:rsidRPr="00972635">
        <w:br/>
        <w:t xml:space="preserve">            #increase g score by 1</w:t>
      </w:r>
      <w:r w:rsidRPr="00972635">
        <w:br/>
        <w:t xml:space="preserve">            tentative_g = g_score[current] + 1</w:t>
      </w:r>
      <w:r w:rsidRPr="00972635">
        <w:br/>
        <w:t xml:space="preserve">            #get g_score if not in dictionary return infinity</w:t>
      </w:r>
      <w:r w:rsidRPr="00972635">
        <w:br/>
        <w:t xml:space="preserve">            if tentative_g &lt; g_score.get(neighbor, float('inf')):</w:t>
      </w:r>
      <w:r w:rsidRPr="00972635">
        <w:br/>
        <w:t xml:space="preserve">                #sets neighbour as current node</w:t>
      </w:r>
      <w:r w:rsidRPr="00972635">
        <w:br/>
        <w:t xml:space="preserve">                came_from[neighbor] = current</w:t>
      </w:r>
      <w:r w:rsidRPr="00972635">
        <w:br/>
        <w:t xml:space="preserve">                g_score[neighbor] = tentative_g</w:t>
      </w:r>
      <w:r w:rsidRPr="00972635">
        <w:br/>
        <w:t xml:space="preserve">                #find f score</w:t>
      </w:r>
      <w:r w:rsidRPr="00972635">
        <w:br/>
        <w:t xml:space="preserve">                f_score[neighbor] = tentative_g + heuristic(neighbor, end)</w:t>
      </w:r>
      <w:r w:rsidRPr="00972635">
        <w:br/>
        <w:t xml:space="preserve">                #adds this neighbor to heap</w:t>
      </w:r>
      <w:r w:rsidRPr="00972635">
        <w:br/>
        <w:t xml:space="preserve">                heapq.heappush(open_set, (f_score[neighbor], neighbor))</w:t>
      </w:r>
      <w:r w:rsidRPr="00972635">
        <w:br/>
      </w:r>
      <w:r w:rsidRPr="00972635">
        <w:br/>
        <w:t xml:space="preserve">    return None  # No path found</w:t>
      </w:r>
      <w:r w:rsidRPr="00972635">
        <w:br/>
      </w:r>
      <w:r w:rsidRPr="00972635">
        <w:br/>
        <w:t>def heuristic(a, b):</w:t>
      </w:r>
      <w:r w:rsidRPr="00972635">
        <w:br/>
        <w:t xml:space="preserve">    # Manhattan distance</w:t>
      </w:r>
      <w:r w:rsidRPr="00972635">
        <w:br/>
        <w:t xml:space="preserve">    return abs(a[0] - b[0]) + abs(a[1] - b[1])</w:t>
      </w:r>
      <w:r w:rsidRPr="00972635">
        <w:br/>
      </w:r>
      <w:r w:rsidRPr="00972635">
        <w:br/>
      </w:r>
      <w:r w:rsidRPr="00972635">
        <w:br/>
      </w:r>
      <w:r w:rsidRPr="00972635">
        <w:br/>
        <w:t>def pathfinding_algorithm(queue_in, queue_out):</w:t>
      </w:r>
      <w:r w:rsidRPr="00972635">
        <w:br/>
        <w:t xml:space="preserve">    pygame.init()</w:t>
      </w:r>
      <w:r w:rsidRPr="00972635">
        <w:br/>
      </w:r>
      <w:r w:rsidRPr="00972635">
        <w:br/>
        <w:t xml:space="preserve">    #grab screen size dimensions from path_array</w:t>
      </w:r>
      <w:r w:rsidRPr="00972635">
        <w:br/>
        <w:t xml:space="preserve">    SCREEN_WIDTH = 800</w:t>
      </w:r>
      <w:r w:rsidRPr="00972635">
        <w:br/>
        <w:t xml:space="preserve">    SCREEN_HEIGHT = 600</w:t>
      </w:r>
      <w:r w:rsidRPr="00972635">
        <w:br/>
        <w:t xml:space="preserve">    CELL_SIZE = 80</w:t>
      </w:r>
      <w:r w:rsidRPr="00972635">
        <w:br/>
        <w:t xml:space="preserve">    WHITE = (255, 255, 255)</w:t>
      </w:r>
      <w:r w:rsidRPr="00972635">
        <w:br/>
        <w:t xml:space="preserve">    BLACK = (0, 0, 0)</w:t>
      </w:r>
      <w:r w:rsidRPr="00972635">
        <w:br/>
        <w:t xml:space="preserve">    BLUE = (0, 0, 255)</w:t>
      </w:r>
      <w:r w:rsidRPr="00972635">
        <w:br/>
        <w:t xml:space="preserve">    RED = (200, 0, 0)</w:t>
      </w:r>
      <w:r w:rsidRPr="00972635">
        <w:br/>
        <w:t xml:space="preserve">    GREEN = (0, 255, 0)</w:t>
      </w:r>
      <w:r w:rsidRPr="00972635">
        <w:br/>
        <w:t xml:space="preserve">    YELLOW = (255, 255, 0)</w:t>
      </w:r>
      <w:r w:rsidRPr="00972635">
        <w:br/>
      </w:r>
      <w:r w:rsidRPr="00972635">
        <w:br/>
      </w:r>
      <w:r w:rsidRPr="00972635">
        <w:br/>
        <w:t xml:space="preserve">    screen = pygame.display.set_mode((SCREEN_WIDTH, SCREEN_HEIGHT))</w:t>
      </w:r>
      <w:r w:rsidRPr="00972635">
        <w:br/>
        <w:t xml:space="preserve">    start_img = pygame.image.load('button.png').convert_alpha()</w:t>
      </w:r>
      <w:r w:rsidRPr="00972635">
        <w:br/>
        <w:t xml:space="preserve">    clear_img = pygame.image.load('button (1).png').convert_alpha()</w:t>
      </w:r>
      <w:r w:rsidRPr="00972635">
        <w:br/>
      </w:r>
      <w:r w:rsidRPr="00972635">
        <w:br/>
        <w:t xml:space="preserve">    class Grid():</w:t>
      </w:r>
      <w:r w:rsidRPr="00972635">
        <w:br/>
        <w:t xml:space="preserve">        def __init__(self, obstacle_array, ROWS, COLOUMNS):</w:t>
      </w:r>
      <w:r w:rsidRPr="00972635">
        <w:br/>
        <w:t xml:space="preserve">            self.obstacle_array = obstacle_array</w:t>
      </w:r>
      <w:r w:rsidRPr="00972635">
        <w:br/>
        <w:t xml:space="preserve">            self.ROWS = ROWS</w:t>
      </w:r>
      <w:r w:rsidRPr="00972635">
        <w:br/>
        <w:t xml:space="preserve">            self.COLOUMNS = COLOUMNS</w:t>
      </w:r>
      <w:r w:rsidRPr="00972635">
        <w:br/>
        <w:t xml:space="preserve">            self.path_array = np.zeros((self.ROWS, self.COLOUMNS), dtype=int)</w:t>
      </w:r>
      <w:r w:rsidRPr="00972635">
        <w:br/>
      </w:r>
      <w:r w:rsidRPr="00972635">
        <w:lastRenderedPageBreak/>
        <w:t xml:space="preserve">            self.obstacle_only_array = np.zeros((self.ROWS, self.COLOUMNS), dtype=int)</w:t>
      </w:r>
      <w:r w:rsidRPr="00972635">
        <w:br/>
        <w:t xml:space="preserve">            self.destination = False</w:t>
      </w:r>
      <w:r w:rsidRPr="00972635">
        <w:br/>
        <w:t xml:space="preserve">            self.y_start = None</w:t>
      </w:r>
      <w:r w:rsidRPr="00972635">
        <w:br/>
        <w:t xml:space="preserve">            self.x_start = None</w:t>
      </w:r>
      <w:r w:rsidRPr="00972635">
        <w:br/>
        <w:t xml:space="preserve">            self.y_final = None</w:t>
      </w:r>
      <w:r w:rsidRPr="00972635">
        <w:br/>
        <w:t xml:space="preserve">            self.x_final = None</w:t>
      </w:r>
      <w:r w:rsidRPr="00972635">
        <w:br/>
        <w:t xml:space="preserve">            self.reset = False</w:t>
      </w:r>
      <w:r w:rsidRPr="00972635">
        <w:br/>
        <w:t xml:space="preserve">            self.path_set = False</w:t>
      </w:r>
      <w:r w:rsidRPr="00972635">
        <w:br/>
        <w:t xml:space="preserve">            self.path_reset = False</w:t>
      </w:r>
      <w:r w:rsidRPr="00972635">
        <w:br/>
        <w:t xml:space="preserve">            self.path_computed = False</w:t>
      </w:r>
      <w:r w:rsidRPr="00972635">
        <w:br/>
        <w:t xml:space="preserve">            self.path_list = []</w:t>
      </w:r>
      <w:r w:rsidRPr="00972635">
        <w:br/>
      </w:r>
      <w:r w:rsidRPr="00972635">
        <w:br/>
        <w:t xml:space="preserve">        def draw_grid(self):</w:t>
      </w:r>
      <w:r w:rsidRPr="00972635">
        <w:br/>
        <w:t xml:space="preserve">            (x_pos, y_pos) = pygame.mouse.get_pos()</w:t>
      </w:r>
      <w:r w:rsidRPr="00972635">
        <w:br/>
        <w:t xml:space="preserve">            if (x_pos &lt;= self.COLOUMNS * CELL_SIZE and y_pos &lt;= self.ROWS * CELL_SIZE) and not self.destination:</w:t>
      </w:r>
      <w:r w:rsidRPr="00972635">
        <w:br/>
        <w:t xml:space="preserve">                if pygame.mouse.get_pressed()[0] == 1:</w:t>
      </w:r>
      <w:r w:rsidRPr="00972635">
        <w:br/>
        <w:t xml:space="preserve">                    x_grid = int(x_pos // CELL_SIZE)</w:t>
      </w:r>
      <w:r w:rsidRPr="00972635">
        <w:br/>
        <w:t xml:space="preserve">                    y_grid = int(y_pos // CELL_SIZE)</w:t>
      </w:r>
      <w:r w:rsidRPr="00972635">
        <w:br/>
        <w:t xml:space="preserve">                    if 0 &lt;= y_grid &lt; self.ROWS and 0 &lt;= x_grid &lt; self.COLOUMNS:</w:t>
      </w:r>
      <w:r w:rsidRPr="00972635">
        <w:br/>
        <w:t xml:space="preserve">                        if obstacle_array[y_grid, x_grid] in [1, 2]:</w:t>
      </w:r>
      <w:r w:rsidRPr="00972635">
        <w:br/>
        <w:t xml:space="preserve">                            print("error")</w:t>
      </w:r>
      <w:r w:rsidRPr="00972635">
        <w:br/>
        <w:t xml:space="preserve">                        else:</w:t>
      </w:r>
      <w:r w:rsidRPr="00972635">
        <w:br/>
        <w:t xml:space="preserve">                            self.y_final = y_grid</w:t>
      </w:r>
      <w:r w:rsidRPr="00972635">
        <w:br/>
        <w:t xml:space="preserve">                            self.x_final = x_grid</w:t>
      </w:r>
      <w:r w:rsidRPr="00972635">
        <w:br/>
        <w:t xml:space="preserve">                            self.destination = True</w:t>
      </w:r>
      <w:r w:rsidRPr="00972635">
        <w:br/>
      </w:r>
      <w:r w:rsidRPr="00972635">
        <w:br/>
        <w:t xml:space="preserve">            if self.reset:</w:t>
      </w:r>
      <w:r w:rsidRPr="00972635">
        <w:br/>
        <w:t xml:space="preserve">                self.destination = False</w:t>
      </w:r>
      <w:r w:rsidRPr="00972635">
        <w:br/>
        <w:t xml:space="preserve">                self.y_final = None</w:t>
      </w:r>
      <w:r w:rsidRPr="00972635">
        <w:br/>
        <w:t xml:space="preserve">                self.x_final = None</w:t>
      </w:r>
      <w:r w:rsidRPr="00972635">
        <w:br/>
        <w:t xml:space="preserve">                self.path_computed = False</w:t>
      </w:r>
      <w:r w:rsidRPr="00972635">
        <w:br/>
        <w:t xml:space="preserve">                self.reset = False</w:t>
      </w:r>
      <w:r w:rsidRPr="00972635">
        <w:br/>
      </w:r>
      <w:r w:rsidRPr="00972635">
        <w:br/>
        <w:t xml:space="preserve">            if self.destination:</w:t>
      </w:r>
      <w:r w:rsidRPr="00972635">
        <w:br/>
        <w:t xml:space="preserve">                self.obstacle_array[self.y_final, self.x_final] = 3</w:t>
      </w:r>
      <w:r w:rsidRPr="00972635">
        <w:br/>
      </w:r>
      <w:r w:rsidRPr="00972635">
        <w:br/>
        <w:t xml:space="preserve">            if self.path_set:</w:t>
      </w:r>
      <w:r w:rsidRPr="00972635">
        <w:br/>
        <w:t xml:space="preserve">                for (y, x) in self.path_list:</w:t>
      </w:r>
      <w:r w:rsidRPr="00972635">
        <w:br/>
        <w:t xml:space="preserve">                    if self.obstacle_array[y, x] == 1:</w:t>
      </w:r>
      <w:r w:rsidRPr="00972635">
        <w:br/>
        <w:t xml:space="preserve">                        self.path_set = False</w:t>
      </w:r>
      <w:r w:rsidRPr="00972635">
        <w:br/>
        <w:t xml:space="preserve">                        self.path_reset = True</w:t>
      </w:r>
      <w:r w:rsidRPr="00972635">
        <w:br/>
        <w:t xml:space="preserve">                    elif self.obstacle_array[y, x] == 0:</w:t>
      </w:r>
      <w:r w:rsidRPr="00972635">
        <w:br/>
        <w:t xml:space="preserve">                        self.obstacle_array[y, x] = 4  # Path marked in yellow</w:t>
      </w:r>
      <w:r w:rsidRPr="00972635">
        <w:br/>
      </w:r>
      <w:r w:rsidRPr="00972635">
        <w:br/>
        <w:t xml:space="preserve">            for row in range(self.ROWS):</w:t>
      </w:r>
      <w:r w:rsidRPr="00972635">
        <w:br/>
        <w:t xml:space="preserve">                for col in range(self.COLOUMNS):</w:t>
      </w:r>
      <w:r w:rsidRPr="00972635">
        <w:br/>
        <w:t xml:space="preserve">                    if self.obstacle_array[row, col] == 1:</w:t>
      </w:r>
      <w:r w:rsidRPr="00972635">
        <w:br/>
        <w:t xml:space="preserve">                        color = RED</w:t>
      </w:r>
      <w:r w:rsidRPr="00972635">
        <w:br/>
        <w:t xml:space="preserve">                    elif self.obstacle_array[row, col] == 2:</w:t>
      </w:r>
      <w:r w:rsidRPr="00972635">
        <w:br/>
        <w:t xml:space="preserve">                        color = GREEN</w:t>
      </w:r>
      <w:r w:rsidRPr="00972635">
        <w:br/>
        <w:t xml:space="preserve">                    elif self.obstacle_array[row, col] == 3:</w:t>
      </w:r>
      <w:r w:rsidRPr="00972635">
        <w:br/>
      </w:r>
      <w:r w:rsidRPr="00972635">
        <w:lastRenderedPageBreak/>
        <w:t xml:space="preserve">                        color = BLUE</w:t>
      </w:r>
      <w:r w:rsidRPr="00972635">
        <w:br/>
        <w:t xml:space="preserve">                    elif self.obstacle_array[row, col] == 4:</w:t>
      </w:r>
      <w:r w:rsidRPr="00972635">
        <w:br/>
        <w:t xml:space="preserve">                        color = YELLOW</w:t>
      </w:r>
      <w:r w:rsidRPr="00972635">
        <w:br/>
        <w:t xml:space="preserve">                    else:</w:t>
      </w:r>
      <w:r w:rsidRPr="00972635">
        <w:br/>
        <w:t xml:space="preserve">                        color = WHITE</w:t>
      </w:r>
      <w:r w:rsidRPr="00972635">
        <w:br/>
      </w:r>
      <w:r w:rsidRPr="00972635">
        <w:br/>
        <w:t xml:space="preserve">                    pygame.draw.rect(screen, color, (col * CELL_SIZE, row * CELL_SIZE, CELL_SIZE, CELL_SIZE))</w:t>
      </w:r>
      <w:r w:rsidRPr="00972635">
        <w:br/>
        <w:t xml:space="preserve">                    pygame.draw.rect(screen, BLACK, (col * CELL_SIZE, row * CELL_SIZE, CELL_SIZE, CELL_SIZE), 1)</w:t>
      </w:r>
      <w:r w:rsidRPr="00972635">
        <w:br/>
      </w:r>
      <w:r w:rsidRPr="00972635">
        <w:br/>
        <w:t xml:space="preserve">    class Button():</w:t>
      </w:r>
      <w:r w:rsidRPr="00972635">
        <w:br/>
        <w:t xml:space="preserve">        def __init__(self, x, y, image, scale):</w:t>
      </w:r>
      <w:r w:rsidRPr="00972635">
        <w:br/>
        <w:t xml:space="preserve">            width = image.get_width()</w:t>
      </w:r>
      <w:r w:rsidRPr="00972635">
        <w:br/>
        <w:t xml:space="preserve">            height = image.get_height()</w:t>
      </w:r>
      <w:r w:rsidRPr="00972635">
        <w:br/>
        <w:t xml:space="preserve">            self.image = pygame.transform.scale(image, (int(width * scale), int(height * scale)))</w:t>
      </w:r>
      <w:r w:rsidRPr="00972635">
        <w:br/>
        <w:t xml:space="preserve">            self.rect = self.image.get_rect()</w:t>
      </w:r>
      <w:r w:rsidRPr="00972635">
        <w:br/>
        <w:t xml:space="preserve">            self.rect.topleft = (x, y)</w:t>
      </w:r>
      <w:r w:rsidRPr="00972635">
        <w:br/>
        <w:t xml:space="preserve">            self.clicked = False</w:t>
      </w:r>
      <w:r w:rsidRPr="00972635">
        <w:br/>
      </w:r>
      <w:r w:rsidRPr="00972635">
        <w:br/>
        <w:t xml:space="preserve">        def draw(self):</w:t>
      </w:r>
      <w:r w:rsidRPr="00972635">
        <w:br/>
        <w:t xml:space="preserve">            action = False</w:t>
      </w:r>
      <w:r w:rsidRPr="00972635">
        <w:br/>
        <w:t xml:space="preserve">            pos_1 = pygame.mouse.get_pos()</w:t>
      </w:r>
      <w:r w:rsidRPr="00972635">
        <w:br/>
      </w:r>
      <w:r w:rsidRPr="00972635">
        <w:br/>
        <w:t xml:space="preserve">            if self.rect.collidepoint(pos_1):</w:t>
      </w:r>
      <w:r w:rsidRPr="00972635">
        <w:br/>
        <w:t xml:space="preserve">                if pygame.mouse.get_pressed()[0] == 1 and not self.clicked:</w:t>
      </w:r>
      <w:r w:rsidRPr="00972635">
        <w:br/>
        <w:t xml:space="preserve">                    self.clicked = True</w:t>
      </w:r>
      <w:r w:rsidRPr="00972635">
        <w:br/>
        <w:t xml:space="preserve">                    action = True</w:t>
      </w:r>
      <w:r w:rsidRPr="00972635">
        <w:br/>
      </w:r>
      <w:r w:rsidRPr="00972635">
        <w:br/>
        <w:t xml:space="preserve">            if pygame.mouse.get_pressed()[0] == 0:</w:t>
      </w:r>
      <w:r w:rsidRPr="00972635">
        <w:br/>
        <w:t xml:space="preserve">                self.clicked = False</w:t>
      </w:r>
      <w:r w:rsidRPr="00972635">
        <w:br/>
      </w:r>
      <w:r w:rsidRPr="00972635">
        <w:br/>
        <w:t xml:space="preserve">            screen.blit(self.image, (self.rect.x, self.rect.y))</w:t>
      </w:r>
      <w:r w:rsidRPr="00972635">
        <w:br/>
        <w:t xml:space="preserve">            return action</w:t>
      </w:r>
      <w:r w:rsidRPr="00972635">
        <w:br/>
      </w:r>
      <w:r w:rsidRPr="00972635">
        <w:br/>
        <w:t xml:space="preserve">    # Main game loop</w:t>
      </w:r>
      <w:r w:rsidRPr="00972635">
        <w:br/>
        <w:t xml:space="preserve">    start_button = Button(500, 400, start_img, 1)</w:t>
      </w:r>
      <w:r w:rsidRPr="00972635">
        <w:br/>
        <w:t xml:space="preserve">    clear_Button = Button(200, 400, clear_img, 1)</w:t>
      </w:r>
      <w:r w:rsidRPr="00972635">
        <w:br/>
        <w:t xml:space="preserve">    obstacle_array = None</w:t>
      </w:r>
      <w:r w:rsidRPr="00972635">
        <w:br/>
        <w:t xml:space="preserve">    run = True</w:t>
      </w:r>
      <w:r w:rsidRPr="00972635">
        <w:br/>
        <w:t xml:space="preserve">    initialize_grid = False</w:t>
      </w:r>
      <w:r w:rsidRPr="00972635">
        <w:br/>
        <w:t xml:space="preserve">    initialize_grid_flag = False</w:t>
      </w:r>
      <w:r w:rsidRPr="00972635">
        <w:br/>
      </w:r>
      <w:r w:rsidRPr="00972635">
        <w:br/>
        <w:t xml:space="preserve">    while run:</w:t>
      </w:r>
      <w:r w:rsidRPr="00972635">
        <w:br/>
        <w:t xml:space="preserve">        screen.fill((WHITE))</w:t>
      </w:r>
      <w:r w:rsidRPr="00972635">
        <w:br/>
        <w:t xml:space="preserve">        try:</w:t>
      </w:r>
      <w:r w:rsidRPr="00972635">
        <w:br/>
        <w:t xml:space="preserve">            obstacle_array = queue_in.get(timeout=0.05)</w:t>
      </w:r>
      <w:r w:rsidRPr="00972635">
        <w:br/>
        <w:t xml:space="preserve">            ROWS, COLS = obstacle_array.shape</w:t>
      </w:r>
      <w:r w:rsidRPr="00972635">
        <w:br/>
        <w:t xml:space="preserve">            initialize_grid_flag = True</w:t>
      </w:r>
      <w:r w:rsidRPr="00972635">
        <w:br/>
        <w:t xml:space="preserve">        except:</w:t>
      </w:r>
      <w:r w:rsidRPr="00972635">
        <w:br/>
        <w:t xml:space="preserve">            pass</w:t>
      </w:r>
      <w:r w:rsidRPr="00972635">
        <w:br/>
      </w:r>
      <w:r w:rsidRPr="00972635">
        <w:br/>
        <w:t xml:space="preserve">        start_clicked = start_button.draw()</w:t>
      </w:r>
      <w:r w:rsidRPr="00972635">
        <w:br/>
        <w:t xml:space="preserve">        clear_clicked = clear_Button.draw()</w:t>
      </w:r>
      <w:r w:rsidRPr="00972635">
        <w:br/>
      </w:r>
      <w:r w:rsidRPr="00972635">
        <w:br/>
      </w:r>
      <w:r w:rsidRPr="00972635">
        <w:lastRenderedPageBreak/>
        <w:t xml:space="preserve">        if not initialize_grid and initialize_grid_flag == True:</w:t>
      </w:r>
      <w:r w:rsidRPr="00972635">
        <w:br/>
        <w:t xml:space="preserve">            grid = Grid(obstacle_array, ROWS, COLS)</w:t>
      </w:r>
      <w:r w:rsidRPr="00972635">
        <w:br/>
        <w:t xml:space="preserve">            initialize_grid = True</w:t>
      </w:r>
      <w:r w:rsidRPr="00972635">
        <w:br/>
        <w:t xml:space="preserve">        elif initialize_grid_flag == True:</w:t>
      </w:r>
      <w:r w:rsidRPr="00972635">
        <w:br/>
        <w:t xml:space="preserve">            grid.obstacle_array = obstacle_array</w:t>
      </w:r>
      <w:r w:rsidRPr="00972635">
        <w:br/>
        <w:t xml:space="preserve">            grid.draw_grid()</w:t>
      </w:r>
      <w:r w:rsidRPr="00972635">
        <w:br/>
      </w:r>
      <w:r w:rsidRPr="00972635">
        <w:br/>
        <w:t xml:space="preserve">            if clear_clicked:</w:t>
      </w:r>
      <w:r w:rsidRPr="00972635">
        <w:br/>
        <w:t xml:space="preserve">                grid.reset = True</w:t>
      </w:r>
      <w:r w:rsidRPr="00972635">
        <w:br/>
        <w:t xml:space="preserve">                grid.path_set = False</w:t>
      </w:r>
      <w:r w:rsidRPr="00972635">
        <w:br/>
        <w:t xml:space="preserve">                grid.path_reset = False</w:t>
      </w:r>
      <w:r w:rsidRPr="00972635">
        <w:br/>
        <w:t xml:space="preserve">                grid.path_computed = False</w:t>
      </w:r>
      <w:r w:rsidRPr="00972635">
        <w:br/>
        <w:t xml:space="preserve">                queue_out.put(('cleared', None))</w:t>
      </w:r>
      <w:r w:rsidRPr="00972635">
        <w:br/>
      </w:r>
      <w:r w:rsidRPr="00972635">
        <w:br/>
        <w:t xml:space="preserve">            if (start_clicked and grid.destination and not grid.path_computed) or grid.path_reset:</w:t>
      </w:r>
      <w:r w:rsidRPr="00972635">
        <w:br/>
        <w:t xml:space="preserve">                grid.path_reset = False</w:t>
      </w:r>
      <w:r w:rsidRPr="00972635">
        <w:br/>
        <w:t xml:space="preserve">                start = None</w:t>
      </w:r>
      <w:r w:rsidRPr="00972635">
        <w:br/>
        <w:t xml:space="preserve">                end = (grid.y_final, grid.x_final)</w:t>
      </w:r>
      <w:r w:rsidRPr="00972635">
        <w:br/>
      </w:r>
      <w:r w:rsidRPr="00972635">
        <w:br/>
        <w:t xml:space="preserve">                for y in range(grid.ROWS):</w:t>
      </w:r>
      <w:r w:rsidRPr="00972635">
        <w:br/>
        <w:t xml:space="preserve">                    for x in range(grid.COLOUMNS):</w:t>
      </w:r>
      <w:r w:rsidRPr="00972635">
        <w:br/>
        <w:t xml:space="preserve">                        if grid.obstacle_array[y, x] == 2:</w:t>
      </w:r>
      <w:r w:rsidRPr="00972635">
        <w:br/>
        <w:t xml:space="preserve">                            start = (y, x)</w:t>
      </w:r>
      <w:r w:rsidRPr="00972635">
        <w:br/>
        <w:t xml:space="preserve">                            break</w:t>
      </w:r>
      <w:r w:rsidRPr="00972635">
        <w:br/>
      </w:r>
      <w:r w:rsidRPr="00972635">
        <w:br/>
        <w:t xml:space="preserve">                if start and end:</w:t>
      </w:r>
      <w:r w:rsidRPr="00972635">
        <w:br/>
        <w:t xml:space="preserve">                    (grid.y_start, grid.x_start) = start</w:t>
      </w:r>
      <w:r w:rsidRPr="00972635">
        <w:br/>
        <w:t xml:space="preserve">                    path = astar(grid.obstacle_array, start, end)</w:t>
      </w:r>
      <w:r w:rsidRPr="00972635">
        <w:br/>
        <w:t xml:space="preserve">                    if path:</w:t>
      </w:r>
      <w:r w:rsidRPr="00972635">
        <w:br/>
        <w:t xml:space="preserve">                        grid.path_set = True</w:t>
      </w:r>
      <w:r w:rsidRPr="00972635">
        <w:br/>
        <w:t xml:space="preserve">                        grid.path_list = path</w:t>
      </w:r>
      <w:r w:rsidRPr="00972635">
        <w:br/>
        <w:t xml:space="preserve">                        grid.path_computed = True</w:t>
      </w:r>
      <w:r w:rsidRPr="00972635">
        <w:br/>
        <w:t xml:space="preserve">                        queue_out.put(('path', path))</w:t>
      </w:r>
      <w:r w:rsidRPr="00972635">
        <w:br/>
        <w:t xml:space="preserve">                    else:</w:t>
      </w:r>
      <w:r w:rsidRPr="00972635">
        <w:br/>
        <w:t xml:space="preserve">                        queue_out.put(('no_path', []))</w:t>
      </w:r>
      <w:r w:rsidRPr="00972635">
        <w:br/>
      </w:r>
      <w:r w:rsidRPr="00972635">
        <w:br/>
        <w:t xml:space="preserve">        for event in pygame.event.get():</w:t>
      </w:r>
      <w:r w:rsidRPr="00972635">
        <w:br/>
        <w:t xml:space="preserve">            if event.type == pygame.QUIT:</w:t>
      </w:r>
      <w:r w:rsidRPr="00972635">
        <w:br/>
        <w:t xml:space="preserve">                run = False</w:t>
      </w:r>
      <w:r w:rsidRPr="00972635">
        <w:br/>
      </w:r>
      <w:r w:rsidRPr="00972635">
        <w:br/>
        <w:t xml:space="preserve">        pygame.display.flip()</w:t>
      </w:r>
      <w:r w:rsidRPr="00972635">
        <w:br/>
      </w:r>
      <w:r w:rsidRPr="00972635">
        <w:br/>
        <w:t xml:space="preserve">    pygame.quit()</w:t>
      </w:r>
      <w:r w:rsidRPr="00972635">
        <w:br/>
      </w:r>
      <w:r w:rsidRPr="00972635">
        <w:br/>
        <w:t>def mark_robot(obstacle_array, topLeft, topRight, bottomRight, bottomLeft, coloumns, rows):</w:t>
      </w:r>
      <w:r w:rsidRPr="00972635">
        <w:br/>
      </w:r>
      <w:r w:rsidRPr="00972635">
        <w:br/>
        <w:t xml:space="preserve">    x_cord = int((topLeft[0] + topRight[0] + bottomLeft[0] + bottomRight[0]) // 4)</w:t>
      </w:r>
      <w:r w:rsidRPr="00972635">
        <w:br/>
        <w:t xml:space="preserve">    y_cord = int((topLeft[1] + topRight[1] + bottomLeft[1] + bottomRight[1]) // 4)</w:t>
      </w:r>
      <w:r w:rsidRPr="00972635">
        <w:br/>
      </w:r>
      <w:r w:rsidRPr="00972635">
        <w:br/>
        <w:t xml:space="preserve">    x_grid = int(x_cord // 80)</w:t>
      </w:r>
      <w:r w:rsidRPr="00972635">
        <w:br/>
        <w:t xml:space="preserve">    y_grid = int(y_cord // 80)</w:t>
      </w:r>
      <w:r w:rsidRPr="00972635">
        <w:br/>
      </w:r>
      <w:r w:rsidRPr="00972635">
        <w:br/>
      </w:r>
      <w:r w:rsidRPr="00972635">
        <w:lastRenderedPageBreak/>
        <w:t xml:space="preserve">    if 0 &lt;= y_grid &lt; coloumns and 0 &lt;= x_grid &lt; rows:</w:t>
      </w:r>
      <w:r w:rsidRPr="00972635">
        <w:br/>
        <w:t xml:space="preserve">        obstacle_array[y_grid, x_grid] = 2</w:t>
      </w:r>
      <w:r w:rsidRPr="00972635">
        <w:br/>
      </w:r>
      <w:r w:rsidRPr="00972635">
        <w:br/>
        <w:t xml:space="preserve">    return obstacle_array</w:t>
      </w:r>
      <w:r w:rsidRPr="00972635">
        <w:br/>
      </w:r>
      <w:r w:rsidRPr="00972635">
        <w:br/>
        <w:t>def robot_detection(cropped_frame):</w:t>
      </w:r>
      <w:r w:rsidRPr="00972635">
        <w:br/>
        <w:t xml:space="preserve">    cropped_frame_gray = cv2.cvtColor(cropped_frame, cv2.COLOR_BGR2GRAY)</w:t>
      </w:r>
      <w:r w:rsidRPr="00972635">
        <w:br/>
      </w:r>
      <w:r w:rsidRPr="00972635">
        <w:br/>
        <w:t xml:space="preserve">    aruco_dict_robot = cv2.aruco.getPredefinedDictionary(cv2.aruco.DICT_6X6_250)</w:t>
      </w:r>
      <w:r w:rsidRPr="00972635">
        <w:br/>
        <w:t xml:space="preserve">    parameters_robot = cv2.aruco.DetectorParameters()</w:t>
      </w:r>
      <w:r w:rsidRPr="00972635">
        <w:br/>
      </w:r>
      <w:r w:rsidRPr="00972635">
        <w:br/>
        <w:t xml:space="preserve">    detector_robot = cv2.aruco.ArucoDetector(aruco_dict_robot, parameters_robot)</w:t>
      </w:r>
      <w:r w:rsidRPr="00972635">
        <w:br/>
      </w:r>
      <w:r w:rsidRPr="00972635">
        <w:br/>
        <w:t xml:space="preserve">    robot_corners, robot_ids, robot_rejected = detector_robot.detectMarkers(cropped_frame_gray)</w:t>
      </w:r>
      <w:r w:rsidRPr="00972635">
        <w:br/>
      </w:r>
      <w:r w:rsidRPr="00972635">
        <w:br/>
        <w:t xml:space="preserve">    if robot_ids is not None and 43 in robot_ids:</w:t>
      </w:r>
      <w:r w:rsidRPr="00972635">
        <w:br/>
        <w:t xml:space="preserve">        index = np.where(robot_ids == 43)[0][0]</w:t>
      </w:r>
      <w:r w:rsidRPr="00972635">
        <w:br/>
        <w:t xml:space="preserve">        marker_corners = robot_corners[index]</w:t>
      </w:r>
      <w:r w:rsidRPr="00972635">
        <w:br/>
        <w:t xml:space="preserve">        true_robot_corners = marker_corners.reshape((4, 2))</w:t>
      </w:r>
      <w:r w:rsidRPr="00972635">
        <w:br/>
        <w:t xml:space="preserve">        return true_robot_corners</w:t>
      </w:r>
      <w:r w:rsidRPr="00972635">
        <w:br/>
        <w:t xml:space="preserve">    else:</w:t>
      </w:r>
      <w:r w:rsidRPr="00972635">
        <w:br/>
        <w:t xml:space="preserve">        return None</w:t>
      </w:r>
      <w:r w:rsidRPr="00972635">
        <w:br/>
      </w:r>
      <w:r w:rsidRPr="00972635">
        <w:br/>
        <w:t>def object_detection(cropped_frame, coloumns, rows, history_buffer):</w:t>
      </w:r>
      <w:r w:rsidRPr="00972635">
        <w:br/>
      </w:r>
      <w:r w:rsidRPr="00972635">
        <w:br/>
        <w:t xml:space="preserve">    # Convert to HSV</w:t>
      </w:r>
      <w:r w:rsidRPr="00972635">
        <w:br/>
        <w:t xml:space="preserve">        cropped_frame_HSV_unblured = cv2.cvtColor(cropped_frame, cv2.COLOR_BGR2HSV)</w:t>
      </w:r>
      <w:r w:rsidRPr="00972635">
        <w:br/>
        <w:t xml:space="preserve">        cropped_frame_HSV = cv2.GaussianBlur(cropped_frame_HSV_unblured, (5, 5), 0)</w:t>
      </w:r>
      <w:r w:rsidRPr="00972635">
        <w:br/>
      </w:r>
      <w:r w:rsidRPr="00972635">
        <w:br/>
        <w:t># Define HSV ranges to capture all shades of green (light, medium, dark)</w:t>
      </w:r>
      <w:r w:rsidRPr="00972635">
        <w:br/>
        <w:t xml:space="preserve">        green_lower_1 = np.array([35, 20, 40])  # Adjusted to avoid over-detection &amp; flickering</w:t>
      </w:r>
      <w:r w:rsidRPr="00972635">
        <w:br/>
        <w:t xml:space="preserve">        green_upper_1 = np.array([85, 255, 255])</w:t>
      </w:r>
      <w:r w:rsidRPr="00972635">
        <w:br/>
      </w:r>
      <w:r w:rsidRPr="00972635">
        <w:br/>
      </w:r>
      <w:r w:rsidRPr="00972635">
        <w:br/>
        <w:t xml:space="preserve">    # Create masks to filter out green color</w:t>
      </w:r>
      <w:r w:rsidRPr="00972635">
        <w:br/>
        <w:t xml:space="preserve">        green_mask = cv2.inRange(cropped_frame_HSV, green_lower_1, green_upper_1)</w:t>
      </w:r>
      <w:r w:rsidRPr="00972635">
        <w:br/>
      </w:r>
      <w:r w:rsidRPr="00972635">
        <w:br/>
      </w:r>
      <w:r w:rsidRPr="00972635">
        <w:br/>
        <w:t xml:space="preserve">        kernel = np.ones((5, 5), np.uint8)</w:t>
      </w:r>
      <w:r w:rsidRPr="00972635">
        <w:br/>
        <w:t xml:space="preserve">        green_mask = cv2.morphologyEx(green_mask, cv2.MORPH_OPEN, kernel)</w:t>
      </w:r>
      <w:r w:rsidRPr="00972635">
        <w:br/>
        <w:t xml:space="preserve">        green_mask = cv2.morphologyEx(green_mask, cv2.MORPH_CLOSE, kernel)</w:t>
      </w:r>
      <w:r w:rsidRPr="00972635">
        <w:br/>
      </w:r>
      <w:r w:rsidRPr="00972635">
        <w:br/>
        <w:t xml:space="preserve">        num_labels, labels, stats, _ = cv2.connectedComponentsWithStats(green_mask)</w:t>
      </w:r>
      <w:r w:rsidRPr="00972635">
        <w:br/>
      </w:r>
      <w:r w:rsidRPr="00972635">
        <w:br/>
      </w:r>
      <w:r w:rsidRPr="00972635">
        <w:lastRenderedPageBreak/>
        <w:t xml:space="preserve">        min_area = 200</w:t>
      </w:r>
      <w:r w:rsidRPr="00972635">
        <w:br/>
      </w:r>
      <w:r w:rsidRPr="00972635">
        <w:br/>
        <w:t xml:space="preserve">        for i in range(1, num_labels):</w:t>
      </w:r>
      <w:r w:rsidRPr="00972635">
        <w:br/>
        <w:t xml:space="preserve">            if stats[i, cv2.CC_STAT_AREA] &lt; min_area:</w:t>
      </w:r>
      <w:r w:rsidRPr="00972635">
        <w:br/>
        <w:t xml:space="preserve">                green_mask[labels == i] = 0</w:t>
      </w:r>
      <w:r w:rsidRPr="00972635">
        <w:br/>
      </w:r>
      <w:r w:rsidRPr="00972635">
        <w:br/>
        <w:t xml:space="preserve">        green_pixels = cv2.findNonZero(green_mask)</w:t>
      </w:r>
      <w:r w:rsidRPr="00972635">
        <w:br/>
        <w:t xml:space="preserve">        obstacle_array =  np.zeros((coloumns, rows))</w:t>
      </w:r>
      <w:r w:rsidRPr="00972635">
        <w:br/>
        <w:t xml:space="preserve">        if green_pixels is not None:</w:t>
      </w:r>
      <w:r w:rsidRPr="00972635">
        <w:br/>
        <w:t xml:space="preserve">            for point in green_pixels:</w:t>
      </w:r>
      <w:r w:rsidRPr="00972635">
        <w:br/>
        <w:t xml:space="preserve">                x, y = point[0]  # point[0] contains [x, y] from each non-zero pixel</w:t>
      </w:r>
      <w:r w:rsidRPr="00972635">
        <w:br/>
      </w:r>
      <w:r w:rsidRPr="00972635">
        <w:br/>
        <w:t xml:space="preserve">                grid_x = x // 80</w:t>
      </w:r>
      <w:r w:rsidRPr="00972635">
        <w:br/>
        <w:t xml:space="preserve">                grid_y = y // 80</w:t>
      </w:r>
      <w:r w:rsidRPr="00972635">
        <w:br/>
      </w:r>
      <w:r w:rsidRPr="00972635">
        <w:br/>
      </w:r>
      <w:r w:rsidRPr="00972635">
        <w:br/>
      </w:r>
      <w:r w:rsidRPr="00972635">
        <w:br/>
        <w:t xml:space="preserve">                if 0 &lt;= grid_y &lt; coloumns and 0 &lt;= grid_x &lt; rows:</w:t>
      </w:r>
      <w:r w:rsidRPr="00972635">
        <w:br/>
        <w:t xml:space="preserve">                    obstacle_array[grid_y, grid_x] = 1</w:t>
      </w:r>
      <w:r w:rsidRPr="00972635">
        <w:br/>
      </w:r>
      <w:r w:rsidRPr="00972635">
        <w:br/>
      </w:r>
      <w:r w:rsidRPr="00972635">
        <w:br/>
        <w:t xml:space="preserve">        true_robot_corners = robot_detection(cropped_frame)</w:t>
      </w:r>
      <w:r w:rsidRPr="00972635">
        <w:br/>
      </w:r>
      <w:r w:rsidRPr="00972635">
        <w:br/>
      </w:r>
      <w:r w:rsidRPr="00972635">
        <w:br/>
        <w:t xml:space="preserve">        if true_robot_corners is not None:</w:t>
      </w:r>
      <w:r w:rsidRPr="00972635">
        <w:br/>
        <w:t xml:space="preserve">            (topLeft, topRight, bottomRight, bottomLeft) = [tuple(map(int, pt)) for pt in true_robot_corners]</w:t>
      </w:r>
      <w:r w:rsidRPr="00972635">
        <w:br/>
        <w:t xml:space="preserve">            obstacle_array = mark_robot(obstacle_array, topLeft, topRight, bottomRight, bottomLeft, coloumns, rows)</w:t>
      </w:r>
      <w:r w:rsidRPr="00972635">
        <w:br/>
      </w:r>
      <w:r w:rsidRPr="00972635">
        <w:br/>
      </w:r>
      <w:r w:rsidRPr="00972635">
        <w:br/>
        <w:t xml:space="preserve">        return obstacle_array, true_robot_corners</w:t>
      </w:r>
      <w:r w:rsidRPr="00972635">
        <w:br/>
      </w:r>
      <w:r w:rsidRPr="00972635">
        <w:br/>
      </w:r>
      <w:r w:rsidRPr="00972635">
        <w:br/>
        <w:t>def perspective_warp(ordered_corners, new_points, undistorted_frame, average_length, average_width):</w:t>
      </w:r>
      <w:r w:rsidRPr="00972635">
        <w:br/>
        <w:t xml:space="preserve">    #apply perspective warp</w:t>
      </w:r>
      <w:r w:rsidRPr="00972635">
        <w:br/>
        <w:t xml:space="preserve">    matrix = cv2.getPerspectiveTransform(ordered_corners, new_points)</w:t>
      </w:r>
      <w:r w:rsidRPr="00972635">
        <w:br/>
        <w:t xml:space="preserve">    result = cv2.warpPerspective(undistorted_frame, matrix, (average_length, average_width))</w:t>
      </w:r>
      <w:r w:rsidRPr="00972635">
        <w:br/>
      </w:r>
      <w:r w:rsidRPr="00972635">
        <w:br/>
        <w:t xml:space="preserve">    #crop result for rectangular grid image</w:t>
      </w:r>
      <w:r w:rsidRPr="00972635">
        <w:br/>
        <w:t xml:space="preserve">    start_y = int((average_width % 80) // 2)</w:t>
      </w:r>
      <w:r w:rsidRPr="00972635">
        <w:br/>
        <w:t xml:space="preserve">    start_x = int((average_length % 80) // 2)</w:t>
      </w:r>
      <w:r w:rsidRPr="00972635">
        <w:br/>
      </w:r>
      <w:r w:rsidRPr="00972635">
        <w:br/>
        <w:t xml:space="preserve">    end_x = (average_length - start_x)</w:t>
      </w:r>
      <w:r w:rsidRPr="00972635">
        <w:br/>
        <w:t xml:space="preserve">    end_y = (average_width - start_y)</w:t>
      </w:r>
      <w:r w:rsidRPr="00972635">
        <w:br/>
      </w:r>
      <w:r w:rsidRPr="00972635">
        <w:br/>
      </w:r>
      <w:r w:rsidRPr="00972635">
        <w:br/>
        <w:t xml:space="preserve">    cropped_result = result[start_y:end_y, start_x:end_x]</w:t>
      </w:r>
      <w:r w:rsidRPr="00972635">
        <w:br/>
      </w:r>
      <w:r w:rsidRPr="00972635">
        <w:br/>
        <w:t xml:space="preserve">    return cropped_result</w:t>
      </w:r>
      <w:r w:rsidRPr="00972635">
        <w:br/>
      </w:r>
      <w:r w:rsidRPr="00972635">
        <w:br/>
      </w:r>
      <w:r w:rsidRPr="00972635">
        <w:br/>
      </w:r>
      <w:r w:rsidRPr="00972635">
        <w:lastRenderedPageBreak/>
        <w:br/>
      </w:r>
      <w:r w:rsidRPr="00972635">
        <w:br/>
        <w:t>def rectangle(ordered_corners, undistorted_frame):</w:t>
      </w:r>
      <w:r w:rsidRPr="00972635">
        <w:br/>
        <w:t xml:space="preserve">    # find dimensions of undistored_frame</w:t>
      </w:r>
      <w:r w:rsidRPr="00972635">
        <w:br/>
      </w:r>
      <w:r w:rsidRPr="00972635">
        <w:br/>
        <w:t xml:space="preserve">    max_left = abs(ordered_corners[0][1] - ordered_corners[1][1])</w:t>
      </w:r>
      <w:r w:rsidRPr="00972635">
        <w:br/>
        <w:t xml:space="preserve">    max_right = abs(ordered_corners[2][1] - ordered_corners[3][1])</w:t>
      </w:r>
      <w:r w:rsidRPr="00972635">
        <w:br/>
        <w:t xml:space="preserve">    average_width = int((max_left + max_right) / 2)</w:t>
      </w:r>
      <w:r w:rsidRPr="00972635">
        <w:br/>
      </w:r>
      <w:r w:rsidRPr="00972635">
        <w:br/>
        <w:t xml:space="preserve">    max_up = abs(ordered_corners[1][0] - ordered_corners[2][0])</w:t>
      </w:r>
      <w:r w:rsidRPr="00972635">
        <w:br/>
        <w:t xml:space="preserve">    max_down = abs(ordered_corners[0][0] - ordered_corners[3][0])</w:t>
      </w:r>
      <w:r w:rsidRPr="00972635">
        <w:br/>
        <w:t xml:space="preserve">    average_length = int((max_up + max_down) / 2)</w:t>
      </w:r>
      <w:r w:rsidRPr="00972635">
        <w:br/>
      </w:r>
      <w:r w:rsidRPr="00972635">
        <w:br/>
        <w:t xml:space="preserve">    columns = (int(average_width // 80))</w:t>
      </w:r>
      <w:r w:rsidRPr="00972635">
        <w:br/>
        <w:t xml:space="preserve">    rows = (int(average_length // 80))</w:t>
      </w:r>
      <w:r w:rsidRPr="00972635">
        <w:br/>
      </w:r>
      <w:r w:rsidRPr="00972635">
        <w:br/>
        <w:t xml:space="preserve">    start_y = int((average_width % 80) // 2)</w:t>
      </w:r>
      <w:r w:rsidRPr="00972635">
        <w:br/>
        <w:t xml:space="preserve">    start_x = int((average_length % 80) // 2)</w:t>
      </w:r>
      <w:r w:rsidRPr="00972635">
        <w:br/>
      </w:r>
      <w:r w:rsidRPr="00972635">
        <w:br/>
        <w:t xml:space="preserve">    end_x = (average_length - start_x)</w:t>
      </w:r>
      <w:r w:rsidRPr="00972635">
        <w:br/>
        <w:t xml:space="preserve">    end_y = (average_width - start_y)</w:t>
      </w:r>
      <w:r w:rsidRPr="00972635">
        <w:br/>
      </w:r>
      <w:r w:rsidRPr="00972635">
        <w:br/>
        <w:t xml:space="preserve">    cropped_width = end_x - start_x</w:t>
      </w:r>
      <w:r w:rsidRPr="00972635">
        <w:br/>
        <w:t xml:space="preserve">    cropped_height = end_y - start_y</w:t>
      </w:r>
      <w:r w:rsidRPr="00972635">
        <w:br/>
      </w:r>
      <w:r w:rsidRPr="00972635">
        <w:br/>
        <w:t xml:space="preserve">    return average_width, average_length, columns, rows, cropped_width, cropped_height</w:t>
      </w:r>
      <w:r w:rsidRPr="00972635">
        <w:br/>
      </w:r>
      <w:r w:rsidRPr="00972635">
        <w:br/>
      </w:r>
      <w:r w:rsidRPr="00972635">
        <w:br/>
        <w:t>def process_markers(corners, ids, desired_order):</w:t>
      </w:r>
      <w:r w:rsidRPr="00972635">
        <w:br/>
        <w:t xml:space="preserve">    ordered_corners = np.zeros((len(desired_order), 2), dtype=np.float32)</w:t>
      </w:r>
      <w:r w:rsidRPr="00972635">
        <w:br/>
        <w:t xml:space="preserve">    ids = ids.flatten()</w:t>
      </w:r>
      <w:r w:rsidRPr="00972635">
        <w:br/>
      </w:r>
      <w:r w:rsidRPr="00972635">
        <w:br/>
        <w:t xml:space="preserve">    # searches from ids and adds aruco-coordinate to ordered_corners array</w:t>
      </w:r>
      <w:r w:rsidRPr="00972635">
        <w:br/>
        <w:t xml:space="preserve">    for i, marker_id in enumerate(desired_order):</w:t>
      </w:r>
      <w:r w:rsidRPr="00972635">
        <w:br/>
        <w:t xml:space="preserve">        if marker_id in ids:</w:t>
      </w:r>
      <w:r w:rsidRPr="00972635">
        <w:br/>
        <w:t xml:space="preserve">            index = np.where(ids == marker_id)[0][0]</w:t>
      </w:r>
      <w:r w:rsidRPr="00972635">
        <w:br/>
        <w:t xml:space="preserve">            top_left = corners[index][0][0]</w:t>
      </w:r>
      <w:r w:rsidRPr="00972635">
        <w:br/>
        <w:t xml:space="preserve">            ordered_corners[i] = top_left</w:t>
      </w:r>
      <w:r w:rsidRPr="00972635">
        <w:br/>
        <w:t xml:space="preserve">    return ordered_corners</w:t>
      </w:r>
      <w:r w:rsidRPr="00972635">
        <w:br/>
      </w:r>
      <w:r w:rsidRPr="00972635">
        <w:br/>
        <w:t># Callback when MQTT message is received</w:t>
      </w:r>
      <w:r w:rsidRPr="00972635">
        <w:br/>
        <w:t>def on_message(client, userdata, msg):</w:t>
      </w:r>
      <w:r w:rsidRPr="00972635">
        <w:br/>
        <w:t xml:space="preserve">    global esp32_ready</w:t>
      </w:r>
      <w:r w:rsidRPr="00972635">
        <w:br/>
        <w:t xml:space="preserve">    message = msg.payload.decode("utf-8")</w:t>
      </w:r>
      <w:r w:rsidRPr="00972635">
        <w:br/>
        <w:t xml:space="preserve">    if message == "ready":</w:t>
      </w:r>
      <w:r w:rsidRPr="00972635">
        <w:br/>
        <w:t xml:space="preserve">        esp32_ready = True</w:t>
      </w:r>
      <w:r w:rsidRPr="00972635">
        <w:br/>
        <w:t xml:space="preserve">        print("ESP32 is ready and connected!")</w:t>
      </w:r>
      <w:r w:rsidRPr="00972635">
        <w:br/>
      </w:r>
      <w:r w:rsidRPr="00972635">
        <w:br/>
        <w:t># Callback when MQTT client is connected to broker</w:t>
      </w:r>
      <w:r w:rsidRPr="00972635">
        <w:br/>
        <w:t>def on_connect(client, userdata, flags, rc):</w:t>
      </w:r>
      <w:r w:rsidRPr="00972635">
        <w:br/>
        <w:t xml:space="preserve">    print(f"Connected to MQTT broker with result code {rc}")</w:t>
      </w:r>
      <w:r w:rsidRPr="00972635">
        <w:br/>
      </w:r>
      <w:r w:rsidRPr="00972635">
        <w:lastRenderedPageBreak/>
        <w:t xml:space="preserve">    client.subscribe(status_topic)  # Subscribe to the status topic</w:t>
      </w:r>
      <w:r w:rsidRPr="00972635">
        <w:br/>
      </w:r>
      <w:r w:rsidRPr="00972635">
        <w:br/>
        <w:t>if __name__ == "__main__":</w:t>
      </w:r>
      <w:r w:rsidRPr="00972635">
        <w:br/>
      </w:r>
      <w:r w:rsidRPr="00972635">
        <w:br/>
        <w:t xml:space="preserve">    client = mqtt.Client()</w:t>
      </w:r>
      <w:r w:rsidRPr="00972635">
        <w:br/>
        <w:t xml:space="preserve">    client.on_connect = on_connect</w:t>
      </w:r>
      <w:r w:rsidRPr="00972635">
        <w:br/>
        <w:t xml:space="preserve">    client.on_message = on_message</w:t>
      </w:r>
      <w:r w:rsidRPr="00972635">
        <w:br/>
        <w:t xml:space="preserve">    client.connect(broker, port)</w:t>
      </w:r>
      <w:r w:rsidRPr="00972635">
        <w:br/>
      </w:r>
      <w:r w:rsidRPr="00972635">
        <w:br/>
        <w:t xml:space="preserve">    client.loop_start()</w:t>
      </w:r>
      <w:r w:rsidRPr="00972635">
        <w:br/>
      </w:r>
      <w:r w:rsidRPr="00972635">
        <w:br/>
        <w:t xml:space="preserve">    while not esp32_ready:</w:t>
      </w:r>
      <w:r w:rsidRPr="00972635">
        <w:br/>
        <w:t xml:space="preserve">        time.sleep(0.1)</w:t>
      </w:r>
      <w:r w:rsidRPr="00972635">
        <w:br/>
        <w:t xml:space="preserve">    print("hello by adele")</w:t>
      </w:r>
      <w:r w:rsidRPr="00972635">
        <w:br/>
      </w:r>
      <w:r w:rsidRPr="00972635">
        <w:br/>
        <w:t xml:space="preserve">    # Camera matrix and distortion coefficients</w:t>
      </w:r>
      <w:r w:rsidRPr="00972635">
        <w:br/>
        <w:t xml:space="preserve">    camera_matrix = np.array([[650.07504615, 0, 624.17607378],</w:t>
      </w:r>
      <w:r w:rsidRPr="00972635">
        <w:br/>
        <w:t xml:space="preserve">                              [0, 650.3368611, 366.05976318],</w:t>
      </w:r>
      <w:r w:rsidRPr="00972635">
        <w:br/>
        <w:t xml:space="preserve">                              [0, 0, 1]])</w:t>
      </w:r>
      <w:r w:rsidRPr="00972635">
        <w:br/>
      </w:r>
      <w:r w:rsidRPr="00972635">
        <w:br/>
        <w:t xml:space="preserve">    dist_coeffs = np.array([[-0.39029839, 0.188932, 0.00151121, -0.00146645, -0.04711856]])</w:t>
      </w:r>
      <w:r w:rsidRPr="00972635">
        <w:br/>
      </w:r>
      <w:r w:rsidRPr="00972635">
        <w:br/>
        <w:t xml:space="preserve">    old_obstacle_array = np.array([0])</w:t>
      </w:r>
      <w:r w:rsidRPr="00972635">
        <w:br/>
      </w:r>
      <w:r w:rsidRPr="00972635">
        <w:br/>
        <w:t xml:space="preserve">    HISTORY_LENGTH = 5</w:t>
      </w:r>
      <w:r w:rsidRPr="00972635">
        <w:br/>
        <w:t xml:space="preserve">    history_buffer = deque(maxlen=HISTORY_LENGTH)</w:t>
      </w:r>
      <w:r w:rsidRPr="00972635">
        <w:br/>
      </w:r>
      <w:r w:rsidRPr="00972635">
        <w:br/>
        <w:t xml:space="preserve">    cap = cv2.VideoCapture(0)</w:t>
      </w:r>
      <w:r w:rsidRPr="00972635">
        <w:br/>
        <w:t xml:space="preserve">    cap.set(cv2.CAP_PROP_FRAME_WIDTH, 1680)</w:t>
      </w:r>
      <w:r w:rsidRPr="00972635">
        <w:br/>
        <w:t xml:space="preserve">    cap.set(cv2.CAP_PROP_FRAME_HEIGHT, 945)</w:t>
      </w:r>
      <w:r w:rsidRPr="00972635">
        <w:br/>
        <w:t xml:space="preserve">    #Queues for multiprocessing</w:t>
      </w:r>
      <w:r w:rsidRPr="00972635">
        <w:br/>
        <w:t xml:space="preserve">    queue1 = multiprocessing.Queue()</w:t>
      </w:r>
      <w:r w:rsidRPr="00972635">
        <w:br/>
        <w:t xml:space="preserve">    queue2 = multiprocessing.Queue()</w:t>
      </w:r>
      <w:r w:rsidRPr="00972635">
        <w:br/>
        <w:t xml:space="preserve">    queue3 = multiprocessing.Queue()</w:t>
      </w:r>
      <w:r w:rsidRPr="00972635">
        <w:br/>
      </w:r>
      <w:r w:rsidRPr="00972635">
        <w:br/>
      </w:r>
      <w:r w:rsidRPr="00972635">
        <w:br/>
        <w:t xml:space="preserve">    #index process p1</w:t>
      </w:r>
      <w:r w:rsidRPr="00972635">
        <w:br/>
        <w:t xml:space="preserve">    p1 = multiprocessing.Process(target=pathfinding_algorithm, args=(queue1, queue2), daemon=True)</w:t>
      </w:r>
      <w:r w:rsidRPr="00972635">
        <w:br/>
        <w:t xml:space="preserve">    p2 = multiprocessing.Process(target=control_algorithm, args=(queue3,), daemon=True)</w:t>
      </w:r>
      <w:r w:rsidRPr="00972635">
        <w:br/>
      </w:r>
      <w:r w:rsidRPr="00972635">
        <w:br/>
      </w:r>
      <w:r w:rsidRPr="00972635">
        <w:br/>
        <w:t xml:space="preserve">    p1.start()</w:t>
      </w:r>
      <w:r w:rsidRPr="00972635">
        <w:br/>
        <w:t xml:space="preserve">    p2.start()</w:t>
      </w:r>
      <w:r w:rsidRPr="00972635">
        <w:br/>
      </w:r>
      <w:r w:rsidRPr="00972635">
        <w:br/>
      </w:r>
      <w:r w:rsidRPr="00972635">
        <w:br/>
        <w:t xml:space="preserve">    time.sleep(1)</w:t>
      </w:r>
      <w:r w:rsidRPr="00972635">
        <w:br/>
        <w:t xml:space="preserve">    prev_frame_time = 0</w:t>
      </w:r>
      <w:r w:rsidRPr="00972635">
        <w:br/>
        <w:t xml:space="preserve">    while True:</w:t>
      </w:r>
      <w:r w:rsidRPr="00972635">
        <w:br/>
        <w:t xml:space="preserve">        new_frame_time = time.time()</w:t>
      </w:r>
      <w:r w:rsidRPr="00972635">
        <w:br/>
      </w:r>
      <w:r w:rsidRPr="00972635">
        <w:br/>
        <w:t xml:space="preserve">        # grab frame</w:t>
      </w:r>
      <w:r w:rsidRPr="00972635">
        <w:br/>
        <w:t xml:space="preserve">        ret, distorteted_frame = cap.read()</w:t>
      </w:r>
      <w:r w:rsidRPr="00972635">
        <w:br/>
      </w:r>
      <w:r w:rsidRPr="00972635">
        <w:br/>
      </w:r>
      <w:r w:rsidRPr="00972635">
        <w:lastRenderedPageBreak/>
        <w:t xml:space="preserve">        if not ret:</w:t>
      </w:r>
      <w:r w:rsidRPr="00972635">
        <w:br/>
        <w:t xml:space="preserve">            print("Failed to grab frame")</w:t>
      </w:r>
      <w:r w:rsidRPr="00972635">
        <w:br/>
        <w:t xml:space="preserve">            break</w:t>
      </w:r>
      <w:r w:rsidRPr="00972635">
        <w:br/>
      </w:r>
      <w:r w:rsidRPr="00972635">
        <w:br/>
        <w:t xml:space="preserve">        # Undistort the frame</w:t>
      </w:r>
      <w:r w:rsidRPr="00972635">
        <w:br/>
        <w:t xml:space="preserve">        undistorted_frame = cv2.undistort(distorteted_frame, camera_matrix, dist_coeffs)</w:t>
      </w:r>
      <w:r w:rsidRPr="00972635">
        <w:br/>
        <w:t xml:space="preserve">        gray_undistored_frame = cv2.cvtColor(undistorted_frame, cv2.COLOR_BGR2GRAY)</w:t>
      </w:r>
      <w:r w:rsidRPr="00972635">
        <w:br/>
      </w:r>
      <w:r w:rsidRPr="00972635">
        <w:br/>
        <w:t xml:space="preserve">        # load in aruco markers</w:t>
      </w:r>
      <w:r w:rsidRPr="00972635">
        <w:br/>
        <w:t xml:space="preserve">        aruco_dict = cv2.aruco.getPredefinedDictionary(cv2.aruco.DICT_6X6_250)</w:t>
      </w:r>
      <w:r w:rsidRPr="00972635">
        <w:br/>
        <w:t xml:space="preserve">        parameters = cv2.aruco.DetectorParameters()</w:t>
      </w:r>
      <w:r w:rsidRPr="00972635">
        <w:br/>
      </w:r>
      <w:r w:rsidRPr="00972635">
        <w:br/>
        <w:t xml:space="preserve">        # detect aruco markers</w:t>
      </w:r>
      <w:r w:rsidRPr="00972635">
        <w:br/>
        <w:t xml:space="preserve">        detector = cv2.aruco.ArucoDetector(aruco_dict, parameters)</w:t>
      </w:r>
      <w:r w:rsidRPr="00972635">
        <w:br/>
        <w:t xml:space="preserve">        corners, ids, rejected = detector.detectMarkers(gray_undistored_frame)</w:t>
      </w:r>
      <w:r w:rsidRPr="00972635">
        <w:br/>
      </w:r>
      <w:r w:rsidRPr="00972635">
        <w:br/>
        <w:t xml:space="preserve">        if ids is not None and not CORNERS:</w:t>
      </w:r>
      <w:r w:rsidRPr="00972635">
        <w:br/>
        <w:t xml:space="preserve">            # process aruco detected aruco codes into correct order</w:t>
      </w:r>
      <w:r w:rsidRPr="00972635">
        <w:br/>
        <w:t xml:space="preserve">            ordered_corners = process_markers(corners, ids, [60, 65, 64, 62])</w:t>
      </w:r>
      <w:r w:rsidRPr="00972635">
        <w:br/>
        <w:t xml:space="preserve">            average_width, average_length, coloumns, rows, cropped_width, cropped_height = rectangle(ordered_corners, undistorted_frame)</w:t>
      </w:r>
      <w:r w:rsidRPr="00972635">
        <w:br/>
        <w:t xml:space="preserve">            new_points = np.float32([[0, average_width], [0, 0], [average_length, 0], [average_length, average_width]])</w:t>
      </w:r>
      <w:r w:rsidRPr="00972635">
        <w:br/>
        <w:t xml:space="preserve">            CORNERS = True</w:t>
      </w:r>
      <w:r w:rsidRPr="00972635">
        <w:br/>
      </w:r>
      <w:r w:rsidRPr="00972635">
        <w:br/>
        <w:t xml:space="preserve">        cropped_frame = perspective_warp(ordered_corners, new_points, undistorted_frame, average_length, average_width)</w:t>
      </w:r>
      <w:r w:rsidRPr="00972635">
        <w:br/>
      </w:r>
      <w:r w:rsidRPr="00972635">
        <w:br/>
      </w:r>
      <w:r w:rsidRPr="00972635">
        <w:br/>
        <w:t xml:space="preserve">        #send information into queue1</w:t>
      </w:r>
      <w:r w:rsidRPr="00972635">
        <w:br/>
        <w:t xml:space="preserve">        obstacle_array, true_robot_corners = object_detection(cropped_frame, coloumns, rows, history_buffer)</w:t>
      </w:r>
      <w:r w:rsidRPr="00972635">
        <w:br/>
        <w:t xml:space="preserve">        #create path array</w:t>
      </w:r>
      <w:r w:rsidRPr="00972635">
        <w:br/>
        <w:t xml:space="preserve">        queue1.put(obstacle_array)</w:t>
      </w:r>
      <w:r w:rsidRPr="00972635">
        <w:br/>
      </w:r>
      <w:r w:rsidRPr="00972635">
        <w:br/>
        <w:t xml:space="preserve">        try:</w:t>
      </w:r>
      <w:r w:rsidRPr="00972635">
        <w:br/>
        <w:t xml:space="preserve">            message, data = queue2.get_nowait()</w:t>
      </w:r>
      <w:r w:rsidRPr="00972635">
        <w:br/>
        <w:t xml:space="preserve">            if message == 'path':</w:t>
      </w:r>
      <w:r w:rsidRPr="00972635">
        <w:br/>
        <w:t xml:space="preserve">                #print("Path found!")</w:t>
      </w:r>
      <w:r w:rsidRPr="00972635">
        <w:br/>
        <w:t xml:space="preserve">                data = insert_midpoints(data)</w:t>
      </w:r>
      <w:r w:rsidRPr="00972635">
        <w:br/>
        <w:t xml:space="preserve">                path_list = spline_line(data)</w:t>
      </w:r>
      <w:r w:rsidRPr="00972635">
        <w:br/>
        <w:t xml:space="preserve">            elif message == 'no_path':</w:t>
      </w:r>
      <w:r w:rsidRPr="00972635">
        <w:br/>
        <w:t xml:space="preserve">                #print("No path available.")</w:t>
      </w:r>
      <w:r w:rsidRPr="00972635">
        <w:br/>
        <w:t xml:space="preserve">                path_list = None</w:t>
      </w:r>
      <w:r w:rsidRPr="00972635">
        <w:br/>
        <w:t xml:space="preserve">            elif message == 'cleared':</w:t>
      </w:r>
      <w:r w:rsidRPr="00972635">
        <w:br/>
        <w:t xml:space="preserve">                #print("Path cleared.")</w:t>
      </w:r>
      <w:r w:rsidRPr="00972635">
        <w:br/>
        <w:t xml:space="preserve">                path_list = None</w:t>
      </w:r>
      <w:r w:rsidRPr="00972635">
        <w:br/>
      </w:r>
      <w:r w:rsidRPr="00972635">
        <w:br/>
        <w:t xml:space="preserve">        except Empty:</w:t>
      </w:r>
      <w:r w:rsidRPr="00972635">
        <w:br/>
      </w:r>
      <w:r w:rsidRPr="00972635">
        <w:lastRenderedPageBreak/>
        <w:t xml:space="preserve">            pass</w:t>
      </w:r>
      <w:r w:rsidRPr="00972635">
        <w:br/>
      </w:r>
      <w:r w:rsidRPr="00972635">
        <w:br/>
      </w:r>
      <w:r w:rsidRPr="00972635">
        <w:br/>
        <w:t xml:space="preserve">        queue3.put((path_list, true_robot_corners))</w:t>
      </w:r>
      <w:r w:rsidRPr="00972635">
        <w:br/>
      </w:r>
      <w:r w:rsidRPr="00972635">
        <w:br/>
      </w:r>
      <w:r w:rsidRPr="00972635">
        <w:br/>
        <w:t xml:space="preserve">        fps = 1 / (new_frame_time - prev_frame_time) if (new_frame_time - prev_frame_time) &gt; 0 else 0</w:t>
      </w:r>
      <w:r w:rsidRPr="00972635">
        <w:br/>
        <w:t xml:space="preserve">        prev_frame_time = new_frame_time</w:t>
      </w:r>
      <w:r w:rsidRPr="00972635">
        <w:br/>
        <w:t xml:space="preserve">        cv2.putText(cropped_frame, f'FPS: {fps:.2f}', (10, 30), cv2.FONT_HERSHEY_SIMPLEX,</w:t>
      </w:r>
      <w:r w:rsidRPr="00972635">
        <w:br/>
        <w:t xml:space="preserve">                    1, (0, 255, 0), 2, cv2.LINE_AA)</w:t>
      </w:r>
      <w:r w:rsidRPr="00972635">
        <w:br/>
      </w:r>
      <w:r w:rsidRPr="00972635">
        <w:br/>
        <w:t xml:space="preserve">        if path_list is None:</w:t>
      </w:r>
      <w:r w:rsidRPr="00972635">
        <w:br/>
        <w:t xml:space="preserve">            cv2.imshow("frame", cropped_frame)</w:t>
      </w:r>
      <w:r w:rsidRPr="00972635">
        <w:br/>
        <w:t xml:space="preserve">        else:</w:t>
      </w:r>
      <w:r w:rsidRPr="00972635">
        <w:br/>
        <w:t xml:space="preserve">            for (x,y) in path_list:</w:t>
      </w:r>
      <w:r w:rsidRPr="00972635">
        <w:br/>
        <w:t xml:space="preserve">                cv2.circle(cropped_frame, (x,y), 5, (255,0,0), -1)</w:t>
      </w:r>
      <w:r w:rsidRPr="00972635">
        <w:br/>
        <w:t xml:space="preserve">                cv2.imshow("frame", cropped_frame)</w:t>
      </w:r>
      <w:r w:rsidRPr="00972635">
        <w:br/>
      </w:r>
      <w:r w:rsidRPr="00972635">
        <w:br/>
      </w:r>
      <w:r w:rsidRPr="00972635">
        <w:br/>
        <w:t xml:space="preserve">        # Exit on pressing the 'q' key</w:t>
      </w:r>
      <w:r w:rsidRPr="00972635">
        <w:br/>
        <w:t xml:space="preserve">        if cv2.waitKey(1) &amp; 0xFF == ord('q'):</w:t>
      </w:r>
      <w:r w:rsidRPr="00972635">
        <w:br/>
        <w:t xml:space="preserve">            break</w:t>
      </w:r>
      <w:r w:rsidRPr="00972635">
        <w:br/>
      </w:r>
      <w:r w:rsidRPr="00972635">
        <w:br/>
        <w:t xml:space="preserve">    # Release the capture object and close any open windows after the loop ends</w:t>
      </w:r>
      <w:r w:rsidRPr="00972635">
        <w:br/>
        <w:t xml:space="preserve">    cap.release()</w:t>
      </w:r>
      <w:r w:rsidRPr="00972635">
        <w:br/>
        <w:t xml:space="preserve">    p1.terminate()</w:t>
      </w:r>
      <w:r w:rsidRPr="00972635">
        <w:br/>
        <w:t xml:space="preserve">    p2.terminate()</w:t>
      </w:r>
      <w:r w:rsidRPr="00972635">
        <w:br/>
        <w:t xml:space="preserve">    cv2.destroyAllWindows()</w:t>
      </w:r>
      <w:r w:rsidRPr="00972635">
        <w:br/>
      </w:r>
    </w:p>
    <w:p w14:paraId="28F94B85" w14:textId="4F65EF8A" w:rsidR="00972635" w:rsidRDefault="005C6DB9" w:rsidP="00240494">
      <w:pPr>
        <w:pStyle w:val="UnnumberedHeading1"/>
      </w:pPr>
      <w:bookmarkStart w:id="61" w:name="_Toc197417255"/>
      <w:r>
        <w:lastRenderedPageBreak/>
        <w:t>Appendix C: Arduino Code</w:t>
      </w:r>
      <w:bookmarkEnd w:id="61"/>
    </w:p>
    <w:p w14:paraId="0B37F392" w14:textId="77777777" w:rsidR="005C6DB9" w:rsidRPr="005C6DB9" w:rsidRDefault="005C6DB9" w:rsidP="005C6DB9">
      <w:pPr>
        <w:pStyle w:val="CodeSnippet"/>
      </w:pPr>
      <w:r w:rsidRPr="005C6DB9">
        <w:t>#include &lt;Arduino.h&gt;</w:t>
      </w:r>
    </w:p>
    <w:p w14:paraId="7C87ECBF" w14:textId="77777777" w:rsidR="005C6DB9" w:rsidRPr="005C6DB9" w:rsidRDefault="005C6DB9" w:rsidP="005C6DB9">
      <w:pPr>
        <w:pStyle w:val="CodeSnippet"/>
      </w:pPr>
      <w:r w:rsidRPr="005C6DB9">
        <w:t>#include &lt;WiFi.h&gt;</w:t>
      </w:r>
    </w:p>
    <w:p w14:paraId="05924AE2" w14:textId="77777777" w:rsidR="005C6DB9" w:rsidRPr="005C6DB9" w:rsidRDefault="005C6DB9" w:rsidP="005C6DB9">
      <w:pPr>
        <w:pStyle w:val="CodeSnippet"/>
      </w:pPr>
      <w:r w:rsidRPr="005C6DB9">
        <w:t>#include &lt;PubSubClient.h&gt;</w:t>
      </w:r>
    </w:p>
    <w:p w14:paraId="584F7E5E" w14:textId="4FADAADB" w:rsidR="005C6DB9" w:rsidRPr="005C6DB9" w:rsidRDefault="005C6DB9" w:rsidP="005C6DB9">
      <w:pPr>
        <w:pStyle w:val="CodeSnippet"/>
      </w:pPr>
      <w:r w:rsidRPr="005C6DB9">
        <w:t>#include &lt;ArduinoJson.h&gt;  </w:t>
      </w:r>
    </w:p>
    <w:p w14:paraId="7CAFB3D0" w14:textId="77777777" w:rsidR="005C6DB9" w:rsidRPr="005C6DB9" w:rsidRDefault="005C6DB9" w:rsidP="005C6DB9">
      <w:pPr>
        <w:pStyle w:val="CodeSnippet"/>
      </w:pPr>
    </w:p>
    <w:p w14:paraId="7B922054" w14:textId="77777777" w:rsidR="005C6DB9" w:rsidRPr="005C6DB9" w:rsidRDefault="005C6DB9" w:rsidP="005C6DB9">
      <w:pPr>
        <w:pStyle w:val="CodeSnippet"/>
      </w:pPr>
      <w:r w:rsidRPr="005C6DB9">
        <w:t>// Motor control pins</w:t>
      </w:r>
    </w:p>
    <w:p w14:paraId="2FEF3AC4" w14:textId="77777777" w:rsidR="005C6DB9" w:rsidRPr="005C6DB9" w:rsidRDefault="005C6DB9" w:rsidP="005C6DB9">
      <w:pPr>
        <w:pStyle w:val="CodeSnippet"/>
      </w:pPr>
      <w:r w:rsidRPr="005C6DB9">
        <w:t>#define MOTOR_BL_1 19</w:t>
      </w:r>
    </w:p>
    <w:p w14:paraId="07AE3B9C" w14:textId="77777777" w:rsidR="005C6DB9" w:rsidRPr="005C6DB9" w:rsidRDefault="005C6DB9" w:rsidP="005C6DB9">
      <w:pPr>
        <w:pStyle w:val="CodeSnippet"/>
      </w:pPr>
      <w:r w:rsidRPr="005C6DB9">
        <w:t>#define MOTOR_BL_2 21</w:t>
      </w:r>
    </w:p>
    <w:p w14:paraId="4231914F" w14:textId="77777777" w:rsidR="005C6DB9" w:rsidRPr="005C6DB9" w:rsidRDefault="005C6DB9" w:rsidP="005C6DB9">
      <w:pPr>
        <w:pStyle w:val="CodeSnippet"/>
      </w:pPr>
      <w:r w:rsidRPr="005C6DB9">
        <w:t>#define MOTOR_FL_1 22</w:t>
      </w:r>
    </w:p>
    <w:p w14:paraId="02A0620A" w14:textId="77777777" w:rsidR="005C6DB9" w:rsidRPr="005C6DB9" w:rsidRDefault="005C6DB9" w:rsidP="005C6DB9">
      <w:pPr>
        <w:pStyle w:val="CodeSnippet"/>
      </w:pPr>
      <w:r w:rsidRPr="005C6DB9">
        <w:t>#define MOTOR_FL_2 23</w:t>
      </w:r>
    </w:p>
    <w:p w14:paraId="5DDDC10B" w14:textId="77777777" w:rsidR="005C6DB9" w:rsidRPr="005C6DB9" w:rsidRDefault="005C6DB9" w:rsidP="005C6DB9">
      <w:pPr>
        <w:pStyle w:val="CodeSnippet"/>
      </w:pPr>
      <w:r w:rsidRPr="005C6DB9">
        <w:t>#define MOTOR_FR_1 18</w:t>
      </w:r>
    </w:p>
    <w:p w14:paraId="1F43B1AB" w14:textId="77777777" w:rsidR="005C6DB9" w:rsidRPr="005C6DB9" w:rsidRDefault="005C6DB9" w:rsidP="005C6DB9">
      <w:pPr>
        <w:pStyle w:val="CodeSnippet"/>
      </w:pPr>
      <w:r w:rsidRPr="005C6DB9">
        <w:t>#define MOTOR_FR_2 17</w:t>
      </w:r>
    </w:p>
    <w:p w14:paraId="0303C278" w14:textId="77777777" w:rsidR="005C6DB9" w:rsidRPr="005C6DB9" w:rsidRDefault="005C6DB9" w:rsidP="005C6DB9">
      <w:pPr>
        <w:pStyle w:val="CodeSnippet"/>
      </w:pPr>
      <w:r w:rsidRPr="005C6DB9">
        <w:t>#define MOTOR_BR_1 4</w:t>
      </w:r>
    </w:p>
    <w:p w14:paraId="424824CC" w14:textId="77777777" w:rsidR="005C6DB9" w:rsidRPr="005C6DB9" w:rsidRDefault="005C6DB9" w:rsidP="005C6DB9">
      <w:pPr>
        <w:pStyle w:val="CodeSnippet"/>
      </w:pPr>
      <w:r w:rsidRPr="005C6DB9">
        <w:t>#define MOTOR_BR_2 16</w:t>
      </w:r>
    </w:p>
    <w:p w14:paraId="64B89095" w14:textId="77777777" w:rsidR="005C6DB9" w:rsidRPr="005C6DB9" w:rsidRDefault="005C6DB9" w:rsidP="005C6DB9">
      <w:pPr>
        <w:pStyle w:val="CodeSnippet"/>
      </w:pPr>
    </w:p>
    <w:p w14:paraId="178F993F" w14:textId="77777777" w:rsidR="005C6DB9" w:rsidRPr="005C6DB9" w:rsidRDefault="005C6DB9" w:rsidP="005C6DB9">
      <w:pPr>
        <w:pStyle w:val="CodeSnippet"/>
      </w:pPr>
      <w:r w:rsidRPr="005C6DB9">
        <w:t>// Wi-Fi credentials</w:t>
      </w:r>
    </w:p>
    <w:p w14:paraId="7AF6B5B0" w14:textId="7A9C385A" w:rsidR="005C6DB9" w:rsidRPr="005C6DB9" w:rsidRDefault="005C6DB9" w:rsidP="005C6DB9">
      <w:pPr>
        <w:pStyle w:val="CodeSnippet"/>
      </w:pPr>
      <w:r w:rsidRPr="005C6DB9">
        <w:t>const char* ssid = "";</w:t>
      </w:r>
    </w:p>
    <w:p w14:paraId="65A51CCB" w14:textId="562ADCFD" w:rsidR="005C6DB9" w:rsidRPr="005C6DB9" w:rsidRDefault="005C6DB9" w:rsidP="005C6DB9">
      <w:pPr>
        <w:pStyle w:val="CodeSnippet"/>
      </w:pPr>
      <w:r w:rsidRPr="005C6DB9">
        <w:t>const char* password = "";</w:t>
      </w:r>
    </w:p>
    <w:p w14:paraId="0A4E7B54" w14:textId="77777777" w:rsidR="005C6DB9" w:rsidRPr="005C6DB9" w:rsidRDefault="005C6DB9" w:rsidP="005C6DB9">
      <w:pPr>
        <w:pStyle w:val="CodeSnippet"/>
      </w:pPr>
    </w:p>
    <w:p w14:paraId="7FDE0859" w14:textId="77777777" w:rsidR="005C6DB9" w:rsidRPr="005C6DB9" w:rsidRDefault="005C6DB9" w:rsidP="005C6DB9">
      <w:pPr>
        <w:pStyle w:val="CodeSnippet"/>
      </w:pPr>
      <w:r w:rsidRPr="005C6DB9">
        <w:t>// MQTT Broker</w:t>
      </w:r>
    </w:p>
    <w:p w14:paraId="03F33F70" w14:textId="456CBF56" w:rsidR="005C6DB9" w:rsidRPr="005C6DB9" w:rsidRDefault="005C6DB9" w:rsidP="005C6DB9">
      <w:pPr>
        <w:pStyle w:val="CodeSnippet"/>
      </w:pPr>
      <w:r w:rsidRPr="005C6DB9">
        <w:t>const char* mqtt_server = "";</w:t>
      </w:r>
    </w:p>
    <w:p w14:paraId="25D55DF7" w14:textId="77777777" w:rsidR="005C6DB9" w:rsidRPr="005C6DB9" w:rsidRDefault="005C6DB9" w:rsidP="005C6DB9">
      <w:pPr>
        <w:pStyle w:val="CodeSnippet"/>
      </w:pPr>
      <w:r w:rsidRPr="005C6DB9">
        <w:t>const int mqtt_port = 1883;</w:t>
      </w:r>
    </w:p>
    <w:p w14:paraId="0582A201" w14:textId="77777777" w:rsidR="005C6DB9" w:rsidRPr="005C6DB9" w:rsidRDefault="005C6DB9" w:rsidP="005C6DB9">
      <w:pPr>
        <w:pStyle w:val="CodeSnippet"/>
      </w:pPr>
    </w:p>
    <w:p w14:paraId="7F8DA899" w14:textId="77777777" w:rsidR="005C6DB9" w:rsidRPr="005C6DB9" w:rsidRDefault="005C6DB9" w:rsidP="005C6DB9">
      <w:pPr>
        <w:pStyle w:val="CodeSnippet"/>
      </w:pPr>
      <w:r w:rsidRPr="005C6DB9">
        <w:t>// Topics</w:t>
      </w:r>
    </w:p>
    <w:p w14:paraId="7889E42C" w14:textId="77777777" w:rsidR="005C6DB9" w:rsidRPr="005C6DB9" w:rsidRDefault="005C6DB9" w:rsidP="005C6DB9">
      <w:pPr>
        <w:pStyle w:val="CodeSnippet"/>
      </w:pPr>
      <w:r w:rsidRPr="005C6DB9">
        <w:t>const char* status_topic = "esp32/status";</w:t>
      </w:r>
    </w:p>
    <w:p w14:paraId="5D037015" w14:textId="32954303" w:rsidR="005C6DB9" w:rsidRPr="005C6DB9" w:rsidRDefault="005C6DB9" w:rsidP="005C6DB9">
      <w:pPr>
        <w:pStyle w:val="CodeSnippet"/>
      </w:pPr>
      <w:r w:rsidRPr="005C6DB9">
        <w:t xml:space="preserve">const char* control_topic = "esp32/motors"; </w:t>
      </w:r>
    </w:p>
    <w:p w14:paraId="67EFB875" w14:textId="77777777" w:rsidR="005C6DB9" w:rsidRPr="005C6DB9" w:rsidRDefault="005C6DB9" w:rsidP="005C6DB9">
      <w:pPr>
        <w:pStyle w:val="CodeSnippet"/>
      </w:pPr>
    </w:p>
    <w:p w14:paraId="728450BE" w14:textId="77777777" w:rsidR="005C6DB9" w:rsidRPr="005C6DB9" w:rsidRDefault="005C6DB9" w:rsidP="005C6DB9">
      <w:pPr>
        <w:pStyle w:val="CodeSnippet"/>
      </w:pPr>
      <w:r w:rsidRPr="005C6DB9">
        <w:t>WiFiClient espClient;</w:t>
      </w:r>
    </w:p>
    <w:p w14:paraId="591A8CF9" w14:textId="77777777" w:rsidR="005C6DB9" w:rsidRPr="005C6DB9" w:rsidRDefault="005C6DB9" w:rsidP="005C6DB9">
      <w:pPr>
        <w:pStyle w:val="CodeSnippet"/>
      </w:pPr>
      <w:r w:rsidRPr="005C6DB9">
        <w:t>PubSubClient client(espClient);</w:t>
      </w:r>
    </w:p>
    <w:p w14:paraId="6A9F0159" w14:textId="77777777" w:rsidR="005C6DB9" w:rsidRPr="005C6DB9" w:rsidRDefault="005C6DB9" w:rsidP="005C6DB9">
      <w:pPr>
        <w:pStyle w:val="CodeSnippet"/>
      </w:pPr>
    </w:p>
    <w:p w14:paraId="7103ABD0" w14:textId="77777777" w:rsidR="005C6DB9" w:rsidRPr="005C6DB9" w:rsidRDefault="005C6DB9" w:rsidP="005C6DB9">
      <w:pPr>
        <w:pStyle w:val="CodeSnippet"/>
      </w:pPr>
      <w:r w:rsidRPr="005C6DB9">
        <w:t>// WiFi setup</w:t>
      </w:r>
    </w:p>
    <w:p w14:paraId="34E34DC3" w14:textId="77777777" w:rsidR="005C6DB9" w:rsidRPr="005C6DB9" w:rsidRDefault="005C6DB9" w:rsidP="005C6DB9">
      <w:pPr>
        <w:pStyle w:val="CodeSnippet"/>
      </w:pPr>
      <w:r w:rsidRPr="005C6DB9">
        <w:t>void setup_wifi() {</w:t>
      </w:r>
    </w:p>
    <w:p w14:paraId="0F2B0DC8" w14:textId="77777777" w:rsidR="005C6DB9" w:rsidRPr="005C6DB9" w:rsidRDefault="005C6DB9" w:rsidP="005C6DB9">
      <w:pPr>
        <w:pStyle w:val="CodeSnippet"/>
      </w:pPr>
      <w:r w:rsidRPr="005C6DB9">
        <w:t>  delay(10);</w:t>
      </w:r>
    </w:p>
    <w:p w14:paraId="01BC6044" w14:textId="77777777" w:rsidR="005C6DB9" w:rsidRPr="005C6DB9" w:rsidRDefault="005C6DB9" w:rsidP="005C6DB9">
      <w:pPr>
        <w:pStyle w:val="CodeSnippet"/>
      </w:pPr>
      <w:r w:rsidRPr="005C6DB9">
        <w:t>  Serial.begin(115200);</w:t>
      </w:r>
    </w:p>
    <w:p w14:paraId="32C5C36E" w14:textId="77777777" w:rsidR="005C6DB9" w:rsidRPr="005C6DB9" w:rsidRDefault="005C6DB9" w:rsidP="005C6DB9">
      <w:pPr>
        <w:pStyle w:val="CodeSnippet"/>
      </w:pPr>
      <w:r w:rsidRPr="005C6DB9">
        <w:t>  Serial.println();</w:t>
      </w:r>
    </w:p>
    <w:p w14:paraId="67E72BAD" w14:textId="77777777" w:rsidR="005C6DB9" w:rsidRPr="005C6DB9" w:rsidRDefault="005C6DB9" w:rsidP="005C6DB9">
      <w:pPr>
        <w:pStyle w:val="CodeSnippet"/>
      </w:pPr>
      <w:r w:rsidRPr="005C6DB9">
        <w:t>  Serial.print("Connecting to WiFi...");</w:t>
      </w:r>
    </w:p>
    <w:p w14:paraId="2A837F17" w14:textId="77777777" w:rsidR="005C6DB9" w:rsidRPr="005C6DB9" w:rsidRDefault="005C6DB9" w:rsidP="005C6DB9">
      <w:pPr>
        <w:pStyle w:val="CodeSnippet"/>
      </w:pPr>
    </w:p>
    <w:p w14:paraId="11AF56C5" w14:textId="77777777" w:rsidR="005C6DB9" w:rsidRPr="005C6DB9" w:rsidRDefault="005C6DB9" w:rsidP="005C6DB9">
      <w:pPr>
        <w:pStyle w:val="CodeSnippet"/>
      </w:pPr>
      <w:r w:rsidRPr="005C6DB9">
        <w:t>  WiFi.begin(ssid, password);</w:t>
      </w:r>
    </w:p>
    <w:p w14:paraId="0EA08D00" w14:textId="77777777" w:rsidR="005C6DB9" w:rsidRPr="005C6DB9" w:rsidRDefault="005C6DB9" w:rsidP="005C6DB9">
      <w:pPr>
        <w:pStyle w:val="CodeSnippet"/>
      </w:pPr>
      <w:r w:rsidRPr="005C6DB9">
        <w:t>  while (WiFi.status() != WL_CONNECTED) {</w:t>
      </w:r>
    </w:p>
    <w:p w14:paraId="404DECC7" w14:textId="77777777" w:rsidR="005C6DB9" w:rsidRPr="005C6DB9" w:rsidRDefault="005C6DB9" w:rsidP="005C6DB9">
      <w:pPr>
        <w:pStyle w:val="CodeSnippet"/>
      </w:pPr>
      <w:r w:rsidRPr="005C6DB9">
        <w:t>    delay(500);</w:t>
      </w:r>
    </w:p>
    <w:p w14:paraId="0881557B" w14:textId="77777777" w:rsidR="005C6DB9" w:rsidRPr="005C6DB9" w:rsidRDefault="005C6DB9" w:rsidP="005C6DB9">
      <w:pPr>
        <w:pStyle w:val="CodeSnippet"/>
      </w:pPr>
      <w:r w:rsidRPr="005C6DB9">
        <w:t>    Serial.print(".");</w:t>
      </w:r>
    </w:p>
    <w:p w14:paraId="64B8F239" w14:textId="77777777" w:rsidR="005C6DB9" w:rsidRPr="005C6DB9" w:rsidRDefault="005C6DB9" w:rsidP="005C6DB9">
      <w:pPr>
        <w:pStyle w:val="CodeSnippet"/>
      </w:pPr>
      <w:r w:rsidRPr="005C6DB9">
        <w:t>  }</w:t>
      </w:r>
    </w:p>
    <w:p w14:paraId="26316ACC" w14:textId="77777777" w:rsidR="005C6DB9" w:rsidRPr="005C6DB9" w:rsidRDefault="005C6DB9" w:rsidP="005C6DB9">
      <w:pPr>
        <w:pStyle w:val="CodeSnippet"/>
      </w:pPr>
      <w:r w:rsidRPr="005C6DB9">
        <w:t>  Serial.println("Connected to WiFi");</w:t>
      </w:r>
    </w:p>
    <w:p w14:paraId="50DAD1C6" w14:textId="77777777" w:rsidR="005C6DB9" w:rsidRPr="005C6DB9" w:rsidRDefault="005C6DB9" w:rsidP="005C6DB9">
      <w:pPr>
        <w:pStyle w:val="CodeSnippet"/>
      </w:pPr>
      <w:r w:rsidRPr="005C6DB9">
        <w:t>}</w:t>
      </w:r>
    </w:p>
    <w:p w14:paraId="75AE8593" w14:textId="77777777" w:rsidR="005C6DB9" w:rsidRPr="005C6DB9" w:rsidRDefault="005C6DB9" w:rsidP="005C6DB9">
      <w:pPr>
        <w:pStyle w:val="CodeSnippet"/>
      </w:pPr>
    </w:p>
    <w:p w14:paraId="434740C7" w14:textId="77777777" w:rsidR="005C6DB9" w:rsidRPr="005C6DB9" w:rsidRDefault="005C6DB9" w:rsidP="005C6DB9">
      <w:pPr>
        <w:pStyle w:val="CodeSnippet"/>
      </w:pPr>
      <w:r w:rsidRPr="005C6DB9">
        <w:t>// MQTT callback</w:t>
      </w:r>
    </w:p>
    <w:p w14:paraId="1F8CED2F" w14:textId="77777777" w:rsidR="005C6DB9" w:rsidRPr="005C6DB9" w:rsidRDefault="005C6DB9" w:rsidP="005C6DB9">
      <w:pPr>
        <w:pStyle w:val="CodeSnippet"/>
      </w:pPr>
      <w:r w:rsidRPr="005C6DB9">
        <w:t>void callback(char* topic, byte* payload, unsigned int length) {</w:t>
      </w:r>
    </w:p>
    <w:p w14:paraId="7C73E436" w14:textId="77777777" w:rsidR="005C6DB9" w:rsidRPr="005C6DB9" w:rsidRDefault="005C6DB9" w:rsidP="005C6DB9">
      <w:pPr>
        <w:pStyle w:val="CodeSnippet"/>
      </w:pPr>
      <w:r w:rsidRPr="005C6DB9">
        <w:t>  StaticJsonDocument&lt;200&gt; doc;</w:t>
      </w:r>
    </w:p>
    <w:p w14:paraId="0506D80B" w14:textId="662A5D3B" w:rsidR="005C6DB9" w:rsidRPr="005C6DB9" w:rsidRDefault="005C6DB9" w:rsidP="005C6DB9">
      <w:pPr>
        <w:pStyle w:val="CodeSnippet"/>
      </w:pPr>
      <w:r w:rsidRPr="005C6DB9">
        <w:t>  DeserializationError error = deserializeJson(doc, payload, length);  </w:t>
      </w:r>
    </w:p>
    <w:p w14:paraId="729ACB2D" w14:textId="77777777" w:rsidR="005C6DB9" w:rsidRPr="005C6DB9" w:rsidRDefault="005C6DB9" w:rsidP="005C6DB9">
      <w:pPr>
        <w:pStyle w:val="CodeSnippet"/>
      </w:pPr>
    </w:p>
    <w:p w14:paraId="37716B7E" w14:textId="77777777" w:rsidR="005C6DB9" w:rsidRPr="005C6DB9" w:rsidRDefault="005C6DB9" w:rsidP="005C6DB9">
      <w:pPr>
        <w:pStyle w:val="CodeSnippet"/>
      </w:pPr>
      <w:r w:rsidRPr="005C6DB9">
        <w:t>  if (error) {</w:t>
      </w:r>
    </w:p>
    <w:p w14:paraId="15359B37" w14:textId="77777777" w:rsidR="005C6DB9" w:rsidRPr="005C6DB9" w:rsidRDefault="005C6DB9" w:rsidP="005C6DB9">
      <w:pPr>
        <w:pStyle w:val="CodeSnippet"/>
      </w:pPr>
      <w:r w:rsidRPr="005C6DB9">
        <w:t>    Serial.print("JSON Parse Failed: ");</w:t>
      </w:r>
    </w:p>
    <w:p w14:paraId="449049AC" w14:textId="0338860C" w:rsidR="005C6DB9" w:rsidRPr="005C6DB9" w:rsidRDefault="005C6DB9" w:rsidP="005C6DB9">
      <w:pPr>
        <w:pStyle w:val="CodeSnippet"/>
      </w:pPr>
      <w:r w:rsidRPr="005C6DB9">
        <w:t xml:space="preserve">    Serial.println(error.c_str());  // </w:t>
      </w:r>
    </w:p>
    <w:p w14:paraId="6E672A44" w14:textId="77777777" w:rsidR="005C6DB9" w:rsidRPr="005C6DB9" w:rsidRDefault="005C6DB9" w:rsidP="005C6DB9">
      <w:pPr>
        <w:pStyle w:val="CodeSnippet"/>
      </w:pPr>
      <w:r w:rsidRPr="005C6DB9">
        <w:lastRenderedPageBreak/>
        <w:t>    return;</w:t>
      </w:r>
    </w:p>
    <w:p w14:paraId="06CD6A4B" w14:textId="77777777" w:rsidR="005C6DB9" w:rsidRPr="005C6DB9" w:rsidRDefault="005C6DB9" w:rsidP="005C6DB9">
      <w:pPr>
        <w:pStyle w:val="CodeSnippet"/>
      </w:pPr>
      <w:r w:rsidRPr="005C6DB9">
        <w:t>  }</w:t>
      </w:r>
    </w:p>
    <w:p w14:paraId="11736ED4" w14:textId="77777777" w:rsidR="005C6DB9" w:rsidRPr="005C6DB9" w:rsidRDefault="005C6DB9" w:rsidP="005C6DB9">
      <w:pPr>
        <w:pStyle w:val="CodeSnippet"/>
      </w:pPr>
    </w:p>
    <w:p w14:paraId="146F7B9B" w14:textId="602DE3D3" w:rsidR="005C6DB9" w:rsidRPr="005C6DB9" w:rsidRDefault="005C6DB9" w:rsidP="005C6DB9">
      <w:pPr>
        <w:pStyle w:val="CodeSnippet"/>
      </w:pPr>
      <w:r w:rsidRPr="005C6DB9">
        <w:t>  int left_pwm = doc["left"];  </w:t>
      </w:r>
    </w:p>
    <w:p w14:paraId="13E5B2D1" w14:textId="0C00CD59" w:rsidR="005C6DB9" w:rsidRPr="005C6DB9" w:rsidRDefault="005C6DB9" w:rsidP="005C6DB9">
      <w:pPr>
        <w:pStyle w:val="CodeSnippet"/>
      </w:pPr>
      <w:r w:rsidRPr="005C6DB9">
        <w:t>  int right_pwm = doc["right"];</w:t>
      </w:r>
    </w:p>
    <w:p w14:paraId="6E09B6AB" w14:textId="77777777" w:rsidR="005C6DB9" w:rsidRPr="005C6DB9" w:rsidRDefault="005C6DB9" w:rsidP="005C6DB9">
      <w:pPr>
        <w:pStyle w:val="CodeSnippet"/>
      </w:pPr>
    </w:p>
    <w:p w14:paraId="05B1A78D" w14:textId="77777777" w:rsidR="005C6DB9" w:rsidRPr="005C6DB9" w:rsidRDefault="005C6DB9" w:rsidP="005C6DB9">
      <w:pPr>
        <w:pStyle w:val="CodeSnippet"/>
      </w:pPr>
      <w:r w:rsidRPr="005C6DB9">
        <w:t>  Serial.print("Received left: ");</w:t>
      </w:r>
    </w:p>
    <w:p w14:paraId="0B756F38" w14:textId="77777777" w:rsidR="005C6DB9" w:rsidRPr="005C6DB9" w:rsidRDefault="005C6DB9" w:rsidP="005C6DB9">
      <w:pPr>
        <w:pStyle w:val="CodeSnippet"/>
      </w:pPr>
      <w:r w:rsidRPr="005C6DB9">
        <w:t>  Serial.print(left_pwm);</w:t>
      </w:r>
    </w:p>
    <w:p w14:paraId="33386427" w14:textId="77777777" w:rsidR="005C6DB9" w:rsidRPr="005C6DB9" w:rsidRDefault="005C6DB9" w:rsidP="005C6DB9">
      <w:pPr>
        <w:pStyle w:val="CodeSnippet"/>
      </w:pPr>
      <w:r w:rsidRPr="005C6DB9">
        <w:t>  Serial.print(", right: ");</w:t>
      </w:r>
    </w:p>
    <w:p w14:paraId="1566F779" w14:textId="77777777" w:rsidR="005C6DB9" w:rsidRPr="005C6DB9" w:rsidRDefault="005C6DB9" w:rsidP="005C6DB9">
      <w:pPr>
        <w:pStyle w:val="CodeSnippet"/>
      </w:pPr>
      <w:r w:rsidRPr="005C6DB9">
        <w:t>  Serial.println(right_pwm);</w:t>
      </w:r>
    </w:p>
    <w:p w14:paraId="2A30A57D" w14:textId="77777777" w:rsidR="005C6DB9" w:rsidRPr="005C6DB9" w:rsidRDefault="005C6DB9" w:rsidP="005C6DB9">
      <w:pPr>
        <w:pStyle w:val="CodeSnippet"/>
      </w:pPr>
    </w:p>
    <w:p w14:paraId="27497FA8" w14:textId="77777777" w:rsidR="005C6DB9" w:rsidRPr="005C6DB9" w:rsidRDefault="005C6DB9" w:rsidP="005C6DB9">
      <w:pPr>
        <w:pStyle w:val="CodeSnippet"/>
      </w:pPr>
      <w:r w:rsidRPr="005C6DB9">
        <w:t>  if (left_pwm &gt;= 0) {</w:t>
      </w:r>
    </w:p>
    <w:p w14:paraId="49B3224D" w14:textId="77777777" w:rsidR="005C6DB9" w:rsidRPr="005C6DB9" w:rsidRDefault="005C6DB9" w:rsidP="005C6DB9">
      <w:pPr>
        <w:pStyle w:val="CodeSnippet"/>
      </w:pPr>
      <w:r w:rsidRPr="005C6DB9">
        <w:t>  analogWrite(MOTOR_FL_1, 0);</w:t>
      </w:r>
    </w:p>
    <w:p w14:paraId="7837CEBE" w14:textId="77777777" w:rsidR="005C6DB9" w:rsidRPr="005C6DB9" w:rsidRDefault="005C6DB9" w:rsidP="005C6DB9">
      <w:pPr>
        <w:pStyle w:val="CodeSnippet"/>
      </w:pPr>
      <w:r w:rsidRPr="005C6DB9">
        <w:t>  analogWrite(MOTOR_FL_2, left_pwm);</w:t>
      </w:r>
    </w:p>
    <w:p w14:paraId="10034903" w14:textId="77777777" w:rsidR="005C6DB9" w:rsidRPr="005C6DB9" w:rsidRDefault="005C6DB9" w:rsidP="005C6DB9">
      <w:pPr>
        <w:pStyle w:val="CodeSnippet"/>
      </w:pPr>
      <w:r w:rsidRPr="005C6DB9">
        <w:t>  analogWrite(MOTOR_BL_1, 0);</w:t>
      </w:r>
    </w:p>
    <w:p w14:paraId="6914A079" w14:textId="77777777" w:rsidR="005C6DB9" w:rsidRPr="005C6DB9" w:rsidRDefault="005C6DB9" w:rsidP="005C6DB9">
      <w:pPr>
        <w:pStyle w:val="CodeSnippet"/>
      </w:pPr>
      <w:r w:rsidRPr="005C6DB9">
        <w:t>  analogWrite(MOTOR_BL_2, left_pwm);</w:t>
      </w:r>
    </w:p>
    <w:p w14:paraId="575D3E7D" w14:textId="77777777" w:rsidR="005C6DB9" w:rsidRPr="005C6DB9" w:rsidRDefault="005C6DB9" w:rsidP="005C6DB9">
      <w:pPr>
        <w:pStyle w:val="CodeSnippet"/>
      </w:pPr>
      <w:r w:rsidRPr="005C6DB9">
        <w:t>} else {</w:t>
      </w:r>
    </w:p>
    <w:p w14:paraId="2F3316E8" w14:textId="77777777" w:rsidR="005C6DB9" w:rsidRPr="005C6DB9" w:rsidRDefault="005C6DB9" w:rsidP="005C6DB9">
      <w:pPr>
        <w:pStyle w:val="CodeSnippet"/>
      </w:pPr>
      <w:r w:rsidRPr="005C6DB9">
        <w:t>  analogWrite(MOTOR_FL_1, -left_pwm);</w:t>
      </w:r>
    </w:p>
    <w:p w14:paraId="56027F6C" w14:textId="77777777" w:rsidR="005C6DB9" w:rsidRPr="005C6DB9" w:rsidRDefault="005C6DB9" w:rsidP="005C6DB9">
      <w:pPr>
        <w:pStyle w:val="CodeSnippet"/>
      </w:pPr>
      <w:r w:rsidRPr="005C6DB9">
        <w:t>  analogWrite(MOTOR_FL_2, 0);</w:t>
      </w:r>
    </w:p>
    <w:p w14:paraId="38DF3477" w14:textId="77777777" w:rsidR="005C6DB9" w:rsidRPr="005C6DB9" w:rsidRDefault="005C6DB9" w:rsidP="005C6DB9">
      <w:pPr>
        <w:pStyle w:val="CodeSnippet"/>
      </w:pPr>
      <w:r w:rsidRPr="005C6DB9">
        <w:t>  analogWrite(MOTOR_BL_1, -left_pwm);</w:t>
      </w:r>
    </w:p>
    <w:p w14:paraId="65EC9816" w14:textId="77777777" w:rsidR="005C6DB9" w:rsidRPr="005C6DB9" w:rsidRDefault="005C6DB9" w:rsidP="005C6DB9">
      <w:pPr>
        <w:pStyle w:val="CodeSnippet"/>
      </w:pPr>
      <w:r w:rsidRPr="005C6DB9">
        <w:t>  analogWrite(MOTOR_BL_2, 0);</w:t>
      </w:r>
    </w:p>
    <w:p w14:paraId="4093828C" w14:textId="77777777" w:rsidR="005C6DB9" w:rsidRPr="005C6DB9" w:rsidRDefault="005C6DB9" w:rsidP="005C6DB9">
      <w:pPr>
        <w:pStyle w:val="CodeSnippet"/>
      </w:pPr>
      <w:r w:rsidRPr="005C6DB9">
        <w:t>}</w:t>
      </w:r>
    </w:p>
    <w:p w14:paraId="760406AE" w14:textId="77777777" w:rsidR="005C6DB9" w:rsidRPr="005C6DB9" w:rsidRDefault="005C6DB9" w:rsidP="005C6DB9">
      <w:pPr>
        <w:pStyle w:val="CodeSnippet"/>
      </w:pPr>
    </w:p>
    <w:p w14:paraId="1381288A" w14:textId="77777777" w:rsidR="005C6DB9" w:rsidRPr="005C6DB9" w:rsidRDefault="005C6DB9" w:rsidP="005C6DB9">
      <w:pPr>
        <w:pStyle w:val="CodeSnippet"/>
      </w:pPr>
      <w:r w:rsidRPr="005C6DB9">
        <w:t>// Right side motors (FR &amp; BR)</w:t>
      </w:r>
    </w:p>
    <w:p w14:paraId="5CFCFC30" w14:textId="77777777" w:rsidR="005C6DB9" w:rsidRPr="005C6DB9" w:rsidRDefault="005C6DB9" w:rsidP="005C6DB9">
      <w:pPr>
        <w:pStyle w:val="CodeSnippet"/>
      </w:pPr>
      <w:r w:rsidRPr="005C6DB9">
        <w:t>if (right_pwm &gt;= 0) {</w:t>
      </w:r>
    </w:p>
    <w:p w14:paraId="7063B745" w14:textId="77777777" w:rsidR="005C6DB9" w:rsidRPr="005C6DB9" w:rsidRDefault="005C6DB9" w:rsidP="005C6DB9">
      <w:pPr>
        <w:pStyle w:val="CodeSnippet"/>
      </w:pPr>
      <w:r w:rsidRPr="005C6DB9">
        <w:t>  analogWrite(MOTOR_FR_1, 0);</w:t>
      </w:r>
    </w:p>
    <w:p w14:paraId="3C7AB93E" w14:textId="77777777" w:rsidR="005C6DB9" w:rsidRPr="005C6DB9" w:rsidRDefault="005C6DB9" w:rsidP="005C6DB9">
      <w:pPr>
        <w:pStyle w:val="CodeSnippet"/>
      </w:pPr>
      <w:r w:rsidRPr="005C6DB9">
        <w:t>  analogWrite(MOTOR_FR_2, right_pwm);</w:t>
      </w:r>
    </w:p>
    <w:p w14:paraId="4B215E02" w14:textId="77777777" w:rsidR="005C6DB9" w:rsidRPr="005C6DB9" w:rsidRDefault="005C6DB9" w:rsidP="005C6DB9">
      <w:pPr>
        <w:pStyle w:val="CodeSnippet"/>
      </w:pPr>
      <w:r w:rsidRPr="005C6DB9">
        <w:t>  analogWrite(MOTOR_BR_1, 0);</w:t>
      </w:r>
    </w:p>
    <w:p w14:paraId="5A204E70" w14:textId="77777777" w:rsidR="005C6DB9" w:rsidRPr="005C6DB9" w:rsidRDefault="005C6DB9" w:rsidP="005C6DB9">
      <w:pPr>
        <w:pStyle w:val="CodeSnippet"/>
      </w:pPr>
      <w:r w:rsidRPr="005C6DB9">
        <w:t>  analogWrite(MOTOR_BR_2, right_pwm);</w:t>
      </w:r>
    </w:p>
    <w:p w14:paraId="246E051E" w14:textId="77777777" w:rsidR="005C6DB9" w:rsidRPr="005C6DB9" w:rsidRDefault="005C6DB9" w:rsidP="005C6DB9">
      <w:pPr>
        <w:pStyle w:val="CodeSnippet"/>
      </w:pPr>
      <w:r w:rsidRPr="005C6DB9">
        <w:t>} else {</w:t>
      </w:r>
    </w:p>
    <w:p w14:paraId="2BC70EFD" w14:textId="77777777" w:rsidR="005C6DB9" w:rsidRPr="005C6DB9" w:rsidRDefault="005C6DB9" w:rsidP="005C6DB9">
      <w:pPr>
        <w:pStyle w:val="CodeSnippet"/>
      </w:pPr>
      <w:r w:rsidRPr="005C6DB9">
        <w:t>  analogWrite(MOTOR_FR_1, -right_pwm);</w:t>
      </w:r>
    </w:p>
    <w:p w14:paraId="0E96D781" w14:textId="77777777" w:rsidR="005C6DB9" w:rsidRPr="005C6DB9" w:rsidRDefault="005C6DB9" w:rsidP="005C6DB9">
      <w:pPr>
        <w:pStyle w:val="CodeSnippet"/>
      </w:pPr>
      <w:r w:rsidRPr="005C6DB9">
        <w:t>  analogWrite(MOTOR_FR_2, 0);</w:t>
      </w:r>
    </w:p>
    <w:p w14:paraId="4BD6304D" w14:textId="77777777" w:rsidR="005C6DB9" w:rsidRPr="005C6DB9" w:rsidRDefault="005C6DB9" w:rsidP="005C6DB9">
      <w:pPr>
        <w:pStyle w:val="CodeSnippet"/>
      </w:pPr>
      <w:r w:rsidRPr="005C6DB9">
        <w:t>  analogWrite(MOTOR_BR_1, -right_pwm);</w:t>
      </w:r>
    </w:p>
    <w:p w14:paraId="7307DBE7" w14:textId="77777777" w:rsidR="005C6DB9" w:rsidRPr="005C6DB9" w:rsidRDefault="005C6DB9" w:rsidP="005C6DB9">
      <w:pPr>
        <w:pStyle w:val="CodeSnippet"/>
      </w:pPr>
      <w:r w:rsidRPr="005C6DB9">
        <w:t>  analogWrite(MOTOR_BR_2, 0);</w:t>
      </w:r>
    </w:p>
    <w:p w14:paraId="0F8C1645" w14:textId="77777777" w:rsidR="005C6DB9" w:rsidRPr="005C6DB9" w:rsidRDefault="005C6DB9" w:rsidP="005C6DB9">
      <w:pPr>
        <w:pStyle w:val="CodeSnippet"/>
      </w:pPr>
      <w:r w:rsidRPr="005C6DB9">
        <w:t>}</w:t>
      </w:r>
    </w:p>
    <w:p w14:paraId="0C3F1788" w14:textId="77777777" w:rsidR="005C6DB9" w:rsidRPr="005C6DB9" w:rsidRDefault="005C6DB9" w:rsidP="005C6DB9">
      <w:pPr>
        <w:pStyle w:val="CodeSnippet"/>
      </w:pPr>
      <w:r w:rsidRPr="005C6DB9">
        <w:t xml:space="preserve">  </w:t>
      </w:r>
    </w:p>
    <w:p w14:paraId="6B76744D" w14:textId="77777777" w:rsidR="005C6DB9" w:rsidRPr="005C6DB9" w:rsidRDefault="005C6DB9" w:rsidP="005C6DB9">
      <w:pPr>
        <w:pStyle w:val="CodeSnippet"/>
      </w:pPr>
    </w:p>
    <w:p w14:paraId="3A589B25" w14:textId="77777777" w:rsidR="005C6DB9" w:rsidRPr="005C6DB9" w:rsidRDefault="005C6DB9" w:rsidP="005C6DB9">
      <w:pPr>
        <w:pStyle w:val="CodeSnippet"/>
      </w:pPr>
      <w:r w:rsidRPr="005C6DB9">
        <w:t>}</w:t>
      </w:r>
    </w:p>
    <w:p w14:paraId="7444A6F1" w14:textId="77777777" w:rsidR="005C6DB9" w:rsidRPr="005C6DB9" w:rsidRDefault="005C6DB9" w:rsidP="005C6DB9">
      <w:pPr>
        <w:pStyle w:val="CodeSnippet"/>
      </w:pPr>
      <w:r w:rsidRPr="005C6DB9">
        <w:br/>
      </w:r>
    </w:p>
    <w:p w14:paraId="08C556DA" w14:textId="77777777" w:rsidR="005C6DB9" w:rsidRPr="005C6DB9" w:rsidRDefault="005C6DB9" w:rsidP="005C6DB9">
      <w:pPr>
        <w:pStyle w:val="CodeSnippet"/>
      </w:pPr>
      <w:r w:rsidRPr="005C6DB9">
        <w:t>// MQTT reconnect</w:t>
      </w:r>
    </w:p>
    <w:p w14:paraId="15A1A0DF" w14:textId="77777777" w:rsidR="005C6DB9" w:rsidRPr="005C6DB9" w:rsidRDefault="005C6DB9" w:rsidP="005C6DB9">
      <w:pPr>
        <w:pStyle w:val="CodeSnippet"/>
      </w:pPr>
      <w:r w:rsidRPr="005C6DB9">
        <w:t>void reconnect() {</w:t>
      </w:r>
    </w:p>
    <w:p w14:paraId="74A53CE9" w14:textId="77777777" w:rsidR="005C6DB9" w:rsidRPr="005C6DB9" w:rsidRDefault="005C6DB9" w:rsidP="005C6DB9">
      <w:pPr>
        <w:pStyle w:val="CodeSnippet"/>
      </w:pPr>
      <w:r w:rsidRPr="005C6DB9">
        <w:t>  while (!client.connected()) {</w:t>
      </w:r>
    </w:p>
    <w:p w14:paraId="021EB5CD" w14:textId="77777777" w:rsidR="005C6DB9" w:rsidRPr="005C6DB9" w:rsidRDefault="005C6DB9" w:rsidP="005C6DB9">
      <w:pPr>
        <w:pStyle w:val="CodeSnippet"/>
      </w:pPr>
      <w:r w:rsidRPr="005C6DB9">
        <w:t>    Serial.print("Attempting MQTT connection...");</w:t>
      </w:r>
    </w:p>
    <w:p w14:paraId="6F313663" w14:textId="77777777" w:rsidR="005C6DB9" w:rsidRPr="005C6DB9" w:rsidRDefault="005C6DB9" w:rsidP="005C6DB9">
      <w:pPr>
        <w:pStyle w:val="CodeSnippet"/>
      </w:pPr>
      <w:r w:rsidRPr="005C6DB9">
        <w:t>    if (client.connect("ESP32Client")) {</w:t>
      </w:r>
    </w:p>
    <w:p w14:paraId="4E0067A8" w14:textId="77777777" w:rsidR="005C6DB9" w:rsidRPr="005C6DB9" w:rsidRDefault="005C6DB9" w:rsidP="005C6DB9">
      <w:pPr>
        <w:pStyle w:val="CodeSnippet"/>
      </w:pPr>
      <w:r w:rsidRPr="005C6DB9">
        <w:t>      Serial.println("connected");</w:t>
      </w:r>
    </w:p>
    <w:p w14:paraId="009573F9" w14:textId="77777777" w:rsidR="005C6DB9" w:rsidRPr="005C6DB9" w:rsidRDefault="005C6DB9" w:rsidP="005C6DB9">
      <w:pPr>
        <w:pStyle w:val="CodeSnippet"/>
      </w:pPr>
      <w:r w:rsidRPr="005C6DB9">
        <w:t>      client.publish(status_topic, "ready");</w:t>
      </w:r>
    </w:p>
    <w:p w14:paraId="008EC611" w14:textId="6EAE30AE" w:rsidR="005C6DB9" w:rsidRPr="005C6DB9" w:rsidRDefault="005C6DB9" w:rsidP="005C6DB9">
      <w:pPr>
        <w:pStyle w:val="CodeSnippet"/>
      </w:pPr>
      <w:r w:rsidRPr="005C6DB9">
        <w:t xml:space="preserve">      client.subscribe(control_topic); </w:t>
      </w:r>
    </w:p>
    <w:p w14:paraId="00512CE8" w14:textId="77777777" w:rsidR="005C6DB9" w:rsidRPr="005C6DB9" w:rsidRDefault="005C6DB9" w:rsidP="005C6DB9">
      <w:pPr>
        <w:pStyle w:val="CodeSnippet"/>
      </w:pPr>
      <w:r w:rsidRPr="005C6DB9">
        <w:t>    } else {</w:t>
      </w:r>
    </w:p>
    <w:p w14:paraId="45347E22" w14:textId="77777777" w:rsidR="005C6DB9" w:rsidRPr="005C6DB9" w:rsidRDefault="005C6DB9" w:rsidP="005C6DB9">
      <w:pPr>
        <w:pStyle w:val="CodeSnippet"/>
      </w:pPr>
      <w:r w:rsidRPr="005C6DB9">
        <w:t>      Serial.print("failed, rc=");</w:t>
      </w:r>
    </w:p>
    <w:p w14:paraId="09D7B23F" w14:textId="77777777" w:rsidR="005C6DB9" w:rsidRPr="005C6DB9" w:rsidRDefault="005C6DB9" w:rsidP="005C6DB9">
      <w:pPr>
        <w:pStyle w:val="CodeSnippet"/>
      </w:pPr>
      <w:r w:rsidRPr="005C6DB9">
        <w:t>      Serial.print(client.state());</w:t>
      </w:r>
    </w:p>
    <w:p w14:paraId="32DDCF1D" w14:textId="77777777" w:rsidR="005C6DB9" w:rsidRPr="005C6DB9" w:rsidRDefault="005C6DB9" w:rsidP="005C6DB9">
      <w:pPr>
        <w:pStyle w:val="CodeSnippet"/>
      </w:pPr>
      <w:r w:rsidRPr="005C6DB9">
        <w:t>      Serial.println(" try again in 5 seconds");</w:t>
      </w:r>
    </w:p>
    <w:p w14:paraId="025F562B" w14:textId="77777777" w:rsidR="005C6DB9" w:rsidRPr="005C6DB9" w:rsidRDefault="005C6DB9" w:rsidP="005C6DB9">
      <w:pPr>
        <w:pStyle w:val="CodeSnippet"/>
      </w:pPr>
      <w:r w:rsidRPr="005C6DB9">
        <w:t>      delay(5000);</w:t>
      </w:r>
    </w:p>
    <w:p w14:paraId="1E795FCD" w14:textId="77777777" w:rsidR="005C6DB9" w:rsidRPr="005C6DB9" w:rsidRDefault="005C6DB9" w:rsidP="005C6DB9">
      <w:pPr>
        <w:pStyle w:val="CodeSnippet"/>
      </w:pPr>
      <w:r w:rsidRPr="005C6DB9">
        <w:t>    }</w:t>
      </w:r>
    </w:p>
    <w:p w14:paraId="315D0D73" w14:textId="77777777" w:rsidR="005C6DB9" w:rsidRPr="005C6DB9" w:rsidRDefault="005C6DB9" w:rsidP="005C6DB9">
      <w:pPr>
        <w:pStyle w:val="CodeSnippet"/>
      </w:pPr>
      <w:r w:rsidRPr="005C6DB9">
        <w:t>  }</w:t>
      </w:r>
    </w:p>
    <w:p w14:paraId="59D9B451" w14:textId="77777777" w:rsidR="005C6DB9" w:rsidRPr="005C6DB9" w:rsidRDefault="005C6DB9" w:rsidP="005C6DB9">
      <w:pPr>
        <w:pStyle w:val="CodeSnippet"/>
      </w:pPr>
      <w:r w:rsidRPr="005C6DB9">
        <w:t>}</w:t>
      </w:r>
    </w:p>
    <w:p w14:paraId="0FE76278" w14:textId="77777777" w:rsidR="005C6DB9" w:rsidRPr="005C6DB9" w:rsidRDefault="005C6DB9" w:rsidP="005C6DB9">
      <w:pPr>
        <w:pStyle w:val="CodeSnippet"/>
      </w:pPr>
    </w:p>
    <w:p w14:paraId="3AB93D4E" w14:textId="77777777" w:rsidR="005C6DB9" w:rsidRPr="005C6DB9" w:rsidRDefault="005C6DB9" w:rsidP="005C6DB9">
      <w:pPr>
        <w:pStyle w:val="CodeSnippet"/>
      </w:pPr>
      <w:r w:rsidRPr="005C6DB9">
        <w:lastRenderedPageBreak/>
        <w:t>// Arduino setup</w:t>
      </w:r>
    </w:p>
    <w:p w14:paraId="6F71BD83" w14:textId="77777777" w:rsidR="005C6DB9" w:rsidRPr="005C6DB9" w:rsidRDefault="005C6DB9" w:rsidP="005C6DB9">
      <w:pPr>
        <w:pStyle w:val="CodeSnippet"/>
      </w:pPr>
      <w:r w:rsidRPr="005C6DB9">
        <w:t>void setup() {</w:t>
      </w:r>
    </w:p>
    <w:p w14:paraId="7980452B" w14:textId="77777777" w:rsidR="005C6DB9" w:rsidRPr="005C6DB9" w:rsidRDefault="005C6DB9" w:rsidP="005C6DB9">
      <w:pPr>
        <w:pStyle w:val="CodeSnippet"/>
      </w:pPr>
      <w:r w:rsidRPr="005C6DB9">
        <w:t>  setup_wifi();</w:t>
      </w:r>
    </w:p>
    <w:p w14:paraId="48EA891E" w14:textId="77777777" w:rsidR="005C6DB9" w:rsidRPr="005C6DB9" w:rsidRDefault="005C6DB9" w:rsidP="005C6DB9">
      <w:pPr>
        <w:pStyle w:val="CodeSnippet"/>
      </w:pPr>
      <w:r w:rsidRPr="005C6DB9">
        <w:t>  client.setServer(mqtt_server, mqtt_port);</w:t>
      </w:r>
    </w:p>
    <w:p w14:paraId="689B1F89" w14:textId="4E1ABFB6" w:rsidR="005C6DB9" w:rsidRPr="005C6DB9" w:rsidRDefault="005C6DB9" w:rsidP="005C6DB9">
      <w:pPr>
        <w:pStyle w:val="CodeSnippet"/>
      </w:pPr>
      <w:r w:rsidRPr="005C6DB9">
        <w:t xml:space="preserve">  client.setCallback(callback);  // </w:t>
      </w:r>
    </w:p>
    <w:p w14:paraId="2215AA3B" w14:textId="77777777" w:rsidR="005C6DB9" w:rsidRPr="005C6DB9" w:rsidRDefault="005C6DB9" w:rsidP="005C6DB9">
      <w:pPr>
        <w:pStyle w:val="CodeSnippet"/>
      </w:pPr>
    </w:p>
    <w:p w14:paraId="34305CA5" w14:textId="77777777" w:rsidR="005C6DB9" w:rsidRPr="005C6DB9" w:rsidRDefault="005C6DB9" w:rsidP="005C6DB9">
      <w:pPr>
        <w:pStyle w:val="CodeSnippet"/>
      </w:pPr>
      <w:r w:rsidRPr="005C6DB9">
        <w:t>  // Motor pins</w:t>
      </w:r>
    </w:p>
    <w:p w14:paraId="3E5EFD29" w14:textId="77777777" w:rsidR="005C6DB9" w:rsidRPr="005C6DB9" w:rsidRDefault="005C6DB9" w:rsidP="005C6DB9">
      <w:pPr>
        <w:pStyle w:val="CodeSnippet"/>
      </w:pPr>
      <w:r w:rsidRPr="005C6DB9">
        <w:t>  pinMode(MOTOR_FL_1, OUTPUT); pinMode(MOTOR_FL_2, OUTPUT);</w:t>
      </w:r>
    </w:p>
    <w:p w14:paraId="5D22D1DA" w14:textId="77777777" w:rsidR="005C6DB9" w:rsidRPr="005C6DB9" w:rsidRDefault="005C6DB9" w:rsidP="005C6DB9">
      <w:pPr>
        <w:pStyle w:val="CodeSnippet"/>
      </w:pPr>
      <w:r w:rsidRPr="005C6DB9">
        <w:t>  pinMode(MOTOR_BL_1, OUTPUT); pinMode(MOTOR_BL_2, OUTPUT);</w:t>
      </w:r>
    </w:p>
    <w:p w14:paraId="1BD98EBC" w14:textId="77777777" w:rsidR="005C6DB9" w:rsidRPr="005C6DB9" w:rsidRDefault="005C6DB9" w:rsidP="005C6DB9">
      <w:pPr>
        <w:pStyle w:val="CodeSnippet"/>
      </w:pPr>
      <w:r w:rsidRPr="005C6DB9">
        <w:t>  pinMode(MOTOR_FR_1, OUTPUT); pinMode(MOTOR_FR_2, OUTPUT);</w:t>
      </w:r>
    </w:p>
    <w:p w14:paraId="0445836A" w14:textId="77777777" w:rsidR="005C6DB9" w:rsidRPr="005C6DB9" w:rsidRDefault="005C6DB9" w:rsidP="005C6DB9">
      <w:pPr>
        <w:pStyle w:val="CodeSnippet"/>
      </w:pPr>
      <w:r w:rsidRPr="005C6DB9">
        <w:t>  pinMode(MOTOR_BR_1, OUTPUT); pinMode(MOTOR_BR_2, OUTPUT);</w:t>
      </w:r>
    </w:p>
    <w:p w14:paraId="79CF2710" w14:textId="77777777" w:rsidR="005C6DB9" w:rsidRPr="005C6DB9" w:rsidRDefault="005C6DB9" w:rsidP="005C6DB9">
      <w:pPr>
        <w:pStyle w:val="CodeSnippet"/>
      </w:pPr>
      <w:r w:rsidRPr="005C6DB9">
        <w:t>}</w:t>
      </w:r>
    </w:p>
    <w:p w14:paraId="1B1A7B70" w14:textId="77777777" w:rsidR="005C6DB9" w:rsidRPr="005C6DB9" w:rsidRDefault="005C6DB9" w:rsidP="005C6DB9">
      <w:pPr>
        <w:pStyle w:val="CodeSnippet"/>
      </w:pPr>
    </w:p>
    <w:p w14:paraId="61FE3D72" w14:textId="77777777" w:rsidR="005C6DB9" w:rsidRPr="005C6DB9" w:rsidRDefault="005C6DB9" w:rsidP="005C6DB9">
      <w:pPr>
        <w:pStyle w:val="CodeSnippet"/>
      </w:pPr>
      <w:r w:rsidRPr="005C6DB9">
        <w:t>// Main loop</w:t>
      </w:r>
    </w:p>
    <w:p w14:paraId="71881C5F" w14:textId="77777777" w:rsidR="005C6DB9" w:rsidRPr="005C6DB9" w:rsidRDefault="005C6DB9" w:rsidP="005C6DB9">
      <w:pPr>
        <w:pStyle w:val="CodeSnippet"/>
      </w:pPr>
      <w:r w:rsidRPr="005C6DB9">
        <w:t>void loop() {</w:t>
      </w:r>
    </w:p>
    <w:p w14:paraId="0DB5602D" w14:textId="77777777" w:rsidR="005C6DB9" w:rsidRPr="005C6DB9" w:rsidRDefault="005C6DB9" w:rsidP="005C6DB9">
      <w:pPr>
        <w:pStyle w:val="CodeSnippet"/>
      </w:pPr>
      <w:r w:rsidRPr="005C6DB9">
        <w:t>  if (!client.connected()) {</w:t>
      </w:r>
    </w:p>
    <w:p w14:paraId="023754F9" w14:textId="77777777" w:rsidR="005C6DB9" w:rsidRPr="005C6DB9" w:rsidRDefault="005C6DB9" w:rsidP="005C6DB9">
      <w:pPr>
        <w:pStyle w:val="CodeSnippet"/>
      </w:pPr>
      <w:r w:rsidRPr="005C6DB9">
        <w:t>    reconnect();</w:t>
      </w:r>
    </w:p>
    <w:p w14:paraId="1FC397E5" w14:textId="77777777" w:rsidR="005C6DB9" w:rsidRPr="005C6DB9" w:rsidRDefault="005C6DB9" w:rsidP="005C6DB9">
      <w:pPr>
        <w:pStyle w:val="CodeSnippet"/>
      </w:pPr>
      <w:r w:rsidRPr="005C6DB9">
        <w:t>  }</w:t>
      </w:r>
    </w:p>
    <w:p w14:paraId="2DA6F1F4" w14:textId="77777777" w:rsidR="005C6DB9" w:rsidRPr="005C6DB9" w:rsidRDefault="005C6DB9" w:rsidP="005C6DB9">
      <w:pPr>
        <w:pStyle w:val="CodeSnippet"/>
      </w:pPr>
      <w:r w:rsidRPr="005C6DB9">
        <w:t>  client.loop();</w:t>
      </w:r>
    </w:p>
    <w:p w14:paraId="789CEC3D" w14:textId="77777777" w:rsidR="005C6DB9" w:rsidRPr="005C6DB9" w:rsidRDefault="005C6DB9" w:rsidP="005C6DB9">
      <w:pPr>
        <w:pStyle w:val="CodeSnippet"/>
      </w:pPr>
      <w:r w:rsidRPr="005C6DB9">
        <w:t>}</w:t>
      </w:r>
    </w:p>
    <w:p w14:paraId="371FCEC1" w14:textId="77777777" w:rsidR="005C6DB9" w:rsidRPr="005C6DB9" w:rsidRDefault="005C6DB9" w:rsidP="005C6DB9">
      <w:pPr>
        <w:pStyle w:val="CodeSnippet"/>
      </w:pPr>
    </w:p>
    <w:p w14:paraId="52FCE44A" w14:textId="77777777" w:rsidR="005C6DB9" w:rsidRPr="00BE27C6" w:rsidRDefault="005C6DB9" w:rsidP="005C6DB9">
      <w:pPr>
        <w:pStyle w:val="CodeSnippet"/>
      </w:pPr>
    </w:p>
    <w:sectPr w:rsidR="005C6DB9" w:rsidRPr="00BE27C6" w:rsidSect="007B244E">
      <w:headerReference w:type="default" r:id="rId27"/>
      <w:pgSz w:w="11907" w:h="16839" w:code="9"/>
      <w:pgMar w:top="1418" w:right="1701" w:bottom="1134" w:left="1701"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6E618" w14:textId="77777777" w:rsidR="00B82078" w:rsidRPr="009778DD" w:rsidRDefault="00B82078">
      <w:pPr>
        <w:spacing w:before="0" w:after="0"/>
      </w:pPr>
      <w:r w:rsidRPr="009778DD">
        <w:separator/>
      </w:r>
    </w:p>
  </w:endnote>
  <w:endnote w:type="continuationSeparator" w:id="0">
    <w:p w14:paraId="0338E563" w14:textId="77777777" w:rsidR="00B82078" w:rsidRPr="009778DD" w:rsidRDefault="00B82078">
      <w:pPr>
        <w:spacing w:before="0" w:after="0"/>
      </w:pPr>
      <w:r w:rsidRPr="009778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783FD" w14:textId="77777777" w:rsidR="003A7952" w:rsidRPr="009778DD" w:rsidRDefault="00643AF5" w:rsidP="00643AF5">
    <w:pPr>
      <w:pStyle w:val="Footer"/>
      <w:jc w:val="center"/>
      <w:rPr>
        <w:rFonts w:ascii="Calibri" w:hAnsi="Calibri" w:cs="Calibri"/>
        <w:sz w:val="22"/>
        <w:szCs w:val="22"/>
      </w:rPr>
    </w:pPr>
    <w:r w:rsidRPr="009778DD">
      <w:rPr>
        <w:rFonts w:ascii="Calibri" w:hAnsi="Calibri" w:cs="Calibri"/>
        <w:sz w:val="22"/>
        <w:szCs w:val="22"/>
      </w:rPr>
      <w:fldChar w:fldCharType="begin"/>
    </w:r>
    <w:r w:rsidRPr="009778DD">
      <w:rPr>
        <w:rFonts w:ascii="Calibri" w:hAnsi="Calibri" w:cs="Calibri"/>
        <w:sz w:val="22"/>
        <w:szCs w:val="22"/>
      </w:rPr>
      <w:instrText xml:space="preserve"> PAGE  \* Arabic  \* MERGEFORMAT </w:instrText>
    </w:r>
    <w:r w:rsidRPr="009778DD">
      <w:rPr>
        <w:rFonts w:ascii="Calibri" w:hAnsi="Calibri" w:cs="Calibri"/>
        <w:sz w:val="22"/>
        <w:szCs w:val="22"/>
      </w:rPr>
      <w:fldChar w:fldCharType="separate"/>
    </w:r>
    <w:r w:rsidR="008F0C81" w:rsidRPr="009778DD">
      <w:rPr>
        <w:rFonts w:ascii="Calibri" w:hAnsi="Calibri" w:cs="Calibri"/>
        <w:sz w:val="22"/>
        <w:szCs w:val="22"/>
      </w:rPr>
      <w:t>4</w:t>
    </w:r>
    <w:r w:rsidRPr="009778DD">
      <w:rPr>
        <w:rFonts w:ascii="Calibri" w:hAnsi="Calibri" w:cs="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EBDDD" w14:textId="77777777" w:rsidR="00B82078" w:rsidRPr="009778DD" w:rsidRDefault="00B82078">
      <w:pPr>
        <w:spacing w:before="0" w:after="0"/>
      </w:pPr>
      <w:r w:rsidRPr="009778DD">
        <w:separator/>
      </w:r>
    </w:p>
  </w:footnote>
  <w:footnote w:type="continuationSeparator" w:id="0">
    <w:p w14:paraId="40B51731" w14:textId="77777777" w:rsidR="00B82078" w:rsidRPr="009778DD" w:rsidRDefault="00B82078">
      <w:pPr>
        <w:spacing w:before="0" w:after="0"/>
      </w:pPr>
      <w:r w:rsidRPr="009778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6318A" w14:textId="77777777" w:rsidR="002D011C" w:rsidRPr="009778DD" w:rsidRDefault="002D011C" w:rsidP="002D011C">
    <w:pPr>
      <w:pStyle w:val="Header"/>
      <w:jc w:val="center"/>
      <w:rPr>
        <w:sz w:val="20"/>
        <w:szCs w:val="20"/>
      </w:rPr>
    </w:pPr>
  </w:p>
  <w:p w14:paraId="4B175CB0" w14:textId="77777777" w:rsidR="002D011C" w:rsidRPr="009778DD" w:rsidRDefault="002D011C" w:rsidP="002D011C">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DB41E" w14:textId="77777777" w:rsidR="0061702D" w:rsidRPr="009778DD" w:rsidRDefault="0061702D" w:rsidP="0076426F">
    <w:pPr>
      <w:pStyle w:val="HeaderText"/>
      <w:rPr>
        <w:rFonts w:cs="Arial"/>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AF48D" w14:textId="44C04406" w:rsidR="0076426F" w:rsidRPr="009778DD" w:rsidRDefault="000B60AB" w:rsidP="008F58FC">
    <w:pPr>
      <w:pStyle w:val="HeaderText"/>
      <w:pBdr>
        <w:bottom w:val="single" w:sz="4" w:space="1" w:color="auto"/>
      </w:pBdr>
      <w:rPr>
        <w:rFonts w:cs="Arial"/>
        <w:sz w:val="18"/>
        <w:szCs w:val="18"/>
      </w:rPr>
    </w:pPr>
    <w:r w:rsidRPr="009778DD">
      <w:rPr>
        <w:rFonts w:cs="Arial"/>
        <w:sz w:val="18"/>
        <w:szCs w:val="18"/>
      </w:rPr>
      <w:t>Vision-Based Indoor Positioning System</w:t>
    </w:r>
    <w:r w:rsidR="0076426F" w:rsidRPr="009778DD">
      <w:rPr>
        <w:rFonts w:cs="Arial"/>
        <w:sz w:val="18"/>
        <w:szCs w:val="18"/>
      </w:rPr>
      <w:tab/>
    </w:r>
    <w:r w:rsidRPr="009778DD">
      <w:rPr>
        <w:rFonts w:cs="Arial"/>
        <w:sz w:val="18"/>
        <w:szCs w:val="18"/>
      </w:rPr>
      <w:t>Syed Uzair Maghrabi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AAA6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4D6879"/>
    <w:multiLevelType w:val="hybridMultilevel"/>
    <w:tmpl w:val="4C385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DB9B7F"/>
    <w:multiLevelType w:val="hybridMultilevel"/>
    <w:tmpl w:val="95DC89DE"/>
    <w:lvl w:ilvl="0" w:tplc="767267B4">
      <w:start w:val="1"/>
      <w:numFmt w:val="decimal"/>
      <w:lvlText w:val="%1."/>
      <w:lvlJc w:val="left"/>
      <w:pPr>
        <w:ind w:left="720" w:hanging="360"/>
      </w:pPr>
    </w:lvl>
    <w:lvl w:ilvl="1" w:tplc="FBF6D21C">
      <w:start w:val="1"/>
      <w:numFmt w:val="lowerLetter"/>
      <w:lvlText w:val="%2."/>
      <w:lvlJc w:val="left"/>
      <w:pPr>
        <w:ind w:left="1440" w:hanging="360"/>
      </w:pPr>
    </w:lvl>
    <w:lvl w:ilvl="2" w:tplc="1AEACB1A">
      <w:start w:val="1"/>
      <w:numFmt w:val="lowerRoman"/>
      <w:lvlText w:val="%3."/>
      <w:lvlJc w:val="right"/>
      <w:pPr>
        <w:ind w:left="2160" w:hanging="180"/>
      </w:pPr>
    </w:lvl>
    <w:lvl w:ilvl="3" w:tplc="38A813A0">
      <w:start w:val="1"/>
      <w:numFmt w:val="decimal"/>
      <w:lvlText w:val="%4."/>
      <w:lvlJc w:val="left"/>
      <w:pPr>
        <w:ind w:left="2880" w:hanging="360"/>
      </w:pPr>
    </w:lvl>
    <w:lvl w:ilvl="4" w:tplc="66704E88">
      <w:start w:val="1"/>
      <w:numFmt w:val="lowerLetter"/>
      <w:lvlText w:val="%5."/>
      <w:lvlJc w:val="left"/>
      <w:pPr>
        <w:ind w:left="3600" w:hanging="360"/>
      </w:pPr>
    </w:lvl>
    <w:lvl w:ilvl="5" w:tplc="28627A32">
      <w:start w:val="1"/>
      <w:numFmt w:val="lowerRoman"/>
      <w:lvlText w:val="%6."/>
      <w:lvlJc w:val="right"/>
      <w:pPr>
        <w:ind w:left="4320" w:hanging="180"/>
      </w:pPr>
    </w:lvl>
    <w:lvl w:ilvl="6" w:tplc="2B2CA9C4">
      <w:start w:val="1"/>
      <w:numFmt w:val="decimal"/>
      <w:lvlText w:val="%7."/>
      <w:lvlJc w:val="left"/>
      <w:pPr>
        <w:ind w:left="5040" w:hanging="360"/>
      </w:pPr>
    </w:lvl>
    <w:lvl w:ilvl="7" w:tplc="7892DC88">
      <w:start w:val="1"/>
      <w:numFmt w:val="lowerLetter"/>
      <w:lvlText w:val="%8."/>
      <w:lvlJc w:val="left"/>
      <w:pPr>
        <w:ind w:left="5760" w:hanging="360"/>
      </w:pPr>
    </w:lvl>
    <w:lvl w:ilvl="8" w:tplc="0E02D938">
      <w:start w:val="1"/>
      <w:numFmt w:val="lowerRoman"/>
      <w:lvlText w:val="%9."/>
      <w:lvlJc w:val="right"/>
      <w:pPr>
        <w:ind w:left="6480" w:hanging="180"/>
      </w:pPr>
    </w:lvl>
  </w:abstractNum>
  <w:abstractNum w:abstractNumId="5"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D515EB8"/>
    <w:multiLevelType w:val="hybridMultilevel"/>
    <w:tmpl w:val="10725BAE"/>
    <w:lvl w:ilvl="0" w:tplc="00010409">
      <w:start w:val="1"/>
      <w:numFmt w:val="bullet"/>
      <w:lvlText w:val=""/>
      <w:lvlJc w:val="left"/>
      <w:pPr>
        <w:tabs>
          <w:tab w:val="num" w:pos="-3600"/>
        </w:tabs>
        <w:ind w:left="-360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1440"/>
        </w:tabs>
        <w:ind w:left="-1440" w:hanging="360"/>
      </w:pPr>
      <w:rPr>
        <w:rFonts w:ascii="Symbol" w:hAnsi="Symbol" w:hint="default"/>
      </w:rPr>
    </w:lvl>
    <w:lvl w:ilvl="4" w:tplc="00030409" w:tentative="1">
      <w:start w:val="1"/>
      <w:numFmt w:val="bullet"/>
      <w:lvlText w:val="o"/>
      <w:lvlJc w:val="left"/>
      <w:pPr>
        <w:tabs>
          <w:tab w:val="num" w:pos="-720"/>
        </w:tabs>
        <w:ind w:left="-720" w:hanging="360"/>
      </w:pPr>
      <w:rPr>
        <w:rFonts w:ascii="Courier New" w:hAnsi="Courier New" w:hint="default"/>
      </w:rPr>
    </w:lvl>
    <w:lvl w:ilvl="5" w:tplc="00050409" w:tentative="1">
      <w:start w:val="1"/>
      <w:numFmt w:val="bullet"/>
      <w:lvlText w:val=""/>
      <w:lvlJc w:val="left"/>
      <w:pPr>
        <w:tabs>
          <w:tab w:val="num" w:pos="0"/>
        </w:tabs>
        <w:ind w:left="0" w:hanging="360"/>
      </w:pPr>
      <w:rPr>
        <w:rFonts w:ascii="Wingdings" w:hAnsi="Wingdings" w:hint="default"/>
      </w:rPr>
    </w:lvl>
    <w:lvl w:ilvl="6" w:tplc="00010409" w:tentative="1">
      <w:start w:val="1"/>
      <w:numFmt w:val="bullet"/>
      <w:lvlText w:val=""/>
      <w:lvlJc w:val="left"/>
      <w:pPr>
        <w:tabs>
          <w:tab w:val="num" w:pos="720"/>
        </w:tabs>
        <w:ind w:left="720" w:hanging="360"/>
      </w:pPr>
      <w:rPr>
        <w:rFonts w:ascii="Symbol" w:hAnsi="Symbol" w:hint="default"/>
      </w:rPr>
    </w:lvl>
    <w:lvl w:ilvl="7" w:tplc="00030409" w:tentative="1">
      <w:start w:val="1"/>
      <w:numFmt w:val="bullet"/>
      <w:lvlText w:val="o"/>
      <w:lvlJc w:val="left"/>
      <w:pPr>
        <w:tabs>
          <w:tab w:val="num" w:pos="1440"/>
        </w:tabs>
        <w:ind w:left="1440" w:hanging="360"/>
      </w:pPr>
      <w:rPr>
        <w:rFonts w:ascii="Courier New" w:hAnsi="Courier New" w:hint="default"/>
      </w:rPr>
    </w:lvl>
    <w:lvl w:ilvl="8" w:tplc="00050409" w:tentative="1">
      <w:start w:val="1"/>
      <w:numFmt w:val="bullet"/>
      <w:lvlText w:val=""/>
      <w:lvlJc w:val="left"/>
      <w:pPr>
        <w:tabs>
          <w:tab w:val="num" w:pos="2160"/>
        </w:tabs>
        <w:ind w:left="2160" w:hanging="360"/>
      </w:pPr>
      <w:rPr>
        <w:rFonts w:ascii="Wingdings" w:hAnsi="Wingdings" w:hint="default"/>
      </w:rPr>
    </w:lvl>
  </w:abstractNum>
  <w:abstractNum w:abstractNumId="10"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112854"/>
    <w:multiLevelType w:val="multilevel"/>
    <w:tmpl w:val="AFFA7A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370820A7"/>
    <w:multiLevelType w:val="hybridMultilevel"/>
    <w:tmpl w:val="DE203538"/>
    <w:lvl w:ilvl="0" w:tplc="29F28CBC">
      <w:start w:val="1"/>
      <w:numFmt w:val="decimal"/>
      <w:lvlText w:val="%1."/>
      <w:lvlJc w:val="left"/>
      <w:pPr>
        <w:ind w:left="720" w:hanging="360"/>
      </w:pPr>
    </w:lvl>
    <w:lvl w:ilvl="1" w:tplc="B4080BB0">
      <w:start w:val="1"/>
      <w:numFmt w:val="lowerLetter"/>
      <w:lvlText w:val="%2."/>
      <w:lvlJc w:val="left"/>
      <w:pPr>
        <w:ind w:left="1440" w:hanging="360"/>
      </w:pPr>
    </w:lvl>
    <w:lvl w:ilvl="2" w:tplc="B30EC1C0">
      <w:start w:val="1"/>
      <w:numFmt w:val="lowerRoman"/>
      <w:lvlText w:val="%3."/>
      <w:lvlJc w:val="right"/>
      <w:pPr>
        <w:ind w:left="2160" w:hanging="180"/>
      </w:pPr>
    </w:lvl>
    <w:lvl w:ilvl="3" w:tplc="728A9864">
      <w:start w:val="1"/>
      <w:numFmt w:val="decimal"/>
      <w:lvlText w:val="%4."/>
      <w:lvlJc w:val="left"/>
      <w:pPr>
        <w:ind w:left="2880" w:hanging="360"/>
      </w:pPr>
    </w:lvl>
    <w:lvl w:ilvl="4" w:tplc="DEE81128">
      <w:start w:val="1"/>
      <w:numFmt w:val="lowerLetter"/>
      <w:lvlText w:val="%5."/>
      <w:lvlJc w:val="left"/>
      <w:pPr>
        <w:ind w:left="3600" w:hanging="360"/>
      </w:pPr>
    </w:lvl>
    <w:lvl w:ilvl="5" w:tplc="AB68648A">
      <w:start w:val="1"/>
      <w:numFmt w:val="lowerRoman"/>
      <w:lvlText w:val="%6."/>
      <w:lvlJc w:val="right"/>
      <w:pPr>
        <w:ind w:left="4320" w:hanging="180"/>
      </w:pPr>
    </w:lvl>
    <w:lvl w:ilvl="6" w:tplc="75C8084E">
      <w:start w:val="1"/>
      <w:numFmt w:val="decimal"/>
      <w:lvlText w:val="%7."/>
      <w:lvlJc w:val="left"/>
      <w:pPr>
        <w:ind w:left="5040" w:hanging="360"/>
      </w:pPr>
    </w:lvl>
    <w:lvl w:ilvl="7" w:tplc="F33E25E8">
      <w:start w:val="1"/>
      <w:numFmt w:val="lowerLetter"/>
      <w:lvlText w:val="%8."/>
      <w:lvlJc w:val="left"/>
      <w:pPr>
        <w:ind w:left="5760" w:hanging="360"/>
      </w:pPr>
    </w:lvl>
    <w:lvl w:ilvl="8" w:tplc="848A40A4">
      <w:start w:val="1"/>
      <w:numFmt w:val="lowerRoman"/>
      <w:lvlText w:val="%9."/>
      <w:lvlJc w:val="right"/>
      <w:pPr>
        <w:ind w:left="6480" w:hanging="180"/>
      </w:pPr>
    </w:lvl>
  </w:abstractNum>
  <w:abstractNum w:abstractNumId="14"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7D57CB4"/>
    <w:multiLevelType w:val="hybridMultilevel"/>
    <w:tmpl w:val="F808FC4A"/>
    <w:lvl w:ilvl="0" w:tplc="6D76B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7ECB78"/>
    <w:multiLevelType w:val="hybridMultilevel"/>
    <w:tmpl w:val="CCDCC7BE"/>
    <w:lvl w:ilvl="0" w:tplc="5A42E796">
      <w:start w:val="1"/>
      <w:numFmt w:val="decimal"/>
      <w:lvlText w:val="%1."/>
      <w:lvlJc w:val="left"/>
      <w:pPr>
        <w:ind w:left="720" w:hanging="360"/>
      </w:pPr>
    </w:lvl>
    <w:lvl w:ilvl="1" w:tplc="04D24066">
      <w:start w:val="1"/>
      <w:numFmt w:val="lowerLetter"/>
      <w:lvlText w:val="%2."/>
      <w:lvlJc w:val="left"/>
      <w:pPr>
        <w:ind w:left="1440" w:hanging="360"/>
      </w:pPr>
    </w:lvl>
    <w:lvl w:ilvl="2" w:tplc="0C6CDA64">
      <w:start w:val="1"/>
      <w:numFmt w:val="lowerRoman"/>
      <w:lvlText w:val="%3."/>
      <w:lvlJc w:val="right"/>
      <w:pPr>
        <w:ind w:left="2160" w:hanging="180"/>
      </w:pPr>
    </w:lvl>
    <w:lvl w:ilvl="3" w:tplc="E4902B72">
      <w:start w:val="1"/>
      <w:numFmt w:val="decimal"/>
      <w:lvlText w:val="%4."/>
      <w:lvlJc w:val="left"/>
      <w:pPr>
        <w:ind w:left="2880" w:hanging="360"/>
      </w:pPr>
    </w:lvl>
    <w:lvl w:ilvl="4" w:tplc="2EE682E8">
      <w:start w:val="1"/>
      <w:numFmt w:val="lowerLetter"/>
      <w:lvlText w:val="%5."/>
      <w:lvlJc w:val="left"/>
      <w:pPr>
        <w:ind w:left="3600" w:hanging="360"/>
      </w:pPr>
    </w:lvl>
    <w:lvl w:ilvl="5" w:tplc="6FAA7006">
      <w:start w:val="1"/>
      <w:numFmt w:val="lowerRoman"/>
      <w:lvlText w:val="%6."/>
      <w:lvlJc w:val="right"/>
      <w:pPr>
        <w:ind w:left="4320" w:hanging="180"/>
      </w:pPr>
    </w:lvl>
    <w:lvl w:ilvl="6" w:tplc="F6D4B508">
      <w:start w:val="1"/>
      <w:numFmt w:val="decimal"/>
      <w:lvlText w:val="%7."/>
      <w:lvlJc w:val="left"/>
      <w:pPr>
        <w:ind w:left="5040" w:hanging="360"/>
      </w:pPr>
    </w:lvl>
    <w:lvl w:ilvl="7" w:tplc="6570DB40">
      <w:start w:val="1"/>
      <w:numFmt w:val="lowerLetter"/>
      <w:lvlText w:val="%8."/>
      <w:lvlJc w:val="left"/>
      <w:pPr>
        <w:ind w:left="5760" w:hanging="360"/>
      </w:pPr>
    </w:lvl>
    <w:lvl w:ilvl="8" w:tplc="CE8EC370">
      <w:start w:val="1"/>
      <w:numFmt w:val="lowerRoman"/>
      <w:lvlText w:val="%9."/>
      <w:lvlJc w:val="right"/>
      <w:pPr>
        <w:ind w:left="6480" w:hanging="180"/>
      </w:pPr>
    </w:lvl>
  </w:abstractNum>
  <w:abstractNum w:abstractNumId="18"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CB04E0"/>
    <w:multiLevelType w:val="multilevel"/>
    <w:tmpl w:val="AD646FE0"/>
    <w:lvl w:ilvl="0">
      <w:start w:val="1"/>
      <w:numFmt w:val="decimal"/>
      <w:pStyle w:val="Heading1"/>
      <w:lvlText w:val="Chapter %1:"/>
      <w:lvlJc w:val="left"/>
      <w:pPr>
        <w:ind w:left="360" w:hanging="360"/>
      </w:pPr>
      <w:rPr>
        <w:rFonts w:ascii="Arial" w:hAnsi="Arial" w:cs="Arial"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03028804">
    <w:abstractNumId w:val="17"/>
  </w:num>
  <w:num w:numId="2" w16cid:durableId="983433878">
    <w:abstractNumId w:val="13"/>
  </w:num>
  <w:num w:numId="3" w16cid:durableId="1031610975">
    <w:abstractNumId w:val="4"/>
  </w:num>
  <w:num w:numId="4" w16cid:durableId="833760861">
    <w:abstractNumId w:val="25"/>
  </w:num>
  <w:num w:numId="5" w16cid:durableId="1299217340">
    <w:abstractNumId w:val="15"/>
  </w:num>
  <w:num w:numId="6" w16cid:durableId="662003727">
    <w:abstractNumId w:val="24"/>
  </w:num>
  <w:num w:numId="7" w16cid:durableId="198858384">
    <w:abstractNumId w:val="10"/>
  </w:num>
  <w:num w:numId="8" w16cid:durableId="2070692798">
    <w:abstractNumId w:val="26"/>
  </w:num>
  <w:num w:numId="9" w16cid:durableId="1575890910">
    <w:abstractNumId w:val="7"/>
  </w:num>
  <w:num w:numId="10" w16cid:durableId="48966915">
    <w:abstractNumId w:val="1"/>
  </w:num>
  <w:num w:numId="11" w16cid:durableId="1313875665">
    <w:abstractNumId w:val="8"/>
  </w:num>
  <w:num w:numId="12" w16cid:durableId="170805960">
    <w:abstractNumId w:val="5"/>
  </w:num>
  <w:num w:numId="13" w16cid:durableId="585847873">
    <w:abstractNumId w:val="20"/>
  </w:num>
  <w:num w:numId="14" w16cid:durableId="673192468">
    <w:abstractNumId w:val="23"/>
  </w:num>
  <w:num w:numId="15" w16cid:durableId="746849663">
    <w:abstractNumId w:val="19"/>
  </w:num>
  <w:num w:numId="16" w16cid:durableId="2081250782">
    <w:abstractNumId w:val="3"/>
  </w:num>
  <w:num w:numId="17" w16cid:durableId="135798753">
    <w:abstractNumId w:val="21"/>
  </w:num>
  <w:num w:numId="18" w16cid:durableId="2112360859">
    <w:abstractNumId w:val="6"/>
  </w:num>
  <w:num w:numId="19" w16cid:durableId="1011879884">
    <w:abstractNumId w:val="22"/>
  </w:num>
  <w:num w:numId="20" w16cid:durableId="6829239">
    <w:abstractNumId w:val="11"/>
  </w:num>
  <w:num w:numId="21" w16cid:durableId="1773355097">
    <w:abstractNumId w:val="14"/>
  </w:num>
  <w:num w:numId="22" w16cid:durableId="1436050053">
    <w:abstractNumId w:val="18"/>
  </w:num>
  <w:num w:numId="23" w16cid:durableId="297418495">
    <w:abstractNumId w:val="0"/>
  </w:num>
  <w:num w:numId="24" w16cid:durableId="1210805894">
    <w:abstractNumId w:val="9"/>
  </w:num>
  <w:num w:numId="25" w16cid:durableId="971062742">
    <w:abstractNumId w:val="2"/>
  </w:num>
  <w:num w:numId="26" w16cid:durableId="1809660707">
    <w:abstractNumId w:val="12"/>
  </w:num>
  <w:num w:numId="27" w16cid:durableId="281885719">
    <w:abstractNumId w:val="19"/>
    <w:lvlOverride w:ilvl="0">
      <w:startOverride w:val="3"/>
    </w:lvlOverride>
    <w:lvlOverride w:ilvl="1">
      <w:startOverride w:val="3"/>
    </w:lvlOverride>
    <w:lvlOverride w:ilvl="2">
      <w:startOverride w:val="5"/>
    </w:lvlOverride>
  </w:num>
  <w:num w:numId="28" w16cid:durableId="8989031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0E"/>
    <w:rsid w:val="0000042F"/>
    <w:rsid w:val="00000970"/>
    <w:rsid w:val="0000109E"/>
    <w:rsid w:val="00005FD8"/>
    <w:rsid w:val="00006C66"/>
    <w:rsid w:val="00010168"/>
    <w:rsid w:val="00010972"/>
    <w:rsid w:val="000113F4"/>
    <w:rsid w:val="000129D2"/>
    <w:rsid w:val="0001492E"/>
    <w:rsid w:val="0001518A"/>
    <w:rsid w:val="00016570"/>
    <w:rsid w:val="0001767F"/>
    <w:rsid w:val="00021B54"/>
    <w:rsid w:val="00022088"/>
    <w:rsid w:val="000227F8"/>
    <w:rsid w:val="0002770C"/>
    <w:rsid w:val="000308DA"/>
    <w:rsid w:val="000316CC"/>
    <w:rsid w:val="000437F6"/>
    <w:rsid w:val="000521A1"/>
    <w:rsid w:val="0006241F"/>
    <w:rsid w:val="000625FA"/>
    <w:rsid w:val="00070DC1"/>
    <w:rsid w:val="000771B3"/>
    <w:rsid w:val="000809CB"/>
    <w:rsid w:val="00084465"/>
    <w:rsid w:val="00090D5A"/>
    <w:rsid w:val="00091C31"/>
    <w:rsid w:val="000922B6"/>
    <w:rsid w:val="00092C1F"/>
    <w:rsid w:val="00097C74"/>
    <w:rsid w:val="000A42B7"/>
    <w:rsid w:val="000A74EC"/>
    <w:rsid w:val="000B0651"/>
    <w:rsid w:val="000B60AB"/>
    <w:rsid w:val="000B7029"/>
    <w:rsid w:val="000C11B7"/>
    <w:rsid w:val="000C36C4"/>
    <w:rsid w:val="000C54B1"/>
    <w:rsid w:val="000C638A"/>
    <w:rsid w:val="000D6605"/>
    <w:rsid w:val="000D72DA"/>
    <w:rsid w:val="000D7717"/>
    <w:rsid w:val="000E04E7"/>
    <w:rsid w:val="000E2422"/>
    <w:rsid w:val="000E2E1D"/>
    <w:rsid w:val="000E2F45"/>
    <w:rsid w:val="000E323C"/>
    <w:rsid w:val="000E4D93"/>
    <w:rsid w:val="000E6C59"/>
    <w:rsid w:val="00102DC6"/>
    <w:rsid w:val="00105D69"/>
    <w:rsid w:val="001060B4"/>
    <w:rsid w:val="00106A4D"/>
    <w:rsid w:val="001137AB"/>
    <w:rsid w:val="00113CAF"/>
    <w:rsid w:val="00122129"/>
    <w:rsid w:val="00122330"/>
    <w:rsid w:val="001233AB"/>
    <w:rsid w:val="00125732"/>
    <w:rsid w:val="0012581C"/>
    <w:rsid w:val="00126709"/>
    <w:rsid w:val="00126FFA"/>
    <w:rsid w:val="00130F7F"/>
    <w:rsid w:val="0014051D"/>
    <w:rsid w:val="00140F33"/>
    <w:rsid w:val="001416A0"/>
    <w:rsid w:val="001433C8"/>
    <w:rsid w:val="00144DA7"/>
    <w:rsid w:val="00145684"/>
    <w:rsid w:val="0014729A"/>
    <w:rsid w:val="00150D8E"/>
    <w:rsid w:val="001512BB"/>
    <w:rsid w:val="001537F0"/>
    <w:rsid w:val="001567A4"/>
    <w:rsid w:val="0015766E"/>
    <w:rsid w:val="00163AA6"/>
    <w:rsid w:val="00164495"/>
    <w:rsid w:val="0017017E"/>
    <w:rsid w:val="001709E4"/>
    <w:rsid w:val="00172142"/>
    <w:rsid w:val="00172274"/>
    <w:rsid w:val="0017414A"/>
    <w:rsid w:val="00174B9C"/>
    <w:rsid w:val="0018024C"/>
    <w:rsid w:val="00185041"/>
    <w:rsid w:val="00186C71"/>
    <w:rsid w:val="00186E03"/>
    <w:rsid w:val="00190DAD"/>
    <w:rsid w:val="00192138"/>
    <w:rsid w:val="001947CA"/>
    <w:rsid w:val="00194B17"/>
    <w:rsid w:val="0019543A"/>
    <w:rsid w:val="001976CA"/>
    <w:rsid w:val="001A4467"/>
    <w:rsid w:val="001B307F"/>
    <w:rsid w:val="001B3BB1"/>
    <w:rsid w:val="001B599E"/>
    <w:rsid w:val="001C26C7"/>
    <w:rsid w:val="001C6FEB"/>
    <w:rsid w:val="001D3ED2"/>
    <w:rsid w:val="001D4894"/>
    <w:rsid w:val="001D4DA4"/>
    <w:rsid w:val="001D5726"/>
    <w:rsid w:val="001D58B2"/>
    <w:rsid w:val="001D7D29"/>
    <w:rsid w:val="001E04AB"/>
    <w:rsid w:val="001E14E3"/>
    <w:rsid w:val="001E1651"/>
    <w:rsid w:val="001E29B4"/>
    <w:rsid w:val="001F13A6"/>
    <w:rsid w:val="001F6576"/>
    <w:rsid w:val="001F6B5F"/>
    <w:rsid w:val="001F76F3"/>
    <w:rsid w:val="002001D0"/>
    <w:rsid w:val="00200CCE"/>
    <w:rsid w:val="002038FF"/>
    <w:rsid w:val="00204B76"/>
    <w:rsid w:val="002075D0"/>
    <w:rsid w:val="00210EFB"/>
    <w:rsid w:val="00217FE7"/>
    <w:rsid w:val="00223272"/>
    <w:rsid w:val="0022628F"/>
    <w:rsid w:val="0023185D"/>
    <w:rsid w:val="00232A0E"/>
    <w:rsid w:val="00232DC6"/>
    <w:rsid w:val="0023343C"/>
    <w:rsid w:val="00240494"/>
    <w:rsid w:val="00241011"/>
    <w:rsid w:val="0024120A"/>
    <w:rsid w:val="00242BE4"/>
    <w:rsid w:val="00247C39"/>
    <w:rsid w:val="00251A86"/>
    <w:rsid w:val="002530D0"/>
    <w:rsid w:val="002545D0"/>
    <w:rsid w:val="0025483B"/>
    <w:rsid w:val="00261188"/>
    <w:rsid w:val="00261C71"/>
    <w:rsid w:val="00272F3F"/>
    <w:rsid w:val="00275F57"/>
    <w:rsid w:val="00280A11"/>
    <w:rsid w:val="00281722"/>
    <w:rsid w:val="00281B5A"/>
    <w:rsid w:val="002839B4"/>
    <w:rsid w:val="002866FD"/>
    <w:rsid w:val="00287150"/>
    <w:rsid w:val="0028735D"/>
    <w:rsid w:val="00287C72"/>
    <w:rsid w:val="0029096B"/>
    <w:rsid w:val="00290DD0"/>
    <w:rsid w:val="00295369"/>
    <w:rsid w:val="0029581E"/>
    <w:rsid w:val="002A19BE"/>
    <w:rsid w:val="002A2970"/>
    <w:rsid w:val="002A361B"/>
    <w:rsid w:val="002A3959"/>
    <w:rsid w:val="002A4CEC"/>
    <w:rsid w:val="002A5385"/>
    <w:rsid w:val="002A636B"/>
    <w:rsid w:val="002A71A6"/>
    <w:rsid w:val="002A7671"/>
    <w:rsid w:val="002A7C47"/>
    <w:rsid w:val="002A7EB9"/>
    <w:rsid w:val="002B0547"/>
    <w:rsid w:val="002B09D7"/>
    <w:rsid w:val="002B2A9A"/>
    <w:rsid w:val="002B7391"/>
    <w:rsid w:val="002C0986"/>
    <w:rsid w:val="002C27CD"/>
    <w:rsid w:val="002C5948"/>
    <w:rsid w:val="002D011C"/>
    <w:rsid w:val="002D50A4"/>
    <w:rsid w:val="002D566F"/>
    <w:rsid w:val="002D7500"/>
    <w:rsid w:val="002E1445"/>
    <w:rsid w:val="002E1C56"/>
    <w:rsid w:val="002E2553"/>
    <w:rsid w:val="002E412B"/>
    <w:rsid w:val="002E7A13"/>
    <w:rsid w:val="002E7C32"/>
    <w:rsid w:val="002F15F6"/>
    <w:rsid w:val="002F4B68"/>
    <w:rsid w:val="002F62DE"/>
    <w:rsid w:val="00300557"/>
    <w:rsid w:val="00301C11"/>
    <w:rsid w:val="00301C9D"/>
    <w:rsid w:val="00306CB1"/>
    <w:rsid w:val="003071E4"/>
    <w:rsid w:val="00310AAA"/>
    <w:rsid w:val="003124C6"/>
    <w:rsid w:val="00312E0B"/>
    <w:rsid w:val="0031466E"/>
    <w:rsid w:val="00314D19"/>
    <w:rsid w:val="00320A0A"/>
    <w:rsid w:val="003235E3"/>
    <w:rsid w:val="00324DB2"/>
    <w:rsid w:val="0032501D"/>
    <w:rsid w:val="00326207"/>
    <w:rsid w:val="00330AD7"/>
    <w:rsid w:val="00331046"/>
    <w:rsid w:val="0033374A"/>
    <w:rsid w:val="00335E6D"/>
    <w:rsid w:val="003406F4"/>
    <w:rsid w:val="003447B1"/>
    <w:rsid w:val="003514FE"/>
    <w:rsid w:val="00351CB8"/>
    <w:rsid w:val="0035520F"/>
    <w:rsid w:val="003611ED"/>
    <w:rsid w:val="00361CAB"/>
    <w:rsid w:val="00362C52"/>
    <w:rsid w:val="00372CB2"/>
    <w:rsid w:val="00373536"/>
    <w:rsid w:val="00377585"/>
    <w:rsid w:val="00386649"/>
    <w:rsid w:val="003A057B"/>
    <w:rsid w:val="003A0B86"/>
    <w:rsid w:val="003A22F0"/>
    <w:rsid w:val="003A60CD"/>
    <w:rsid w:val="003A70F9"/>
    <w:rsid w:val="003A7952"/>
    <w:rsid w:val="003B0B6D"/>
    <w:rsid w:val="003B153D"/>
    <w:rsid w:val="003D09AE"/>
    <w:rsid w:val="003D0C7D"/>
    <w:rsid w:val="003D126D"/>
    <w:rsid w:val="003D3F48"/>
    <w:rsid w:val="003E2D3C"/>
    <w:rsid w:val="003E4185"/>
    <w:rsid w:val="003E4CC0"/>
    <w:rsid w:val="003E4E2C"/>
    <w:rsid w:val="003E5E39"/>
    <w:rsid w:val="003E655C"/>
    <w:rsid w:val="003F0B31"/>
    <w:rsid w:val="003F0BB8"/>
    <w:rsid w:val="003F167D"/>
    <w:rsid w:val="003F4B20"/>
    <w:rsid w:val="003F4D49"/>
    <w:rsid w:val="003F5084"/>
    <w:rsid w:val="00402439"/>
    <w:rsid w:val="00402D21"/>
    <w:rsid w:val="00403579"/>
    <w:rsid w:val="00407FC0"/>
    <w:rsid w:val="0040E52B"/>
    <w:rsid w:val="00413925"/>
    <w:rsid w:val="00413E96"/>
    <w:rsid w:val="004155F0"/>
    <w:rsid w:val="004157B5"/>
    <w:rsid w:val="00417346"/>
    <w:rsid w:val="00417B11"/>
    <w:rsid w:val="00420EDE"/>
    <w:rsid w:val="004212FE"/>
    <w:rsid w:val="00423A3F"/>
    <w:rsid w:val="00431459"/>
    <w:rsid w:val="00432DA3"/>
    <w:rsid w:val="004332D7"/>
    <w:rsid w:val="00441D4F"/>
    <w:rsid w:val="00442AB5"/>
    <w:rsid w:val="004440AC"/>
    <w:rsid w:val="00445F47"/>
    <w:rsid w:val="004471C0"/>
    <w:rsid w:val="00450632"/>
    <w:rsid w:val="00452EC9"/>
    <w:rsid w:val="00464CF3"/>
    <w:rsid w:val="00470B9E"/>
    <w:rsid w:val="00471BFE"/>
    <w:rsid w:val="00471FED"/>
    <w:rsid w:val="00474178"/>
    <w:rsid w:val="00475F90"/>
    <w:rsid w:val="00476BF5"/>
    <w:rsid w:val="0047745B"/>
    <w:rsid w:val="00481720"/>
    <w:rsid w:val="004821BF"/>
    <w:rsid w:val="00484C0D"/>
    <w:rsid w:val="004852B2"/>
    <w:rsid w:val="0048534B"/>
    <w:rsid w:val="004864D9"/>
    <w:rsid w:val="00486AB7"/>
    <w:rsid w:val="00487813"/>
    <w:rsid w:val="00490E01"/>
    <w:rsid w:val="00492A6E"/>
    <w:rsid w:val="00492E89"/>
    <w:rsid w:val="0049350F"/>
    <w:rsid w:val="00493807"/>
    <w:rsid w:val="00494044"/>
    <w:rsid w:val="00496E9B"/>
    <w:rsid w:val="00497644"/>
    <w:rsid w:val="00497792"/>
    <w:rsid w:val="004A0986"/>
    <w:rsid w:val="004A208C"/>
    <w:rsid w:val="004A4242"/>
    <w:rsid w:val="004A42D4"/>
    <w:rsid w:val="004A5EF5"/>
    <w:rsid w:val="004A6568"/>
    <w:rsid w:val="004B0DEA"/>
    <w:rsid w:val="004B1A7B"/>
    <w:rsid w:val="004B4508"/>
    <w:rsid w:val="004B4E82"/>
    <w:rsid w:val="004B7A1E"/>
    <w:rsid w:val="004C1FEF"/>
    <w:rsid w:val="004C3A51"/>
    <w:rsid w:val="004C4733"/>
    <w:rsid w:val="004C4B44"/>
    <w:rsid w:val="004C5DE6"/>
    <w:rsid w:val="004C6B14"/>
    <w:rsid w:val="004C730C"/>
    <w:rsid w:val="004D06A9"/>
    <w:rsid w:val="004D08E3"/>
    <w:rsid w:val="004D2602"/>
    <w:rsid w:val="004D42BE"/>
    <w:rsid w:val="004D68F7"/>
    <w:rsid w:val="004E0991"/>
    <w:rsid w:val="004E143E"/>
    <w:rsid w:val="004E2B4D"/>
    <w:rsid w:val="004E3A85"/>
    <w:rsid w:val="004E5874"/>
    <w:rsid w:val="004E676E"/>
    <w:rsid w:val="004E7A05"/>
    <w:rsid w:val="004E7AA0"/>
    <w:rsid w:val="004E7CDA"/>
    <w:rsid w:val="004F32FB"/>
    <w:rsid w:val="004F38D6"/>
    <w:rsid w:val="004F79DF"/>
    <w:rsid w:val="00502694"/>
    <w:rsid w:val="005040A1"/>
    <w:rsid w:val="00507E8A"/>
    <w:rsid w:val="00507EB8"/>
    <w:rsid w:val="00510580"/>
    <w:rsid w:val="00510CB6"/>
    <w:rsid w:val="00513597"/>
    <w:rsid w:val="00515BA0"/>
    <w:rsid w:val="00516DFD"/>
    <w:rsid w:val="005175B1"/>
    <w:rsid w:val="00523D66"/>
    <w:rsid w:val="00524A3F"/>
    <w:rsid w:val="00524EDF"/>
    <w:rsid w:val="00525252"/>
    <w:rsid w:val="00525F16"/>
    <w:rsid w:val="00535D23"/>
    <w:rsid w:val="0054151E"/>
    <w:rsid w:val="00545EDD"/>
    <w:rsid w:val="00545FF7"/>
    <w:rsid w:val="005477C7"/>
    <w:rsid w:val="00552D4C"/>
    <w:rsid w:val="00556098"/>
    <w:rsid w:val="005572C8"/>
    <w:rsid w:val="005602C3"/>
    <w:rsid w:val="0056081E"/>
    <w:rsid w:val="005642FD"/>
    <w:rsid w:val="0056789D"/>
    <w:rsid w:val="00570493"/>
    <w:rsid w:val="0057416D"/>
    <w:rsid w:val="0057419C"/>
    <w:rsid w:val="005811B8"/>
    <w:rsid w:val="00584CC0"/>
    <w:rsid w:val="0058636F"/>
    <w:rsid w:val="00592E47"/>
    <w:rsid w:val="005957BC"/>
    <w:rsid w:val="00595CC8"/>
    <w:rsid w:val="005A0835"/>
    <w:rsid w:val="005A48A7"/>
    <w:rsid w:val="005A5887"/>
    <w:rsid w:val="005A74FB"/>
    <w:rsid w:val="005B01BD"/>
    <w:rsid w:val="005B0461"/>
    <w:rsid w:val="005B1372"/>
    <w:rsid w:val="005B2A2D"/>
    <w:rsid w:val="005B53E3"/>
    <w:rsid w:val="005C1596"/>
    <w:rsid w:val="005C17E6"/>
    <w:rsid w:val="005C1956"/>
    <w:rsid w:val="005C1F99"/>
    <w:rsid w:val="005C3CCA"/>
    <w:rsid w:val="005C418F"/>
    <w:rsid w:val="005C6DB9"/>
    <w:rsid w:val="005D70DD"/>
    <w:rsid w:val="005D7548"/>
    <w:rsid w:val="005D772F"/>
    <w:rsid w:val="005E0F19"/>
    <w:rsid w:val="005E2A6D"/>
    <w:rsid w:val="005E35EA"/>
    <w:rsid w:val="005E554B"/>
    <w:rsid w:val="005E5CC0"/>
    <w:rsid w:val="005F0A6B"/>
    <w:rsid w:val="005F1E2B"/>
    <w:rsid w:val="005F2176"/>
    <w:rsid w:val="005F2EC7"/>
    <w:rsid w:val="005F6D05"/>
    <w:rsid w:val="00601B6C"/>
    <w:rsid w:val="00601CD5"/>
    <w:rsid w:val="00601F16"/>
    <w:rsid w:val="00604E93"/>
    <w:rsid w:val="00607DB8"/>
    <w:rsid w:val="00610B99"/>
    <w:rsid w:val="00615D46"/>
    <w:rsid w:val="0061702D"/>
    <w:rsid w:val="00621D01"/>
    <w:rsid w:val="00622461"/>
    <w:rsid w:val="006232E7"/>
    <w:rsid w:val="00623894"/>
    <w:rsid w:val="00625800"/>
    <w:rsid w:val="00630EC6"/>
    <w:rsid w:val="00632B42"/>
    <w:rsid w:val="00632D68"/>
    <w:rsid w:val="0063392A"/>
    <w:rsid w:val="006339C1"/>
    <w:rsid w:val="006354EB"/>
    <w:rsid w:val="00642FF7"/>
    <w:rsid w:val="00643AF5"/>
    <w:rsid w:val="006445BE"/>
    <w:rsid w:val="00646196"/>
    <w:rsid w:val="00646B18"/>
    <w:rsid w:val="00647957"/>
    <w:rsid w:val="00650B6F"/>
    <w:rsid w:val="00651733"/>
    <w:rsid w:val="00656E55"/>
    <w:rsid w:val="00657008"/>
    <w:rsid w:val="0066635E"/>
    <w:rsid w:val="00666A41"/>
    <w:rsid w:val="00670540"/>
    <w:rsid w:val="00673EC9"/>
    <w:rsid w:val="00674EDE"/>
    <w:rsid w:val="00677141"/>
    <w:rsid w:val="00681A51"/>
    <w:rsid w:val="00681C6B"/>
    <w:rsid w:val="006827AD"/>
    <w:rsid w:val="00683E67"/>
    <w:rsid w:val="006846F2"/>
    <w:rsid w:val="006863A6"/>
    <w:rsid w:val="00686B04"/>
    <w:rsid w:val="00696F18"/>
    <w:rsid w:val="00697684"/>
    <w:rsid w:val="006A2F69"/>
    <w:rsid w:val="006A4980"/>
    <w:rsid w:val="006B01B6"/>
    <w:rsid w:val="006B6937"/>
    <w:rsid w:val="006B76A5"/>
    <w:rsid w:val="006C2DF6"/>
    <w:rsid w:val="006C3390"/>
    <w:rsid w:val="006C4357"/>
    <w:rsid w:val="006C4497"/>
    <w:rsid w:val="006C6329"/>
    <w:rsid w:val="006C69B7"/>
    <w:rsid w:val="006C6ACF"/>
    <w:rsid w:val="006D0D46"/>
    <w:rsid w:val="006D5BD1"/>
    <w:rsid w:val="006E10C4"/>
    <w:rsid w:val="006E209F"/>
    <w:rsid w:val="006E796D"/>
    <w:rsid w:val="006E7EB4"/>
    <w:rsid w:val="006F4566"/>
    <w:rsid w:val="006F546D"/>
    <w:rsid w:val="007020AE"/>
    <w:rsid w:val="00705121"/>
    <w:rsid w:val="007110B1"/>
    <w:rsid w:val="007133C1"/>
    <w:rsid w:val="00716810"/>
    <w:rsid w:val="00725CE9"/>
    <w:rsid w:val="00727BD4"/>
    <w:rsid w:val="00734815"/>
    <w:rsid w:val="00735CFD"/>
    <w:rsid w:val="00737426"/>
    <w:rsid w:val="00740093"/>
    <w:rsid w:val="00744CA0"/>
    <w:rsid w:val="00752291"/>
    <w:rsid w:val="00753A9C"/>
    <w:rsid w:val="00755CB4"/>
    <w:rsid w:val="00760321"/>
    <w:rsid w:val="00761CB4"/>
    <w:rsid w:val="00761D46"/>
    <w:rsid w:val="0076426F"/>
    <w:rsid w:val="0076505E"/>
    <w:rsid w:val="007662DD"/>
    <w:rsid w:val="00767DD9"/>
    <w:rsid w:val="00770D57"/>
    <w:rsid w:val="00773184"/>
    <w:rsid w:val="00773803"/>
    <w:rsid w:val="00775D15"/>
    <w:rsid w:val="00776555"/>
    <w:rsid w:val="007767E1"/>
    <w:rsid w:val="0077783B"/>
    <w:rsid w:val="00777B38"/>
    <w:rsid w:val="007814CF"/>
    <w:rsid w:val="00782A6C"/>
    <w:rsid w:val="00784ADF"/>
    <w:rsid w:val="00786BC6"/>
    <w:rsid w:val="0078720F"/>
    <w:rsid w:val="00791224"/>
    <w:rsid w:val="00792E8E"/>
    <w:rsid w:val="00792EFC"/>
    <w:rsid w:val="007933C9"/>
    <w:rsid w:val="00793638"/>
    <w:rsid w:val="00794A13"/>
    <w:rsid w:val="007A122E"/>
    <w:rsid w:val="007A125F"/>
    <w:rsid w:val="007A2A43"/>
    <w:rsid w:val="007B00DF"/>
    <w:rsid w:val="007B244E"/>
    <w:rsid w:val="007B2713"/>
    <w:rsid w:val="007B2DD8"/>
    <w:rsid w:val="007B6BF0"/>
    <w:rsid w:val="007C620A"/>
    <w:rsid w:val="007C701D"/>
    <w:rsid w:val="007D12AC"/>
    <w:rsid w:val="007D4605"/>
    <w:rsid w:val="007E3108"/>
    <w:rsid w:val="007E3C8E"/>
    <w:rsid w:val="007E5ACD"/>
    <w:rsid w:val="007F2C5C"/>
    <w:rsid w:val="007F4519"/>
    <w:rsid w:val="008006FE"/>
    <w:rsid w:val="00800E5A"/>
    <w:rsid w:val="00801653"/>
    <w:rsid w:val="0080230E"/>
    <w:rsid w:val="0080698C"/>
    <w:rsid w:val="00810B52"/>
    <w:rsid w:val="00812461"/>
    <w:rsid w:val="00815732"/>
    <w:rsid w:val="0082081D"/>
    <w:rsid w:val="00823018"/>
    <w:rsid w:val="00823D44"/>
    <w:rsid w:val="0082412C"/>
    <w:rsid w:val="00824138"/>
    <w:rsid w:val="0082596E"/>
    <w:rsid w:val="00825A3D"/>
    <w:rsid w:val="00826EE9"/>
    <w:rsid w:val="008300C7"/>
    <w:rsid w:val="00830B7D"/>
    <w:rsid w:val="008310D8"/>
    <w:rsid w:val="00831829"/>
    <w:rsid w:val="00836353"/>
    <w:rsid w:val="0083747A"/>
    <w:rsid w:val="008377FD"/>
    <w:rsid w:val="008440A5"/>
    <w:rsid w:val="00845297"/>
    <w:rsid w:val="00847C97"/>
    <w:rsid w:val="00853336"/>
    <w:rsid w:val="0085486D"/>
    <w:rsid w:val="008564CF"/>
    <w:rsid w:val="00860631"/>
    <w:rsid w:val="008612F7"/>
    <w:rsid w:val="00863A10"/>
    <w:rsid w:val="00863CE2"/>
    <w:rsid w:val="008649D4"/>
    <w:rsid w:val="008650B3"/>
    <w:rsid w:val="00865D9B"/>
    <w:rsid w:val="00870EDD"/>
    <w:rsid w:val="00872874"/>
    <w:rsid w:val="0087444A"/>
    <w:rsid w:val="00874FED"/>
    <w:rsid w:val="0087655F"/>
    <w:rsid w:val="00876D49"/>
    <w:rsid w:val="0087717A"/>
    <w:rsid w:val="0088129D"/>
    <w:rsid w:val="00883813"/>
    <w:rsid w:val="00883B10"/>
    <w:rsid w:val="00884ED2"/>
    <w:rsid w:val="008856BB"/>
    <w:rsid w:val="00887615"/>
    <w:rsid w:val="0089029F"/>
    <w:rsid w:val="0089043F"/>
    <w:rsid w:val="008905BB"/>
    <w:rsid w:val="00891F88"/>
    <w:rsid w:val="00892B2E"/>
    <w:rsid w:val="008934FA"/>
    <w:rsid w:val="00893A00"/>
    <w:rsid w:val="008946A4"/>
    <w:rsid w:val="0089502A"/>
    <w:rsid w:val="00896E1B"/>
    <w:rsid w:val="008979D3"/>
    <w:rsid w:val="008A1054"/>
    <w:rsid w:val="008A1F1B"/>
    <w:rsid w:val="008A1FA9"/>
    <w:rsid w:val="008A52CD"/>
    <w:rsid w:val="008B1507"/>
    <w:rsid w:val="008B18BB"/>
    <w:rsid w:val="008B53B1"/>
    <w:rsid w:val="008B558F"/>
    <w:rsid w:val="008B5670"/>
    <w:rsid w:val="008B7C39"/>
    <w:rsid w:val="008C02C4"/>
    <w:rsid w:val="008C2758"/>
    <w:rsid w:val="008C2CF6"/>
    <w:rsid w:val="008C67E3"/>
    <w:rsid w:val="008D1CEE"/>
    <w:rsid w:val="008D3416"/>
    <w:rsid w:val="008D40AC"/>
    <w:rsid w:val="008D56FB"/>
    <w:rsid w:val="008D5A7D"/>
    <w:rsid w:val="008D69C6"/>
    <w:rsid w:val="008D6AE3"/>
    <w:rsid w:val="008E25B6"/>
    <w:rsid w:val="008E41FC"/>
    <w:rsid w:val="008E495D"/>
    <w:rsid w:val="008E54DB"/>
    <w:rsid w:val="008E595F"/>
    <w:rsid w:val="008E72F6"/>
    <w:rsid w:val="008F0C81"/>
    <w:rsid w:val="008F4C51"/>
    <w:rsid w:val="008F58FC"/>
    <w:rsid w:val="00901CBA"/>
    <w:rsid w:val="009047BB"/>
    <w:rsid w:val="00907652"/>
    <w:rsid w:val="00907B7E"/>
    <w:rsid w:val="0091212C"/>
    <w:rsid w:val="00916F50"/>
    <w:rsid w:val="009175F9"/>
    <w:rsid w:val="009209E8"/>
    <w:rsid w:val="00920A79"/>
    <w:rsid w:val="00924A4D"/>
    <w:rsid w:val="00927758"/>
    <w:rsid w:val="0093525F"/>
    <w:rsid w:val="0093552D"/>
    <w:rsid w:val="009377D4"/>
    <w:rsid w:val="00937ED5"/>
    <w:rsid w:val="00940CE1"/>
    <w:rsid w:val="0094134F"/>
    <w:rsid w:val="00941F75"/>
    <w:rsid w:val="00943332"/>
    <w:rsid w:val="00944F4C"/>
    <w:rsid w:val="009450B8"/>
    <w:rsid w:val="00945500"/>
    <w:rsid w:val="00945BA2"/>
    <w:rsid w:val="00946F15"/>
    <w:rsid w:val="009517C5"/>
    <w:rsid w:val="009578F7"/>
    <w:rsid w:val="00967B76"/>
    <w:rsid w:val="00971FAB"/>
    <w:rsid w:val="00972635"/>
    <w:rsid w:val="00974676"/>
    <w:rsid w:val="00975925"/>
    <w:rsid w:val="009778DD"/>
    <w:rsid w:val="00981410"/>
    <w:rsid w:val="009816F9"/>
    <w:rsid w:val="009824E9"/>
    <w:rsid w:val="00986184"/>
    <w:rsid w:val="009955B7"/>
    <w:rsid w:val="009961E1"/>
    <w:rsid w:val="009A110D"/>
    <w:rsid w:val="009A4B2F"/>
    <w:rsid w:val="009A5753"/>
    <w:rsid w:val="009A60DD"/>
    <w:rsid w:val="009B0C16"/>
    <w:rsid w:val="009B12E8"/>
    <w:rsid w:val="009C38C8"/>
    <w:rsid w:val="009C4171"/>
    <w:rsid w:val="009C4A32"/>
    <w:rsid w:val="009C79EC"/>
    <w:rsid w:val="009D3238"/>
    <w:rsid w:val="009E1C15"/>
    <w:rsid w:val="009E335F"/>
    <w:rsid w:val="009E4A51"/>
    <w:rsid w:val="009E6C0F"/>
    <w:rsid w:val="009F756C"/>
    <w:rsid w:val="009F797F"/>
    <w:rsid w:val="00A05F16"/>
    <w:rsid w:val="00A06101"/>
    <w:rsid w:val="00A10B2F"/>
    <w:rsid w:val="00A12354"/>
    <w:rsid w:val="00A1265C"/>
    <w:rsid w:val="00A210D1"/>
    <w:rsid w:val="00A21AB3"/>
    <w:rsid w:val="00A240D8"/>
    <w:rsid w:val="00A25671"/>
    <w:rsid w:val="00A270AB"/>
    <w:rsid w:val="00A27809"/>
    <w:rsid w:val="00A330E3"/>
    <w:rsid w:val="00A37171"/>
    <w:rsid w:val="00A42C6A"/>
    <w:rsid w:val="00A44814"/>
    <w:rsid w:val="00A4E7E5"/>
    <w:rsid w:val="00A509A8"/>
    <w:rsid w:val="00A546BB"/>
    <w:rsid w:val="00A55672"/>
    <w:rsid w:val="00A55ACC"/>
    <w:rsid w:val="00A56707"/>
    <w:rsid w:val="00A57B57"/>
    <w:rsid w:val="00A601D4"/>
    <w:rsid w:val="00A62342"/>
    <w:rsid w:val="00A677A1"/>
    <w:rsid w:val="00A71233"/>
    <w:rsid w:val="00A71E82"/>
    <w:rsid w:val="00A77AA5"/>
    <w:rsid w:val="00A83C0F"/>
    <w:rsid w:val="00A84980"/>
    <w:rsid w:val="00A86565"/>
    <w:rsid w:val="00A93F61"/>
    <w:rsid w:val="00A9431E"/>
    <w:rsid w:val="00A95E60"/>
    <w:rsid w:val="00A95F01"/>
    <w:rsid w:val="00A97647"/>
    <w:rsid w:val="00AA2D09"/>
    <w:rsid w:val="00AA6EAB"/>
    <w:rsid w:val="00AB3FAE"/>
    <w:rsid w:val="00AC0874"/>
    <w:rsid w:val="00AC26AF"/>
    <w:rsid w:val="00AC5008"/>
    <w:rsid w:val="00AC6324"/>
    <w:rsid w:val="00AD3CBD"/>
    <w:rsid w:val="00AE42A5"/>
    <w:rsid w:val="00AE4557"/>
    <w:rsid w:val="00AE4F15"/>
    <w:rsid w:val="00AE7217"/>
    <w:rsid w:val="00AF060B"/>
    <w:rsid w:val="00AF2D9A"/>
    <w:rsid w:val="00AF4578"/>
    <w:rsid w:val="00AF550F"/>
    <w:rsid w:val="00AF6972"/>
    <w:rsid w:val="00B00F24"/>
    <w:rsid w:val="00B00FF2"/>
    <w:rsid w:val="00B0103D"/>
    <w:rsid w:val="00B057B8"/>
    <w:rsid w:val="00B10D6A"/>
    <w:rsid w:val="00B1280B"/>
    <w:rsid w:val="00B1332B"/>
    <w:rsid w:val="00B13F76"/>
    <w:rsid w:val="00B144C4"/>
    <w:rsid w:val="00B14C0B"/>
    <w:rsid w:val="00B14C44"/>
    <w:rsid w:val="00B1580B"/>
    <w:rsid w:val="00B1620C"/>
    <w:rsid w:val="00B1744D"/>
    <w:rsid w:val="00B20229"/>
    <w:rsid w:val="00B259D2"/>
    <w:rsid w:val="00B26B07"/>
    <w:rsid w:val="00B333D7"/>
    <w:rsid w:val="00B37C22"/>
    <w:rsid w:val="00B43F0E"/>
    <w:rsid w:val="00B447F5"/>
    <w:rsid w:val="00B52734"/>
    <w:rsid w:val="00B52F59"/>
    <w:rsid w:val="00B5392D"/>
    <w:rsid w:val="00B55C3C"/>
    <w:rsid w:val="00B57601"/>
    <w:rsid w:val="00B61D59"/>
    <w:rsid w:val="00B657AA"/>
    <w:rsid w:val="00B7039B"/>
    <w:rsid w:val="00B71961"/>
    <w:rsid w:val="00B731CC"/>
    <w:rsid w:val="00B76EBA"/>
    <w:rsid w:val="00B80B41"/>
    <w:rsid w:val="00B82078"/>
    <w:rsid w:val="00B82A63"/>
    <w:rsid w:val="00B835E4"/>
    <w:rsid w:val="00B83E2D"/>
    <w:rsid w:val="00B83F6E"/>
    <w:rsid w:val="00B84D27"/>
    <w:rsid w:val="00B922E3"/>
    <w:rsid w:val="00B95711"/>
    <w:rsid w:val="00B96202"/>
    <w:rsid w:val="00B97BAB"/>
    <w:rsid w:val="00BA0421"/>
    <w:rsid w:val="00BA4070"/>
    <w:rsid w:val="00BA54F6"/>
    <w:rsid w:val="00BA56AD"/>
    <w:rsid w:val="00BA766F"/>
    <w:rsid w:val="00BA7AF4"/>
    <w:rsid w:val="00BB3A65"/>
    <w:rsid w:val="00BB4969"/>
    <w:rsid w:val="00BB52C9"/>
    <w:rsid w:val="00BB591E"/>
    <w:rsid w:val="00BB70A0"/>
    <w:rsid w:val="00BB7A2E"/>
    <w:rsid w:val="00BC05ED"/>
    <w:rsid w:val="00BC2FC5"/>
    <w:rsid w:val="00BC4E28"/>
    <w:rsid w:val="00BD4038"/>
    <w:rsid w:val="00BD491A"/>
    <w:rsid w:val="00BD4B6D"/>
    <w:rsid w:val="00BD4FCC"/>
    <w:rsid w:val="00BD6D88"/>
    <w:rsid w:val="00BE03CF"/>
    <w:rsid w:val="00BE27C6"/>
    <w:rsid w:val="00BE4E19"/>
    <w:rsid w:val="00BE58FC"/>
    <w:rsid w:val="00BE5F6F"/>
    <w:rsid w:val="00BF0FFF"/>
    <w:rsid w:val="00BF3479"/>
    <w:rsid w:val="00BF3E91"/>
    <w:rsid w:val="00BF5362"/>
    <w:rsid w:val="00BF634D"/>
    <w:rsid w:val="00BF7843"/>
    <w:rsid w:val="00C044C5"/>
    <w:rsid w:val="00C06B22"/>
    <w:rsid w:val="00C110F7"/>
    <w:rsid w:val="00C118DB"/>
    <w:rsid w:val="00C13DBB"/>
    <w:rsid w:val="00C15333"/>
    <w:rsid w:val="00C15C2A"/>
    <w:rsid w:val="00C21E76"/>
    <w:rsid w:val="00C2323D"/>
    <w:rsid w:val="00C240B6"/>
    <w:rsid w:val="00C26CF2"/>
    <w:rsid w:val="00C30A74"/>
    <w:rsid w:val="00C3416C"/>
    <w:rsid w:val="00C34F09"/>
    <w:rsid w:val="00C35038"/>
    <w:rsid w:val="00C41338"/>
    <w:rsid w:val="00C415D0"/>
    <w:rsid w:val="00C42A15"/>
    <w:rsid w:val="00C4427B"/>
    <w:rsid w:val="00C46C84"/>
    <w:rsid w:val="00C553F3"/>
    <w:rsid w:val="00C5570D"/>
    <w:rsid w:val="00C56121"/>
    <w:rsid w:val="00C60187"/>
    <w:rsid w:val="00C624CC"/>
    <w:rsid w:val="00C63473"/>
    <w:rsid w:val="00C63E15"/>
    <w:rsid w:val="00C657A9"/>
    <w:rsid w:val="00C658D4"/>
    <w:rsid w:val="00C706D3"/>
    <w:rsid w:val="00C7320D"/>
    <w:rsid w:val="00C75164"/>
    <w:rsid w:val="00C763B0"/>
    <w:rsid w:val="00C76709"/>
    <w:rsid w:val="00C775EA"/>
    <w:rsid w:val="00C776B9"/>
    <w:rsid w:val="00C77DA2"/>
    <w:rsid w:val="00C80FDE"/>
    <w:rsid w:val="00C81E83"/>
    <w:rsid w:val="00C83896"/>
    <w:rsid w:val="00C850CE"/>
    <w:rsid w:val="00C9159E"/>
    <w:rsid w:val="00C921A7"/>
    <w:rsid w:val="00C9367B"/>
    <w:rsid w:val="00C97994"/>
    <w:rsid w:val="00CA050F"/>
    <w:rsid w:val="00CA0541"/>
    <w:rsid w:val="00CA2E07"/>
    <w:rsid w:val="00CA350B"/>
    <w:rsid w:val="00CA5D48"/>
    <w:rsid w:val="00CB513D"/>
    <w:rsid w:val="00CB5A78"/>
    <w:rsid w:val="00CB5E0E"/>
    <w:rsid w:val="00CB75DC"/>
    <w:rsid w:val="00CC0D5F"/>
    <w:rsid w:val="00CC6FA6"/>
    <w:rsid w:val="00CC768C"/>
    <w:rsid w:val="00CD254B"/>
    <w:rsid w:val="00CE0D81"/>
    <w:rsid w:val="00CE14E4"/>
    <w:rsid w:val="00CE1EBB"/>
    <w:rsid w:val="00CE3501"/>
    <w:rsid w:val="00CF4B07"/>
    <w:rsid w:val="00D05CA4"/>
    <w:rsid w:val="00D05D39"/>
    <w:rsid w:val="00D075EF"/>
    <w:rsid w:val="00D10F5C"/>
    <w:rsid w:val="00D225A1"/>
    <w:rsid w:val="00D236E5"/>
    <w:rsid w:val="00D256B8"/>
    <w:rsid w:val="00D26905"/>
    <w:rsid w:val="00D30FB9"/>
    <w:rsid w:val="00D33B73"/>
    <w:rsid w:val="00D418CE"/>
    <w:rsid w:val="00D5048E"/>
    <w:rsid w:val="00D52262"/>
    <w:rsid w:val="00D543C4"/>
    <w:rsid w:val="00D55730"/>
    <w:rsid w:val="00D56A69"/>
    <w:rsid w:val="00D61692"/>
    <w:rsid w:val="00D63394"/>
    <w:rsid w:val="00D65BFB"/>
    <w:rsid w:val="00D65DED"/>
    <w:rsid w:val="00D706A8"/>
    <w:rsid w:val="00D73D85"/>
    <w:rsid w:val="00D7557F"/>
    <w:rsid w:val="00D77B00"/>
    <w:rsid w:val="00D828C7"/>
    <w:rsid w:val="00D857A2"/>
    <w:rsid w:val="00D87FCD"/>
    <w:rsid w:val="00D927D3"/>
    <w:rsid w:val="00D946F2"/>
    <w:rsid w:val="00D968E8"/>
    <w:rsid w:val="00D97FA0"/>
    <w:rsid w:val="00DA008C"/>
    <w:rsid w:val="00DA0279"/>
    <w:rsid w:val="00DB0474"/>
    <w:rsid w:val="00DB3B86"/>
    <w:rsid w:val="00DC673B"/>
    <w:rsid w:val="00DC7BA9"/>
    <w:rsid w:val="00DD4F0E"/>
    <w:rsid w:val="00DE4F9B"/>
    <w:rsid w:val="00DE4FFF"/>
    <w:rsid w:val="00DF1224"/>
    <w:rsid w:val="00DF1482"/>
    <w:rsid w:val="00DF4A71"/>
    <w:rsid w:val="00E02689"/>
    <w:rsid w:val="00E05344"/>
    <w:rsid w:val="00E14192"/>
    <w:rsid w:val="00E14C50"/>
    <w:rsid w:val="00E1597A"/>
    <w:rsid w:val="00E16ADE"/>
    <w:rsid w:val="00E17752"/>
    <w:rsid w:val="00E20024"/>
    <w:rsid w:val="00E20CA8"/>
    <w:rsid w:val="00E229C3"/>
    <w:rsid w:val="00E2304B"/>
    <w:rsid w:val="00E23566"/>
    <w:rsid w:val="00E26790"/>
    <w:rsid w:val="00E34A05"/>
    <w:rsid w:val="00E373AC"/>
    <w:rsid w:val="00E410FB"/>
    <w:rsid w:val="00E41AED"/>
    <w:rsid w:val="00E42A09"/>
    <w:rsid w:val="00E47F56"/>
    <w:rsid w:val="00E53697"/>
    <w:rsid w:val="00E543AB"/>
    <w:rsid w:val="00E54FCF"/>
    <w:rsid w:val="00E57A00"/>
    <w:rsid w:val="00E57B7D"/>
    <w:rsid w:val="00E6050E"/>
    <w:rsid w:val="00E63CDA"/>
    <w:rsid w:val="00E67107"/>
    <w:rsid w:val="00E73200"/>
    <w:rsid w:val="00E742D9"/>
    <w:rsid w:val="00E74330"/>
    <w:rsid w:val="00E75F38"/>
    <w:rsid w:val="00E77576"/>
    <w:rsid w:val="00E81256"/>
    <w:rsid w:val="00E81F7B"/>
    <w:rsid w:val="00E8422F"/>
    <w:rsid w:val="00E90A1A"/>
    <w:rsid w:val="00E927AF"/>
    <w:rsid w:val="00E96335"/>
    <w:rsid w:val="00E972F0"/>
    <w:rsid w:val="00EA072C"/>
    <w:rsid w:val="00EA0A88"/>
    <w:rsid w:val="00EA2105"/>
    <w:rsid w:val="00EA5076"/>
    <w:rsid w:val="00EA5A92"/>
    <w:rsid w:val="00EB1C27"/>
    <w:rsid w:val="00EB2F8B"/>
    <w:rsid w:val="00EB380F"/>
    <w:rsid w:val="00EB7B00"/>
    <w:rsid w:val="00EC2D84"/>
    <w:rsid w:val="00EC5A58"/>
    <w:rsid w:val="00EC68D3"/>
    <w:rsid w:val="00EC6C3A"/>
    <w:rsid w:val="00ED0236"/>
    <w:rsid w:val="00ED1242"/>
    <w:rsid w:val="00ED211D"/>
    <w:rsid w:val="00ED31CB"/>
    <w:rsid w:val="00ED37A6"/>
    <w:rsid w:val="00ED5C22"/>
    <w:rsid w:val="00ED5CCF"/>
    <w:rsid w:val="00ED782A"/>
    <w:rsid w:val="00EE16E5"/>
    <w:rsid w:val="00EE41F6"/>
    <w:rsid w:val="00EE4F1B"/>
    <w:rsid w:val="00EF0F26"/>
    <w:rsid w:val="00EF1911"/>
    <w:rsid w:val="00EF3590"/>
    <w:rsid w:val="00EF40DB"/>
    <w:rsid w:val="00EF63E1"/>
    <w:rsid w:val="00F00EFB"/>
    <w:rsid w:val="00F050CB"/>
    <w:rsid w:val="00F0594D"/>
    <w:rsid w:val="00F059A5"/>
    <w:rsid w:val="00F05B00"/>
    <w:rsid w:val="00F05E60"/>
    <w:rsid w:val="00F0DD1B"/>
    <w:rsid w:val="00F1043B"/>
    <w:rsid w:val="00F1328A"/>
    <w:rsid w:val="00F159F0"/>
    <w:rsid w:val="00F20359"/>
    <w:rsid w:val="00F22C3B"/>
    <w:rsid w:val="00F24AC7"/>
    <w:rsid w:val="00F259BE"/>
    <w:rsid w:val="00F27114"/>
    <w:rsid w:val="00F31CD9"/>
    <w:rsid w:val="00F3706C"/>
    <w:rsid w:val="00F42527"/>
    <w:rsid w:val="00F448AE"/>
    <w:rsid w:val="00F51125"/>
    <w:rsid w:val="00F553A7"/>
    <w:rsid w:val="00F55505"/>
    <w:rsid w:val="00F55D00"/>
    <w:rsid w:val="00F5670F"/>
    <w:rsid w:val="00F6244E"/>
    <w:rsid w:val="00F62F4C"/>
    <w:rsid w:val="00F64E40"/>
    <w:rsid w:val="00F658AA"/>
    <w:rsid w:val="00F671C0"/>
    <w:rsid w:val="00F713D0"/>
    <w:rsid w:val="00F71788"/>
    <w:rsid w:val="00F71C0A"/>
    <w:rsid w:val="00F7603B"/>
    <w:rsid w:val="00F76491"/>
    <w:rsid w:val="00F76B34"/>
    <w:rsid w:val="00F77020"/>
    <w:rsid w:val="00F7727F"/>
    <w:rsid w:val="00F77E97"/>
    <w:rsid w:val="00F8160C"/>
    <w:rsid w:val="00F824F5"/>
    <w:rsid w:val="00F8545E"/>
    <w:rsid w:val="00F91FAA"/>
    <w:rsid w:val="00F947C0"/>
    <w:rsid w:val="00F9528D"/>
    <w:rsid w:val="00F96321"/>
    <w:rsid w:val="00FB1A8F"/>
    <w:rsid w:val="00FB286D"/>
    <w:rsid w:val="00FB3693"/>
    <w:rsid w:val="00FB6934"/>
    <w:rsid w:val="00FB6B5C"/>
    <w:rsid w:val="00FB6F1F"/>
    <w:rsid w:val="00FC0122"/>
    <w:rsid w:val="00FC05B9"/>
    <w:rsid w:val="00FC2DF0"/>
    <w:rsid w:val="00FC3383"/>
    <w:rsid w:val="00FC383D"/>
    <w:rsid w:val="00FC3C47"/>
    <w:rsid w:val="00FC481D"/>
    <w:rsid w:val="00FD07A4"/>
    <w:rsid w:val="00FD1246"/>
    <w:rsid w:val="00FD27E4"/>
    <w:rsid w:val="00FD3243"/>
    <w:rsid w:val="00FD3B30"/>
    <w:rsid w:val="00FD418C"/>
    <w:rsid w:val="00FD5A9F"/>
    <w:rsid w:val="00FE0005"/>
    <w:rsid w:val="00FE5CC7"/>
    <w:rsid w:val="00FE641E"/>
    <w:rsid w:val="00FE67EA"/>
    <w:rsid w:val="00FE76A5"/>
    <w:rsid w:val="00FE772D"/>
    <w:rsid w:val="00FF09FD"/>
    <w:rsid w:val="00FF0D31"/>
    <w:rsid w:val="00FF3670"/>
    <w:rsid w:val="00FF4FBF"/>
    <w:rsid w:val="00FF504F"/>
    <w:rsid w:val="00FF7A05"/>
    <w:rsid w:val="00FF7D6A"/>
    <w:rsid w:val="0112B14E"/>
    <w:rsid w:val="013F4780"/>
    <w:rsid w:val="014FDCE2"/>
    <w:rsid w:val="01610CAB"/>
    <w:rsid w:val="01741449"/>
    <w:rsid w:val="01E2A3D6"/>
    <w:rsid w:val="01FB9BDA"/>
    <w:rsid w:val="030D2FB4"/>
    <w:rsid w:val="03783328"/>
    <w:rsid w:val="03B5CDB8"/>
    <w:rsid w:val="03EF63A4"/>
    <w:rsid w:val="04118C06"/>
    <w:rsid w:val="041B761C"/>
    <w:rsid w:val="04E42408"/>
    <w:rsid w:val="0527C246"/>
    <w:rsid w:val="057A2EAB"/>
    <w:rsid w:val="05913EA1"/>
    <w:rsid w:val="0610552C"/>
    <w:rsid w:val="066CBD5D"/>
    <w:rsid w:val="074C37A7"/>
    <w:rsid w:val="077BEC4A"/>
    <w:rsid w:val="07B82255"/>
    <w:rsid w:val="080B6EC8"/>
    <w:rsid w:val="0835D883"/>
    <w:rsid w:val="0848AFD5"/>
    <w:rsid w:val="087F0C09"/>
    <w:rsid w:val="08996869"/>
    <w:rsid w:val="089990BD"/>
    <w:rsid w:val="089CA194"/>
    <w:rsid w:val="08B07EB0"/>
    <w:rsid w:val="098F819C"/>
    <w:rsid w:val="098FD7FA"/>
    <w:rsid w:val="09D4078E"/>
    <w:rsid w:val="0A1A6B53"/>
    <w:rsid w:val="0A9DA889"/>
    <w:rsid w:val="0B08FD69"/>
    <w:rsid w:val="0B863A46"/>
    <w:rsid w:val="0BFBBC9B"/>
    <w:rsid w:val="0C109A2D"/>
    <w:rsid w:val="0CC59835"/>
    <w:rsid w:val="0D036EC5"/>
    <w:rsid w:val="0D416126"/>
    <w:rsid w:val="0D439F09"/>
    <w:rsid w:val="0DF4EFDB"/>
    <w:rsid w:val="0DF8A63B"/>
    <w:rsid w:val="0E0EAB53"/>
    <w:rsid w:val="0E3D2372"/>
    <w:rsid w:val="0E7FC0A1"/>
    <w:rsid w:val="0EB5FF5F"/>
    <w:rsid w:val="0EFF339A"/>
    <w:rsid w:val="0F9B4A3C"/>
    <w:rsid w:val="1028184F"/>
    <w:rsid w:val="109ADF7D"/>
    <w:rsid w:val="11E6EE75"/>
    <w:rsid w:val="12013BA4"/>
    <w:rsid w:val="122C64C5"/>
    <w:rsid w:val="12303C74"/>
    <w:rsid w:val="12804489"/>
    <w:rsid w:val="129043BD"/>
    <w:rsid w:val="12BCB496"/>
    <w:rsid w:val="12F62DB2"/>
    <w:rsid w:val="1370A1B8"/>
    <w:rsid w:val="13A527CF"/>
    <w:rsid w:val="13AD4C18"/>
    <w:rsid w:val="142CDC60"/>
    <w:rsid w:val="14472086"/>
    <w:rsid w:val="1485B3DD"/>
    <w:rsid w:val="14BEF84E"/>
    <w:rsid w:val="150709C2"/>
    <w:rsid w:val="15208205"/>
    <w:rsid w:val="152DBF2B"/>
    <w:rsid w:val="152FC76E"/>
    <w:rsid w:val="15938F59"/>
    <w:rsid w:val="15D36197"/>
    <w:rsid w:val="162D8686"/>
    <w:rsid w:val="16CE1E3E"/>
    <w:rsid w:val="16F9B8C8"/>
    <w:rsid w:val="170364FC"/>
    <w:rsid w:val="170DE3BB"/>
    <w:rsid w:val="175F504A"/>
    <w:rsid w:val="1782546D"/>
    <w:rsid w:val="18413691"/>
    <w:rsid w:val="18652D49"/>
    <w:rsid w:val="189E1659"/>
    <w:rsid w:val="18C4DD12"/>
    <w:rsid w:val="18F0A782"/>
    <w:rsid w:val="18FB1EFA"/>
    <w:rsid w:val="1903C720"/>
    <w:rsid w:val="19836926"/>
    <w:rsid w:val="199A6B77"/>
    <w:rsid w:val="199F060A"/>
    <w:rsid w:val="19A93AC7"/>
    <w:rsid w:val="19AA1B3A"/>
    <w:rsid w:val="19B64E58"/>
    <w:rsid w:val="19D81C9E"/>
    <w:rsid w:val="19F01CE0"/>
    <w:rsid w:val="19FBB50E"/>
    <w:rsid w:val="19FEB5C3"/>
    <w:rsid w:val="1AB1D93D"/>
    <w:rsid w:val="1AF1F6CE"/>
    <w:rsid w:val="1B12D454"/>
    <w:rsid w:val="1B1FE588"/>
    <w:rsid w:val="1B268B81"/>
    <w:rsid w:val="1B9C0B45"/>
    <w:rsid w:val="1BA6C09B"/>
    <w:rsid w:val="1BC4DDA9"/>
    <w:rsid w:val="1C1B9C42"/>
    <w:rsid w:val="1C3A2599"/>
    <w:rsid w:val="1D17525B"/>
    <w:rsid w:val="1D772F5C"/>
    <w:rsid w:val="1DC673CB"/>
    <w:rsid w:val="1E38F98B"/>
    <w:rsid w:val="1E525B53"/>
    <w:rsid w:val="1E844CEA"/>
    <w:rsid w:val="1EA3908E"/>
    <w:rsid w:val="1F900C2D"/>
    <w:rsid w:val="1FFBE706"/>
    <w:rsid w:val="2035EF5A"/>
    <w:rsid w:val="20C329C6"/>
    <w:rsid w:val="20D54CCF"/>
    <w:rsid w:val="211D0B7E"/>
    <w:rsid w:val="215634A8"/>
    <w:rsid w:val="21616683"/>
    <w:rsid w:val="2163AAA8"/>
    <w:rsid w:val="218E7567"/>
    <w:rsid w:val="21B97052"/>
    <w:rsid w:val="21D59EAE"/>
    <w:rsid w:val="22041566"/>
    <w:rsid w:val="2221A3F4"/>
    <w:rsid w:val="22433FCF"/>
    <w:rsid w:val="228FDBDF"/>
    <w:rsid w:val="22AC0DDB"/>
    <w:rsid w:val="233F7762"/>
    <w:rsid w:val="23455166"/>
    <w:rsid w:val="238C93D2"/>
    <w:rsid w:val="245C14B4"/>
    <w:rsid w:val="24F97F81"/>
    <w:rsid w:val="255EF6B2"/>
    <w:rsid w:val="259F0567"/>
    <w:rsid w:val="25B785ED"/>
    <w:rsid w:val="25CE470F"/>
    <w:rsid w:val="25E1F3E4"/>
    <w:rsid w:val="26333275"/>
    <w:rsid w:val="26ACA256"/>
    <w:rsid w:val="26F7BE33"/>
    <w:rsid w:val="2789FF09"/>
    <w:rsid w:val="27B96EB8"/>
    <w:rsid w:val="27F99418"/>
    <w:rsid w:val="291ADE51"/>
    <w:rsid w:val="2938E723"/>
    <w:rsid w:val="296904B9"/>
    <w:rsid w:val="298A3622"/>
    <w:rsid w:val="29A8F77B"/>
    <w:rsid w:val="29AA4576"/>
    <w:rsid w:val="2A234F47"/>
    <w:rsid w:val="2A255984"/>
    <w:rsid w:val="2AAEBEA4"/>
    <w:rsid w:val="2AD0F678"/>
    <w:rsid w:val="2B261C66"/>
    <w:rsid w:val="2B39B121"/>
    <w:rsid w:val="2B90A6D9"/>
    <w:rsid w:val="2BD31001"/>
    <w:rsid w:val="2BFF9D77"/>
    <w:rsid w:val="2C1B61B6"/>
    <w:rsid w:val="2C36B17B"/>
    <w:rsid w:val="2C65D9BE"/>
    <w:rsid w:val="2C7D0D54"/>
    <w:rsid w:val="2C894FA9"/>
    <w:rsid w:val="2CF486DD"/>
    <w:rsid w:val="2D79BB60"/>
    <w:rsid w:val="2D98664F"/>
    <w:rsid w:val="2E6576EA"/>
    <w:rsid w:val="2EBA4EA1"/>
    <w:rsid w:val="2F1C3198"/>
    <w:rsid w:val="2F5DAB38"/>
    <w:rsid w:val="2F7F18EA"/>
    <w:rsid w:val="2F88DA3A"/>
    <w:rsid w:val="2F9D3641"/>
    <w:rsid w:val="2FE1B50D"/>
    <w:rsid w:val="3036EBD9"/>
    <w:rsid w:val="30B4FF7E"/>
    <w:rsid w:val="3122417A"/>
    <w:rsid w:val="313A44F5"/>
    <w:rsid w:val="319B36CD"/>
    <w:rsid w:val="31BF0607"/>
    <w:rsid w:val="32261E27"/>
    <w:rsid w:val="324255BA"/>
    <w:rsid w:val="32E5B42D"/>
    <w:rsid w:val="3353E2C9"/>
    <w:rsid w:val="3409F157"/>
    <w:rsid w:val="342CBC70"/>
    <w:rsid w:val="34BF778A"/>
    <w:rsid w:val="34CE0A5E"/>
    <w:rsid w:val="34E84A2E"/>
    <w:rsid w:val="3581F163"/>
    <w:rsid w:val="359BF82C"/>
    <w:rsid w:val="359F0DDA"/>
    <w:rsid w:val="35AE5565"/>
    <w:rsid w:val="35DD609C"/>
    <w:rsid w:val="361A23AD"/>
    <w:rsid w:val="36657D4B"/>
    <w:rsid w:val="36C0D69A"/>
    <w:rsid w:val="3700B7DD"/>
    <w:rsid w:val="370E80E7"/>
    <w:rsid w:val="370E98B6"/>
    <w:rsid w:val="3751A25E"/>
    <w:rsid w:val="384059D6"/>
    <w:rsid w:val="39196ABF"/>
    <w:rsid w:val="3921CD6B"/>
    <w:rsid w:val="397B22BA"/>
    <w:rsid w:val="39C847D7"/>
    <w:rsid w:val="39F44E89"/>
    <w:rsid w:val="3A07AC6B"/>
    <w:rsid w:val="3A2EDD1E"/>
    <w:rsid w:val="3A46739C"/>
    <w:rsid w:val="3AC926A2"/>
    <w:rsid w:val="3B3BFDFB"/>
    <w:rsid w:val="3B59B4DC"/>
    <w:rsid w:val="3B896B24"/>
    <w:rsid w:val="3BFF5CCC"/>
    <w:rsid w:val="3C316431"/>
    <w:rsid w:val="3CF4D24C"/>
    <w:rsid w:val="3E0EE0A7"/>
    <w:rsid w:val="3E4A5E15"/>
    <w:rsid w:val="3EAB21E7"/>
    <w:rsid w:val="3FB0D100"/>
    <w:rsid w:val="3FD6C2EA"/>
    <w:rsid w:val="406DFD05"/>
    <w:rsid w:val="406EBF00"/>
    <w:rsid w:val="4077F6A1"/>
    <w:rsid w:val="40B09112"/>
    <w:rsid w:val="40D78A3B"/>
    <w:rsid w:val="4183FE9C"/>
    <w:rsid w:val="41AAF44C"/>
    <w:rsid w:val="422E156A"/>
    <w:rsid w:val="4315D40A"/>
    <w:rsid w:val="43481F3D"/>
    <w:rsid w:val="435EA41C"/>
    <w:rsid w:val="43C29ED2"/>
    <w:rsid w:val="43E6BB38"/>
    <w:rsid w:val="43F25ACC"/>
    <w:rsid w:val="44010D26"/>
    <w:rsid w:val="442FD166"/>
    <w:rsid w:val="449B3BD5"/>
    <w:rsid w:val="45031313"/>
    <w:rsid w:val="452156C6"/>
    <w:rsid w:val="45A65705"/>
    <w:rsid w:val="45F1D2A6"/>
    <w:rsid w:val="46AFF604"/>
    <w:rsid w:val="46B06727"/>
    <w:rsid w:val="46EEB528"/>
    <w:rsid w:val="46FE7C4F"/>
    <w:rsid w:val="472471CB"/>
    <w:rsid w:val="47C6FCDA"/>
    <w:rsid w:val="48106C94"/>
    <w:rsid w:val="48244520"/>
    <w:rsid w:val="482C4E53"/>
    <w:rsid w:val="488992D6"/>
    <w:rsid w:val="488EE469"/>
    <w:rsid w:val="49BE0BC1"/>
    <w:rsid w:val="49F9BBD3"/>
    <w:rsid w:val="4A1DE8A7"/>
    <w:rsid w:val="4A64E7D3"/>
    <w:rsid w:val="4AD1F098"/>
    <w:rsid w:val="4AF769D3"/>
    <w:rsid w:val="4B3D7F7B"/>
    <w:rsid w:val="4B66B9A3"/>
    <w:rsid w:val="4B922846"/>
    <w:rsid w:val="4BBE71A0"/>
    <w:rsid w:val="4BEE0E82"/>
    <w:rsid w:val="4BF229C4"/>
    <w:rsid w:val="4C1368F0"/>
    <w:rsid w:val="4C3E9D92"/>
    <w:rsid w:val="4C92BD66"/>
    <w:rsid w:val="4C97ED3C"/>
    <w:rsid w:val="4D2278C3"/>
    <w:rsid w:val="4D79B39E"/>
    <w:rsid w:val="4D7B1834"/>
    <w:rsid w:val="4D931DA9"/>
    <w:rsid w:val="4DE5A36C"/>
    <w:rsid w:val="4E93FE2A"/>
    <w:rsid w:val="4EA07498"/>
    <w:rsid w:val="4ED3FBBA"/>
    <w:rsid w:val="4F0F3C07"/>
    <w:rsid w:val="503FEFB9"/>
    <w:rsid w:val="50BD8FED"/>
    <w:rsid w:val="50C3F481"/>
    <w:rsid w:val="50FC5A4E"/>
    <w:rsid w:val="5177235D"/>
    <w:rsid w:val="51882298"/>
    <w:rsid w:val="51A1F868"/>
    <w:rsid w:val="524BC283"/>
    <w:rsid w:val="526D25E2"/>
    <w:rsid w:val="52A43E87"/>
    <w:rsid w:val="52D2E7C1"/>
    <w:rsid w:val="52FBCA3A"/>
    <w:rsid w:val="53B395CA"/>
    <w:rsid w:val="53E02529"/>
    <w:rsid w:val="541663B0"/>
    <w:rsid w:val="54874F38"/>
    <w:rsid w:val="54A46C48"/>
    <w:rsid w:val="55DFEAB2"/>
    <w:rsid w:val="5607C32D"/>
    <w:rsid w:val="5680FD44"/>
    <w:rsid w:val="568F93A9"/>
    <w:rsid w:val="56D232E5"/>
    <w:rsid w:val="57EB7AAA"/>
    <w:rsid w:val="5800673C"/>
    <w:rsid w:val="582C3FD5"/>
    <w:rsid w:val="586C77DA"/>
    <w:rsid w:val="58E1BA32"/>
    <w:rsid w:val="59F38081"/>
    <w:rsid w:val="5A0BEA2C"/>
    <w:rsid w:val="5A7EF356"/>
    <w:rsid w:val="5B1A03FB"/>
    <w:rsid w:val="5B3F2668"/>
    <w:rsid w:val="5B6DA9B3"/>
    <w:rsid w:val="5B81A582"/>
    <w:rsid w:val="5BBF230A"/>
    <w:rsid w:val="5C361F12"/>
    <w:rsid w:val="5C6046FA"/>
    <w:rsid w:val="5C9FF2BB"/>
    <w:rsid w:val="5CCA5037"/>
    <w:rsid w:val="5CF08905"/>
    <w:rsid w:val="5CF0ABEC"/>
    <w:rsid w:val="5CF4F80D"/>
    <w:rsid w:val="5D56FA5D"/>
    <w:rsid w:val="5D9581E5"/>
    <w:rsid w:val="5DD5DBD2"/>
    <w:rsid w:val="5DE63F2A"/>
    <w:rsid w:val="5E4002D2"/>
    <w:rsid w:val="5FDD0D1B"/>
    <w:rsid w:val="60371F80"/>
    <w:rsid w:val="606D5767"/>
    <w:rsid w:val="60D2D03C"/>
    <w:rsid w:val="60FB2D8F"/>
    <w:rsid w:val="617BCD0C"/>
    <w:rsid w:val="61CE6CAF"/>
    <w:rsid w:val="61E18106"/>
    <w:rsid w:val="6230CAAB"/>
    <w:rsid w:val="6264F30D"/>
    <w:rsid w:val="62E2C17F"/>
    <w:rsid w:val="6351D6F4"/>
    <w:rsid w:val="63915882"/>
    <w:rsid w:val="63C4F62E"/>
    <w:rsid w:val="63E2CC01"/>
    <w:rsid w:val="640327A9"/>
    <w:rsid w:val="64084BE0"/>
    <w:rsid w:val="641FA8B5"/>
    <w:rsid w:val="6492563E"/>
    <w:rsid w:val="64BC04EE"/>
    <w:rsid w:val="65135CC6"/>
    <w:rsid w:val="6517F208"/>
    <w:rsid w:val="656CD508"/>
    <w:rsid w:val="65B0F57B"/>
    <w:rsid w:val="6609C6D9"/>
    <w:rsid w:val="66A3AD7B"/>
    <w:rsid w:val="6769D7EB"/>
    <w:rsid w:val="677792C8"/>
    <w:rsid w:val="678F0E6C"/>
    <w:rsid w:val="681493F0"/>
    <w:rsid w:val="6854E5F0"/>
    <w:rsid w:val="6865F87D"/>
    <w:rsid w:val="68849DA4"/>
    <w:rsid w:val="688E06CC"/>
    <w:rsid w:val="688F4A72"/>
    <w:rsid w:val="68D438E5"/>
    <w:rsid w:val="6906D1F0"/>
    <w:rsid w:val="6911813F"/>
    <w:rsid w:val="691A8662"/>
    <w:rsid w:val="699B4D43"/>
    <w:rsid w:val="6B2BCEAE"/>
    <w:rsid w:val="6B42A826"/>
    <w:rsid w:val="6B5F6A2F"/>
    <w:rsid w:val="6C33D549"/>
    <w:rsid w:val="6C33E568"/>
    <w:rsid w:val="6C6B8D43"/>
    <w:rsid w:val="6C8E787F"/>
    <w:rsid w:val="6CC5A435"/>
    <w:rsid w:val="6D0C9438"/>
    <w:rsid w:val="6E5BC4EF"/>
    <w:rsid w:val="6EAED9BD"/>
    <w:rsid w:val="6F11113B"/>
    <w:rsid w:val="6FB8BA3E"/>
    <w:rsid w:val="703F39F5"/>
    <w:rsid w:val="70736957"/>
    <w:rsid w:val="70A33623"/>
    <w:rsid w:val="70D3397F"/>
    <w:rsid w:val="714229ED"/>
    <w:rsid w:val="715CA384"/>
    <w:rsid w:val="719D02D6"/>
    <w:rsid w:val="71FC96BC"/>
    <w:rsid w:val="7252877B"/>
    <w:rsid w:val="725B4632"/>
    <w:rsid w:val="72859204"/>
    <w:rsid w:val="728E21AA"/>
    <w:rsid w:val="730B30F6"/>
    <w:rsid w:val="73359C2E"/>
    <w:rsid w:val="73F32AD8"/>
    <w:rsid w:val="7450038A"/>
    <w:rsid w:val="74923A87"/>
    <w:rsid w:val="75052696"/>
    <w:rsid w:val="756D8CBD"/>
    <w:rsid w:val="757ED896"/>
    <w:rsid w:val="75835202"/>
    <w:rsid w:val="75E0FC5E"/>
    <w:rsid w:val="75E2FAF0"/>
    <w:rsid w:val="75EBC26A"/>
    <w:rsid w:val="764457F8"/>
    <w:rsid w:val="7778BFB6"/>
    <w:rsid w:val="7840B2A5"/>
    <w:rsid w:val="78417E44"/>
    <w:rsid w:val="78656FA8"/>
    <w:rsid w:val="78C5A6DA"/>
    <w:rsid w:val="78D0ECAB"/>
    <w:rsid w:val="797E0AB2"/>
    <w:rsid w:val="79D2BFD9"/>
    <w:rsid w:val="79D2C1B8"/>
    <w:rsid w:val="7A23734C"/>
    <w:rsid w:val="7A3DF074"/>
    <w:rsid w:val="7A598636"/>
    <w:rsid w:val="7A89A29A"/>
    <w:rsid w:val="7ADEA1D7"/>
    <w:rsid w:val="7AF51CE0"/>
    <w:rsid w:val="7B0434CE"/>
    <w:rsid w:val="7B086F5D"/>
    <w:rsid w:val="7B1AA0B9"/>
    <w:rsid w:val="7B24BF6B"/>
    <w:rsid w:val="7B603099"/>
    <w:rsid w:val="7B660CA3"/>
    <w:rsid w:val="7B718122"/>
    <w:rsid w:val="7BE17224"/>
    <w:rsid w:val="7CB170C5"/>
    <w:rsid w:val="7CB24DDF"/>
    <w:rsid w:val="7D6B0E18"/>
    <w:rsid w:val="7DD2054A"/>
    <w:rsid w:val="7E0AD251"/>
    <w:rsid w:val="7E1FEC50"/>
    <w:rsid w:val="7E45A76C"/>
    <w:rsid w:val="7E7EE141"/>
    <w:rsid w:val="7F513153"/>
    <w:rsid w:val="7F82E736"/>
    <w:rsid w:val="7FB4C35D"/>
    <w:rsid w:val="7FDA3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FF26F8"/>
  <w15:chartTrackingRefBased/>
  <w15:docId w15:val="{8652D250-050F-4B61-B574-56E34676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585"/>
    <w:pPr>
      <w:spacing w:before="120" w:after="240"/>
      <w:jc w:val="both"/>
    </w:pPr>
    <w:rPr>
      <w:rFonts w:ascii="Arial" w:hAnsi="Arial"/>
      <w:sz w:val="22"/>
      <w:szCs w:val="24"/>
      <w:lang w:eastAsia="en-US"/>
    </w:rPr>
  </w:style>
  <w:style w:type="paragraph" w:styleId="Heading1">
    <w:name w:val="heading 1"/>
    <w:basedOn w:val="Normal"/>
    <w:next w:val="Normal"/>
    <w:qFormat/>
    <w:rsid w:val="00A62342"/>
    <w:pPr>
      <w:keepNext/>
      <w:pageBreakBefore/>
      <w:numPr>
        <w:numId w:val="15"/>
      </w:numPr>
      <w:spacing w:before="0" w:after="480"/>
      <w:ind w:left="357" w:hanging="357"/>
      <w:outlineLvl w:val="0"/>
    </w:pPr>
    <w:rPr>
      <w:b/>
      <w:bCs/>
      <w:kern w:val="32"/>
      <w:sz w:val="44"/>
      <w:szCs w:val="32"/>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5"/>
      </w:numPr>
      <w:tabs>
        <w:tab w:val="left" w:pos="540"/>
      </w:tabs>
      <w:spacing w:before="240" w:after="60"/>
      <w:outlineLvl w:val="2"/>
    </w:pPr>
    <w:rPr>
      <w:b/>
      <w:bCs/>
      <w:szCs w:val="26"/>
    </w:rPr>
  </w:style>
  <w:style w:type="paragraph" w:styleId="Heading4">
    <w:name w:val="heading 4"/>
    <w:basedOn w:val="Normal"/>
    <w:next w:val="Normal"/>
    <w:qFormat/>
    <w:rsid w:val="00A62342"/>
    <w:pPr>
      <w:keepNext/>
      <w:numPr>
        <w:ilvl w:val="3"/>
        <w:numId w:val="15"/>
      </w:numPr>
      <w:spacing w:before="240" w:after="60"/>
      <w:outlineLvl w:val="3"/>
    </w:pPr>
    <w:rPr>
      <w:b/>
      <w:bCs/>
      <w:szCs w:val="28"/>
    </w:rPr>
  </w:style>
  <w:style w:type="paragraph" w:styleId="Heading5">
    <w:name w:val="heading 5"/>
    <w:basedOn w:val="Normal"/>
    <w:next w:val="Normal"/>
    <w:qFormat/>
    <w:rsid w:val="00A62342"/>
    <w:pPr>
      <w:numPr>
        <w:ilvl w:val="4"/>
        <w:numId w:val="15"/>
      </w:numPr>
      <w:spacing w:before="240" w:after="60"/>
      <w:outlineLvl w:val="4"/>
    </w:pPr>
    <w:rPr>
      <w:b/>
      <w:bCs/>
      <w:i/>
      <w:iCs/>
      <w:szCs w:val="26"/>
    </w:rPr>
  </w:style>
  <w:style w:type="paragraph" w:styleId="Heading6">
    <w:name w:val="heading 6"/>
    <w:basedOn w:val="Normal"/>
    <w:next w:val="Normal"/>
    <w:qFormat/>
    <w:rsid w:val="00A62342"/>
    <w:pPr>
      <w:numPr>
        <w:ilvl w:val="5"/>
        <w:numId w:val="15"/>
      </w:numPr>
      <w:spacing w:before="240" w:after="60"/>
      <w:outlineLvl w:val="5"/>
    </w:pPr>
    <w:rPr>
      <w:b/>
      <w:bCs/>
      <w:szCs w:val="22"/>
    </w:rPr>
  </w:style>
  <w:style w:type="paragraph" w:styleId="Heading7">
    <w:name w:val="heading 7"/>
    <w:basedOn w:val="Normal"/>
    <w:next w:val="Normal"/>
    <w:qFormat/>
    <w:rsid w:val="00A62342"/>
    <w:pPr>
      <w:numPr>
        <w:ilvl w:val="6"/>
        <w:numId w:val="15"/>
      </w:numPr>
      <w:spacing w:before="240" w:after="60"/>
      <w:outlineLvl w:val="6"/>
    </w:pPr>
  </w:style>
  <w:style w:type="paragraph" w:styleId="Heading8">
    <w:name w:val="heading 8"/>
    <w:basedOn w:val="Normal"/>
    <w:next w:val="Normal"/>
    <w:qFormat/>
    <w:rsid w:val="00A62342"/>
    <w:pPr>
      <w:numPr>
        <w:ilvl w:val="7"/>
        <w:numId w:val="15"/>
      </w:numPr>
      <w:spacing w:before="240" w:after="60"/>
      <w:outlineLvl w:val="7"/>
    </w:pPr>
    <w:rPr>
      <w:i/>
      <w:iCs/>
    </w:rPr>
  </w:style>
  <w:style w:type="paragraph" w:styleId="Heading9">
    <w:name w:val="heading 9"/>
    <w:basedOn w:val="Normal"/>
    <w:next w:val="Normal"/>
    <w:qFormat/>
    <w:pPr>
      <w:numPr>
        <w:ilvl w:val="8"/>
        <w:numId w:val="15"/>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bCs/>
    </w:rPr>
  </w:style>
  <w:style w:type="paragraph" w:styleId="TOC2">
    <w:name w:val="toc 2"/>
    <w:basedOn w:val="Normal"/>
    <w:next w:val="Normal"/>
    <w:autoRedefine/>
    <w:uiPriority w:val="39"/>
    <w:rsid w:val="008E41FC"/>
    <w:pPr>
      <w:tabs>
        <w:tab w:val="left" w:pos="1083"/>
        <w:tab w:val="right" w:leader="dot" w:pos="8647"/>
      </w:tabs>
      <w:ind w:left="442"/>
      <w:jc w:val="left"/>
    </w:pPr>
    <w:rPr>
      <w:sz w:val="20"/>
    </w:rPr>
  </w:style>
  <w:style w:type="paragraph" w:styleId="TOC3">
    <w:name w:val="toc 3"/>
    <w:basedOn w:val="Normal"/>
    <w:next w:val="Normal"/>
    <w:autoRedefine/>
    <w:uiPriority w:val="39"/>
    <w:pPr>
      <w:tabs>
        <w:tab w:val="left" w:pos="1320"/>
        <w:tab w:val="right" w:leader="dot" w:pos="8630"/>
      </w:tabs>
      <w:ind w:left="1083"/>
      <w:jc w:val="left"/>
    </w:pPr>
    <w:rPr>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7"/>
      </w:numPr>
    </w:p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rPr>
  </w:style>
  <w:style w:type="paragraph" w:customStyle="1" w:styleId="Numbered">
    <w:name w:val="Numbered"/>
    <w:basedOn w:val="Bullet"/>
    <w:qFormat/>
    <w:pPr>
      <w:numPr>
        <w:numId w:val="18"/>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sid w:val="00106A4D"/>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20"/>
      </w:numPr>
      <w:spacing w:after="360"/>
      <w:jc w:val="center"/>
    </w:pPr>
    <w:rPr>
      <w:i/>
      <w:iCs/>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table" w:styleId="TableGrid">
    <w:name w:val="Table Grid"/>
    <w:basedOn w:val="TableNormal"/>
    <w:uiPriority w:val="59"/>
    <w:rsid w:val="00766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NoSpacing">
    <w:name w:val="No Spacing"/>
    <w:uiPriority w:val="1"/>
    <w:qFormat/>
    <w:rsid w:val="007662DD"/>
    <w:pPr>
      <w:jc w:val="both"/>
    </w:pPr>
    <w:rPr>
      <w:sz w:val="22"/>
      <w:szCs w:val="24"/>
      <w:lang w:val="en-IE" w:eastAsia="en-US"/>
    </w:rPr>
  </w:style>
  <w:style w:type="paragraph" w:customStyle="1" w:styleId="p1">
    <w:name w:val="p1"/>
    <w:basedOn w:val="Normal"/>
    <w:rsid w:val="002C0986"/>
    <w:pPr>
      <w:spacing w:before="0" w:after="0"/>
      <w:jc w:val="left"/>
    </w:pPr>
    <w:rPr>
      <w:rFonts w:ascii="Helvetica" w:eastAsiaTheme="minorHAnsi" w:hAnsi="Helvetica"/>
      <w:sz w:val="18"/>
      <w:szCs w:val="18"/>
      <w:lang w:eastAsia="en-GB"/>
    </w:rPr>
  </w:style>
  <w:style w:type="paragraph" w:customStyle="1" w:styleId="p2">
    <w:name w:val="p2"/>
    <w:basedOn w:val="Normal"/>
    <w:rsid w:val="002C0986"/>
    <w:pPr>
      <w:spacing w:before="0" w:after="0"/>
      <w:jc w:val="left"/>
    </w:pPr>
    <w:rPr>
      <w:rFonts w:ascii="Helvetica" w:eastAsiaTheme="minorHAnsi" w:hAnsi="Helvetica"/>
      <w:sz w:val="18"/>
      <w:szCs w:val="18"/>
      <w:lang w:eastAsia="en-GB"/>
    </w:rPr>
  </w:style>
  <w:style w:type="character" w:customStyle="1" w:styleId="apple-tab-span">
    <w:name w:val="apple-tab-span"/>
    <w:basedOn w:val="DefaultParagraphFont"/>
    <w:rsid w:val="002C0986"/>
  </w:style>
  <w:style w:type="character" w:customStyle="1" w:styleId="apple-converted-space">
    <w:name w:val="apple-converted-space"/>
    <w:basedOn w:val="DefaultParagraphFont"/>
    <w:rsid w:val="002C0986"/>
  </w:style>
  <w:style w:type="paragraph" w:styleId="ListParagraph">
    <w:name w:val="List Paragraph"/>
    <w:basedOn w:val="Normal"/>
    <w:uiPriority w:val="34"/>
    <w:qFormat/>
    <w:rsid w:val="75E2FAF0"/>
    <w:pPr>
      <w:ind w:left="720"/>
      <w:contextualSpacing/>
    </w:pPr>
  </w:style>
  <w:style w:type="character" w:styleId="UnresolvedMention">
    <w:name w:val="Unresolved Mention"/>
    <w:basedOn w:val="DefaultParagraphFont"/>
    <w:uiPriority w:val="99"/>
    <w:semiHidden/>
    <w:unhideWhenUsed/>
    <w:rsid w:val="00673EC9"/>
    <w:rPr>
      <w:color w:val="605E5C"/>
      <w:shd w:val="clear" w:color="auto" w:fill="E1DFDD"/>
    </w:rPr>
  </w:style>
  <w:style w:type="paragraph" w:styleId="NormalWeb">
    <w:name w:val="Normal (Web)"/>
    <w:basedOn w:val="Normal"/>
    <w:uiPriority w:val="99"/>
    <w:semiHidden/>
    <w:unhideWhenUsed/>
    <w:rsid w:val="00673EC9"/>
    <w:rPr>
      <w:rFonts w:ascii="Times New Roman" w:hAnsi="Times New Roman"/>
      <w:sz w:val="24"/>
    </w:rPr>
  </w:style>
  <w:style w:type="character" w:customStyle="1" w:styleId="Heading2Char">
    <w:name w:val="Heading 2 Char"/>
    <w:basedOn w:val="DefaultParagraphFont"/>
    <w:link w:val="Heading2"/>
    <w:rsid w:val="00A12354"/>
    <w:rPr>
      <w:rFonts w:ascii="Arial" w:hAnsi="Arial"/>
      <w:b/>
      <w:bCs/>
      <w:kern w:val="32"/>
      <w:sz w:val="36"/>
      <w:szCs w:val="28"/>
      <w:lang w:eastAsia="en-US"/>
    </w:rPr>
  </w:style>
  <w:style w:type="paragraph" w:customStyle="1" w:styleId="CodeSnippet">
    <w:name w:val="Code Snippet"/>
    <w:basedOn w:val="Normal"/>
    <w:qFormat/>
    <w:rsid w:val="00BF634D"/>
    <w:pPr>
      <w:shd w:val="clear" w:color="auto" w:fill="D9D9D9" w:themeFill="background1" w:themeFillShade="D9"/>
      <w:contextualSpacing/>
      <w:jc w:val="left"/>
    </w:pPr>
    <w:rPr>
      <w:rFonts w:ascii="Courier New" w:hAnsi="Courier New" w:cs="Courier New"/>
      <w:b/>
      <w:bCs/>
      <w:noProof/>
    </w:rPr>
  </w:style>
  <w:style w:type="character" w:styleId="PlaceholderText">
    <w:name w:val="Placeholder Text"/>
    <w:basedOn w:val="DefaultParagraphFont"/>
    <w:uiPriority w:val="99"/>
    <w:semiHidden/>
    <w:rsid w:val="00927758"/>
    <w:rPr>
      <w:color w:val="666666"/>
    </w:rPr>
  </w:style>
  <w:style w:type="paragraph" w:styleId="HTMLPreformatted">
    <w:name w:val="HTML Preformatted"/>
    <w:basedOn w:val="Normal"/>
    <w:link w:val="HTMLPreformattedChar"/>
    <w:uiPriority w:val="99"/>
    <w:semiHidden/>
    <w:unhideWhenUsed/>
    <w:rsid w:val="00545FF7"/>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5FF7"/>
    <w:rPr>
      <w:rFonts w:ascii="Consolas" w:hAnsi="Consolas"/>
      <w:lang w:val="en-IE" w:eastAsia="en-US"/>
    </w:rPr>
  </w:style>
  <w:style w:type="character" w:styleId="FollowedHyperlink">
    <w:name w:val="FollowedHyperlink"/>
    <w:basedOn w:val="DefaultParagraphFont"/>
    <w:uiPriority w:val="99"/>
    <w:semiHidden/>
    <w:unhideWhenUsed/>
    <w:rsid w:val="00AC6324"/>
    <w:rPr>
      <w:color w:val="954F72" w:themeColor="followedHyperlink"/>
      <w:u w:val="single"/>
    </w:rPr>
  </w:style>
  <w:style w:type="character" w:styleId="CommentReference">
    <w:name w:val="annotation reference"/>
    <w:basedOn w:val="DefaultParagraphFont"/>
    <w:uiPriority w:val="99"/>
    <w:semiHidden/>
    <w:unhideWhenUsed/>
    <w:rsid w:val="009778DD"/>
    <w:rPr>
      <w:sz w:val="16"/>
      <w:szCs w:val="16"/>
    </w:rPr>
  </w:style>
  <w:style w:type="paragraph" w:styleId="CommentText">
    <w:name w:val="annotation text"/>
    <w:basedOn w:val="Normal"/>
    <w:link w:val="CommentTextChar"/>
    <w:uiPriority w:val="99"/>
    <w:unhideWhenUsed/>
    <w:rsid w:val="009778DD"/>
    <w:rPr>
      <w:sz w:val="20"/>
      <w:szCs w:val="20"/>
    </w:rPr>
  </w:style>
  <w:style w:type="character" w:customStyle="1" w:styleId="CommentTextChar">
    <w:name w:val="Comment Text Char"/>
    <w:basedOn w:val="DefaultParagraphFont"/>
    <w:link w:val="CommentText"/>
    <w:uiPriority w:val="99"/>
    <w:rsid w:val="009778DD"/>
    <w:rPr>
      <w:rFonts w:ascii="Arial" w:hAnsi="Arial"/>
      <w:lang w:val="en-IE" w:eastAsia="en-US"/>
    </w:rPr>
  </w:style>
  <w:style w:type="paragraph" w:styleId="CommentSubject">
    <w:name w:val="annotation subject"/>
    <w:basedOn w:val="CommentText"/>
    <w:next w:val="CommentText"/>
    <w:link w:val="CommentSubjectChar"/>
    <w:uiPriority w:val="99"/>
    <w:semiHidden/>
    <w:unhideWhenUsed/>
    <w:rsid w:val="009778DD"/>
    <w:rPr>
      <w:b/>
      <w:bCs/>
    </w:rPr>
  </w:style>
  <w:style w:type="character" w:customStyle="1" w:styleId="CommentSubjectChar">
    <w:name w:val="Comment Subject Char"/>
    <w:basedOn w:val="CommentTextChar"/>
    <w:link w:val="CommentSubject"/>
    <w:uiPriority w:val="99"/>
    <w:semiHidden/>
    <w:rsid w:val="009778DD"/>
    <w:rPr>
      <w:rFonts w:ascii="Arial" w:hAnsi="Arial"/>
      <w:b/>
      <w:bCs/>
      <w:lang w:val="en-IE" w:eastAsia="en-US"/>
    </w:rPr>
  </w:style>
  <w:style w:type="paragraph" w:styleId="Caption">
    <w:name w:val="caption"/>
    <w:basedOn w:val="Normal"/>
    <w:next w:val="Normal"/>
    <w:uiPriority w:val="35"/>
    <w:unhideWhenUsed/>
    <w:qFormat/>
    <w:rsid w:val="003D0C7D"/>
    <w:pPr>
      <w:spacing w:before="0" w:after="200"/>
    </w:pPr>
    <w:rPr>
      <w:i/>
      <w:iCs/>
      <w:color w:val="44546A" w:themeColor="text2"/>
      <w:sz w:val="18"/>
      <w:szCs w:val="18"/>
    </w:rPr>
  </w:style>
  <w:style w:type="paragraph" w:customStyle="1" w:styleId="msonormal0">
    <w:name w:val="msonormal"/>
    <w:basedOn w:val="Normal"/>
    <w:rsid w:val="00972635"/>
    <w:pPr>
      <w:spacing w:before="100" w:beforeAutospacing="1" w:after="100" w:afterAutospacing="1"/>
      <w:jc w:val="left"/>
    </w:pPr>
    <w:rPr>
      <w:rFonts w:ascii="Times New Roman" w:hAnsi="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3932">
      <w:bodyDiv w:val="1"/>
      <w:marLeft w:val="0"/>
      <w:marRight w:val="0"/>
      <w:marTop w:val="0"/>
      <w:marBottom w:val="0"/>
      <w:divBdr>
        <w:top w:val="none" w:sz="0" w:space="0" w:color="auto"/>
        <w:left w:val="none" w:sz="0" w:space="0" w:color="auto"/>
        <w:bottom w:val="none" w:sz="0" w:space="0" w:color="auto"/>
        <w:right w:val="none" w:sz="0" w:space="0" w:color="auto"/>
      </w:divBdr>
      <w:divsChild>
        <w:div w:id="1185901095">
          <w:marLeft w:val="0"/>
          <w:marRight w:val="0"/>
          <w:marTop w:val="0"/>
          <w:marBottom w:val="0"/>
          <w:divBdr>
            <w:top w:val="none" w:sz="0" w:space="0" w:color="auto"/>
            <w:left w:val="none" w:sz="0" w:space="0" w:color="auto"/>
            <w:bottom w:val="none" w:sz="0" w:space="0" w:color="auto"/>
            <w:right w:val="none" w:sz="0" w:space="0" w:color="auto"/>
          </w:divBdr>
        </w:div>
      </w:divsChild>
    </w:div>
    <w:div w:id="23874920">
      <w:bodyDiv w:val="1"/>
      <w:marLeft w:val="0"/>
      <w:marRight w:val="0"/>
      <w:marTop w:val="0"/>
      <w:marBottom w:val="0"/>
      <w:divBdr>
        <w:top w:val="none" w:sz="0" w:space="0" w:color="auto"/>
        <w:left w:val="none" w:sz="0" w:space="0" w:color="auto"/>
        <w:bottom w:val="none" w:sz="0" w:space="0" w:color="auto"/>
        <w:right w:val="none" w:sz="0" w:space="0" w:color="auto"/>
      </w:divBdr>
    </w:div>
    <w:div w:id="47384573">
      <w:bodyDiv w:val="1"/>
      <w:marLeft w:val="0"/>
      <w:marRight w:val="0"/>
      <w:marTop w:val="0"/>
      <w:marBottom w:val="0"/>
      <w:divBdr>
        <w:top w:val="none" w:sz="0" w:space="0" w:color="auto"/>
        <w:left w:val="none" w:sz="0" w:space="0" w:color="auto"/>
        <w:bottom w:val="none" w:sz="0" w:space="0" w:color="auto"/>
        <w:right w:val="none" w:sz="0" w:space="0" w:color="auto"/>
      </w:divBdr>
      <w:divsChild>
        <w:div w:id="694890533">
          <w:marLeft w:val="0"/>
          <w:marRight w:val="0"/>
          <w:marTop w:val="0"/>
          <w:marBottom w:val="0"/>
          <w:divBdr>
            <w:top w:val="none" w:sz="0" w:space="0" w:color="auto"/>
            <w:left w:val="none" w:sz="0" w:space="0" w:color="auto"/>
            <w:bottom w:val="none" w:sz="0" w:space="0" w:color="auto"/>
            <w:right w:val="none" w:sz="0" w:space="0" w:color="auto"/>
          </w:divBdr>
        </w:div>
      </w:divsChild>
    </w:div>
    <w:div w:id="49576809">
      <w:bodyDiv w:val="1"/>
      <w:marLeft w:val="0"/>
      <w:marRight w:val="0"/>
      <w:marTop w:val="0"/>
      <w:marBottom w:val="0"/>
      <w:divBdr>
        <w:top w:val="none" w:sz="0" w:space="0" w:color="auto"/>
        <w:left w:val="none" w:sz="0" w:space="0" w:color="auto"/>
        <w:bottom w:val="none" w:sz="0" w:space="0" w:color="auto"/>
        <w:right w:val="none" w:sz="0" w:space="0" w:color="auto"/>
      </w:divBdr>
      <w:divsChild>
        <w:div w:id="1956061964">
          <w:marLeft w:val="0"/>
          <w:marRight w:val="0"/>
          <w:marTop w:val="0"/>
          <w:marBottom w:val="0"/>
          <w:divBdr>
            <w:top w:val="none" w:sz="0" w:space="0" w:color="auto"/>
            <w:left w:val="none" w:sz="0" w:space="0" w:color="auto"/>
            <w:bottom w:val="none" w:sz="0" w:space="0" w:color="auto"/>
            <w:right w:val="none" w:sz="0" w:space="0" w:color="auto"/>
          </w:divBdr>
          <w:divsChild>
            <w:div w:id="1830175238">
              <w:marLeft w:val="0"/>
              <w:marRight w:val="0"/>
              <w:marTop w:val="0"/>
              <w:marBottom w:val="0"/>
              <w:divBdr>
                <w:top w:val="none" w:sz="0" w:space="0" w:color="auto"/>
                <w:left w:val="none" w:sz="0" w:space="0" w:color="auto"/>
                <w:bottom w:val="none" w:sz="0" w:space="0" w:color="auto"/>
                <w:right w:val="none" w:sz="0" w:space="0" w:color="auto"/>
              </w:divBdr>
              <w:divsChild>
                <w:div w:id="2130271348">
                  <w:marLeft w:val="0"/>
                  <w:marRight w:val="0"/>
                  <w:marTop w:val="0"/>
                  <w:marBottom w:val="0"/>
                  <w:divBdr>
                    <w:top w:val="none" w:sz="0" w:space="0" w:color="auto"/>
                    <w:left w:val="none" w:sz="0" w:space="0" w:color="auto"/>
                    <w:bottom w:val="none" w:sz="0" w:space="0" w:color="auto"/>
                    <w:right w:val="none" w:sz="0" w:space="0" w:color="auto"/>
                  </w:divBdr>
                  <w:divsChild>
                    <w:div w:id="1829901450">
                      <w:marLeft w:val="0"/>
                      <w:marRight w:val="0"/>
                      <w:marTop w:val="0"/>
                      <w:marBottom w:val="0"/>
                      <w:divBdr>
                        <w:top w:val="none" w:sz="0" w:space="0" w:color="auto"/>
                        <w:left w:val="none" w:sz="0" w:space="0" w:color="auto"/>
                        <w:bottom w:val="none" w:sz="0" w:space="0" w:color="auto"/>
                        <w:right w:val="none" w:sz="0" w:space="0" w:color="auto"/>
                      </w:divBdr>
                      <w:divsChild>
                        <w:div w:id="633412202">
                          <w:marLeft w:val="0"/>
                          <w:marRight w:val="0"/>
                          <w:marTop w:val="0"/>
                          <w:marBottom w:val="0"/>
                          <w:divBdr>
                            <w:top w:val="none" w:sz="0" w:space="0" w:color="auto"/>
                            <w:left w:val="none" w:sz="0" w:space="0" w:color="auto"/>
                            <w:bottom w:val="none" w:sz="0" w:space="0" w:color="auto"/>
                            <w:right w:val="none" w:sz="0" w:space="0" w:color="auto"/>
                          </w:divBdr>
                          <w:divsChild>
                            <w:div w:id="8400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28698">
      <w:bodyDiv w:val="1"/>
      <w:marLeft w:val="0"/>
      <w:marRight w:val="0"/>
      <w:marTop w:val="0"/>
      <w:marBottom w:val="0"/>
      <w:divBdr>
        <w:top w:val="none" w:sz="0" w:space="0" w:color="auto"/>
        <w:left w:val="none" w:sz="0" w:space="0" w:color="auto"/>
        <w:bottom w:val="none" w:sz="0" w:space="0" w:color="auto"/>
        <w:right w:val="none" w:sz="0" w:space="0" w:color="auto"/>
      </w:divBdr>
    </w:div>
    <w:div w:id="78991402">
      <w:bodyDiv w:val="1"/>
      <w:marLeft w:val="0"/>
      <w:marRight w:val="0"/>
      <w:marTop w:val="0"/>
      <w:marBottom w:val="0"/>
      <w:divBdr>
        <w:top w:val="none" w:sz="0" w:space="0" w:color="auto"/>
        <w:left w:val="none" w:sz="0" w:space="0" w:color="auto"/>
        <w:bottom w:val="none" w:sz="0" w:space="0" w:color="auto"/>
        <w:right w:val="none" w:sz="0" w:space="0" w:color="auto"/>
      </w:divBdr>
      <w:divsChild>
        <w:div w:id="815341560">
          <w:marLeft w:val="0"/>
          <w:marRight w:val="0"/>
          <w:marTop w:val="0"/>
          <w:marBottom w:val="0"/>
          <w:divBdr>
            <w:top w:val="none" w:sz="0" w:space="0" w:color="auto"/>
            <w:left w:val="none" w:sz="0" w:space="0" w:color="auto"/>
            <w:bottom w:val="none" w:sz="0" w:space="0" w:color="auto"/>
            <w:right w:val="none" w:sz="0" w:space="0" w:color="auto"/>
          </w:divBdr>
        </w:div>
      </w:divsChild>
    </w:div>
    <w:div w:id="104234124">
      <w:bodyDiv w:val="1"/>
      <w:marLeft w:val="0"/>
      <w:marRight w:val="0"/>
      <w:marTop w:val="0"/>
      <w:marBottom w:val="0"/>
      <w:divBdr>
        <w:top w:val="none" w:sz="0" w:space="0" w:color="auto"/>
        <w:left w:val="none" w:sz="0" w:space="0" w:color="auto"/>
        <w:bottom w:val="none" w:sz="0" w:space="0" w:color="auto"/>
        <w:right w:val="none" w:sz="0" w:space="0" w:color="auto"/>
      </w:divBdr>
      <w:divsChild>
        <w:div w:id="1756046225">
          <w:marLeft w:val="0"/>
          <w:marRight w:val="0"/>
          <w:marTop w:val="0"/>
          <w:marBottom w:val="0"/>
          <w:divBdr>
            <w:top w:val="none" w:sz="0" w:space="0" w:color="auto"/>
            <w:left w:val="none" w:sz="0" w:space="0" w:color="auto"/>
            <w:bottom w:val="none" w:sz="0" w:space="0" w:color="auto"/>
            <w:right w:val="none" w:sz="0" w:space="0" w:color="auto"/>
          </w:divBdr>
        </w:div>
      </w:divsChild>
    </w:div>
    <w:div w:id="109517097">
      <w:bodyDiv w:val="1"/>
      <w:marLeft w:val="0"/>
      <w:marRight w:val="0"/>
      <w:marTop w:val="0"/>
      <w:marBottom w:val="0"/>
      <w:divBdr>
        <w:top w:val="none" w:sz="0" w:space="0" w:color="auto"/>
        <w:left w:val="none" w:sz="0" w:space="0" w:color="auto"/>
        <w:bottom w:val="none" w:sz="0" w:space="0" w:color="auto"/>
        <w:right w:val="none" w:sz="0" w:space="0" w:color="auto"/>
      </w:divBdr>
      <w:divsChild>
        <w:div w:id="68578391">
          <w:marLeft w:val="0"/>
          <w:marRight w:val="720"/>
          <w:marTop w:val="0"/>
          <w:marBottom w:val="0"/>
          <w:divBdr>
            <w:top w:val="none" w:sz="0" w:space="0" w:color="auto"/>
            <w:left w:val="none" w:sz="0" w:space="0" w:color="auto"/>
            <w:bottom w:val="none" w:sz="0" w:space="0" w:color="auto"/>
            <w:right w:val="none" w:sz="0" w:space="0" w:color="auto"/>
          </w:divBdr>
        </w:div>
        <w:div w:id="1776827767">
          <w:marLeft w:val="0"/>
          <w:marRight w:val="0"/>
          <w:marTop w:val="0"/>
          <w:marBottom w:val="0"/>
          <w:divBdr>
            <w:top w:val="none" w:sz="0" w:space="0" w:color="auto"/>
            <w:left w:val="none" w:sz="0" w:space="0" w:color="auto"/>
            <w:bottom w:val="none" w:sz="0" w:space="0" w:color="auto"/>
            <w:right w:val="none" w:sz="0" w:space="0" w:color="auto"/>
          </w:divBdr>
        </w:div>
      </w:divsChild>
    </w:div>
    <w:div w:id="113212881">
      <w:bodyDiv w:val="1"/>
      <w:marLeft w:val="0"/>
      <w:marRight w:val="0"/>
      <w:marTop w:val="0"/>
      <w:marBottom w:val="0"/>
      <w:divBdr>
        <w:top w:val="none" w:sz="0" w:space="0" w:color="auto"/>
        <w:left w:val="none" w:sz="0" w:space="0" w:color="auto"/>
        <w:bottom w:val="none" w:sz="0" w:space="0" w:color="auto"/>
        <w:right w:val="none" w:sz="0" w:space="0" w:color="auto"/>
      </w:divBdr>
      <w:divsChild>
        <w:div w:id="1427918897">
          <w:marLeft w:val="0"/>
          <w:marRight w:val="0"/>
          <w:marTop w:val="0"/>
          <w:marBottom w:val="0"/>
          <w:divBdr>
            <w:top w:val="none" w:sz="0" w:space="0" w:color="auto"/>
            <w:left w:val="none" w:sz="0" w:space="0" w:color="auto"/>
            <w:bottom w:val="none" w:sz="0" w:space="0" w:color="auto"/>
            <w:right w:val="none" w:sz="0" w:space="0" w:color="auto"/>
          </w:divBdr>
        </w:div>
      </w:divsChild>
    </w:div>
    <w:div w:id="129059219">
      <w:bodyDiv w:val="1"/>
      <w:marLeft w:val="0"/>
      <w:marRight w:val="0"/>
      <w:marTop w:val="0"/>
      <w:marBottom w:val="0"/>
      <w:divBdr>
        <w:top w:val="none" w:sz="0" w:space="0" w:color="auto"/>
        <w:left w:val="none" w:sz="0" w:space="0" w:color="auto"/>
        <w:bottom w:val="none" w:sz="0" w:space="0" w:color="auto"/>
        <w:right w:val="none" w:sz="0" w:space="0" w:color="auto"/>
      </w:divBdr>
      <w:divsChild>
        <w:div w:id="1801148182">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720"/>
          <w:marTop w:val="0"/>
          <w:marBottom w:val="0"/>
          <w:divBdr>
            <w:top w:val="none" w:sz="0" w:space="0" w:color="auto"/>
            <w:left w:val="none" w:sz="0" w:space="0" w:color="auto"/>
            <w:bottom w:val="none" w:sz="0" w:space="0" w:color="auto"/>
            <w:right w:val="none" w:sz="0" w:space="0" w:color="auto"/>
          </w:divBdr>
        </w:div>
      </w:divsChild>
    </w:div>
    <w:div w:id="131100523">
      <w:bodyDiv w:val="1"/>
      <w:marLeft w:val="0"/>
      <w:marRight w:val="0"/>
      <w:marTop w:val="0"/>
      <w:marBottom w:val="0"/>
      <w:divBdr>
        <w:top w:val="none" w:sz="0" w:space="0" w:color="auto"/>
        <w:left w:val="none" w:sz="0" w:space="0" w:color="auto"/>
        <w:bottom w:val="none" w:sz="0" w:space="0" w:color="auto"/>
        <w:right w:val="none" w:sz="0" w:space="0" w:color="auto"/>
      </w:divBdr>
      <w:divsChild>
        <w:div w:id="656685434">
          <w:marLeft w:val="0"/>
          <w:marRight w:val="0"/>
          <w:marTop w:val="0"/>
          <w:marBottom w:val="0"/>
          <w:divBdr>
            <w:top w:val="none" w:sz="0" w:space="0" w:color="auto"/>
            <w:left w:val="none" w:sz="0" w:space="0" w:color="auto"/>
            <w:bottom w:val="none" w:sz="0" w:space="0" w:color="auto"/>
            <w:right w:val="none" w:sz="0" w:space="0" w:color="auto"/>
          </w:divBdr>
        </w:div>
      </w:divsChild>
    </w:div>
    <w:div w:id="156072656">
      <w:bodyDiv w:val="1"/>
      <w:marLeft w:val="0"/>
      <w:marRight w:val="0"/>
      <w:marTop w:val="0"/>
      <w:marBottom w:val="0"/>
      <w:divBdr>
        <w:top w:val="none" w:sz="0" w:space="0" w:color="auto"/>
        <w:left w:val="none" w:sz="0" w:space="0" w:color="auto"/>
        <w:bottom w:val="none" w:sz="0" w:space="0" w:color="auto"/>
        <w:right w:val="none" w:sz="0" w:space="0" w:color="auto"/>
      </w:divBdr>
    </w:div>
    <w:div w:id="163519860">
      <w:bodyDiv w:val="1"/>
      <w:marLeft w:val="0"/>
      <w:marRight w:val="0"/>
      <w:marTop w:val="0"/>
      <w:marBottom w:val="0"/>
      <w:divBdr>
        <w:top w:val="none" w:sz="0" w:space="0" w:color="auto"/>
        <w:left w:val="none" w:sz="0" w:space="0" w:color="auto"/>
        <w:bottom w:val="none" w:sz="0" w:space="0" w:color="auto"/>
        <w:right w:val="none" w:sz="0" w:space="0" w:color="auto"/>
      </w:divBdr>
      <w:divsChild>
        <w:div w:id="996147697">
          <w:marLeft w:val="0"/>
          <w:marRight w:val="0"/>
          <w:marTop w:val="0"/>
          <w:marBottom w:val="0"/>
          <w:divBdr>
            <w:top w:val="none" w:sz="0" w:space="0" w:color="auto"/>
            <w:left w:val="none" w:sz="0" w:space="0" w:color="auto"/>
            <w:bottom w:val="none" w:sz="0" w:space="0" w:color="auto"/>
            <w:right w:val="none" w:sz="0" w:space="0" w:color="auto"/>
          </w:divBdr>
          <w:divsChild>
            <w:div w:id="296910692">
              <w:marLeft w:val="0"/>
              <w:marRight w:val="0"/>
              <w:marTop w:val="0"/>
              <w:marBottom w:val="0"/>
              <w:divBdr>
                <w:top w:val="none" w:sz="0" w:space="0" w:color="auto"/>
                <w:left w:val="none" w:sz="0" w:space="0" w:color="auto"/>
                <w:bottom w:val="none" w:sz="0" w:space="0" w:color="auto"/>
                <w:right w:val="none" w:sz="0" w:space="0" w:color="auto"/>
              </w:divBdr>
            </w:div>
          </w:divsChild>
        </w:div>
        <w:div w:id="1851875492">
          <w:marLeft w:val="0"/>
          <w:marRight w:val="0"/>
          <w:marTop w:val="0"/>
          <w:marBottom w:val="0"/>
          <w:divBdr>
            <w:top w:val="none" w:sz="0" w:space="0" w:color="auto"/>
            <w:left w:val="none" w:sz="0" w:space="0" w:color="auto"/>
            <w:bottom w:val="none" w:sz="0" w:space="0" w:color="auto"/>
            <w:right w:val="none" w:sz="0" w:space="0" w:color="auto"/>
          </w:divBdr>
          <w:divsChild>
            <w:div w:id="1986352811">
              <w:marLeft w:val="0"/>
              <w:marRight w:val="0"/>
              <w:marTop w:val="0"/>
              <w:marBottom w:val="0"/>
              <w:divBdr>
                <w:top w:val="none" w:sz="0" w:space="0" w:color="auto"/>
                <w:left w:val="none" w:sz="0" w:space="0" w:color="auto"/>
                <w:bottom w:val="none" w:sz="0" w:space="0" w:color="auto"/>
                <w:right w:val="none" w:sz="0" w:space="0" w:color="auto"/>
              </w:divBdr>
            </w:div>
          </w:divsChild>
        </w:div>
        <w:div w:id="2031182402">
          <w:marLeft w:val="0"/>
          <w:marRight w:val="0"/>
          <w:marTop w:val="0"/>
          <w:marBottom w:val="0"/>
          <w:divBdr>
            <w:top w:val="none" w:sz="0" w:space="0" w:color="auto"/>
            <w:left w:val="none" w:sz="0" w:space="0" w:color="auto"/>
            <w:bottom w:val="none" w:sz="0" w:space="0" w:color="auto"/>
            <w:right w:val="none" w:sz="0" w:space="0" w:color="auto"/>
          </w:divBdr>
          <w:divsChild>
            <w:div w:id="1770854451">
              <w:marLeft w:val="180"/>
              <w:marRight w:val="180"/>
              <w:marTop w:val="0"/>
              <w:marBottom w:val="0"/>
              <w:divBdr>
                <w:top w:val="none" w:sz="0" w:space="0" w:color="auto"/>
                <w:left w:val="none" w:sz="0" w:space="0" w:color="auto"/>
                <w:bottom w:val="single" w:sz="18" w:space="6" w:color="ECECEC"/>
                <w:right w:val="none" w:sz="0" w:space="0" w:color="auto"/>
              </w:divBdr>
            </w:div>
          </w:divsChild>
        </w:div>
      </w:divsChild>
    </w:div>
    <w:div w:id="179006430">
      <w:bodyDiv w:val="1"/>
      <w:marLeft w:val="0"/>
      <w:marRight w:val="0"/>
      <w:marTop w:val="0"/>
      <w:marBottom w:val="0"/>
      <w:divBdr>
        <w:top w:val="none" w:sz="0" w:space="0" w:color="auto"/>
        <w:left w:val="none" w:sz="0" w:space="0" w:color="auto"/>
        <w:bottom w:val="none" w:sz="0" w:space="0" w:color="auto"/>
        <w:right w:val="none" w:sz="0" w:space="0" w:color="auto"/>
      </w:divBdr>
      <w:divsChild>
        <w:div w:id="1798832215">
          <w:marLeft w:val="0"/>
          <w:marRight w:val="0"/>
          <w:marTop w:val="0"/>
          <w:marBottom w:val="0"/>
          <w:divBdr>
            <w:top w:val="none" w:sz="0" w:space="0" w:color="auto"/>
            <w:left w:val="none" w:sz="0" w:space="0" w:color="auto"/>
            <w:bottom w:val="none" w:sz="0" w:space="0" w:color="auto"/>
            <w:right w:val="none" w:sz="0" w:space="0" w:color="auto"/>
          </w:divBdr>
        </w:div>
      </w:divsChild>
    </w:div>
    <w:div w:id="197473839">
      <w:bodyDiv w:val="1"/>
      <w:marLeft w:val="0"/>
      <w:marRight w:val="0"/>
      <w:marTop w:val="0"/>
      <w:marBottom w:val="0"/>
      <w:divBdr>
        <w:top w:val="none" w:sz="0" w:space="0" w:color="auto"/>
        <w:left w:val="none" w:sz="0" w:space="0" w:color="auto"/>
        <w:bottom w:val="none" w:sz="0" w:space="0" w:color="auto"/>
        <w:right w:val="none" w:sz="0" w:space="0" w:color="auto"/>
      </w:divBdr>
    </w:div>
    <w:div w:id="202835497">
      <w:bodyDiv w:val="1"/>
      <w:marLeft w:val="0"/>
      <w:marRight w:val="0"/>
      <w:marTop w:val="0"/>
      <w:marBottom w:val="0"/>
      <w:divBdr>
        <w:top w:val="none" w:sz="0" w:space="0" w:color="auto"/>
        <w:left w:val="none" w:sz="0" w:space="0" w:color="auto"/>
        <w:bottom w:val="none" w:sz="0" w:space="0" w:color="auto"/>
        <w:right w:val="none" w:sz="0" w:space="0" w:color="auto"/>
      </w:divBdr>
      <w:divsChild>
        <w:div w:id="165218024">
          <w:marLeft w:val="0"/>
          <w:marRight w:val="0"/>
          <w:marTop w:val="0"/>
          <w:marBottom w:val="0"/>
          <w:divBdr>
            <w:top w:val="none" w:sz="0" w:space="0" w:color="auto"/>
            <w:left w:val="none" w:sz="0" w:space="0" w:color="auto"/>
            <w:bottom w:val="none" w:sz="0" w:space="0" w:color="auto"/>
            <w:right w:val="none" w:sz="0" w:space="0" w:color="auto"/>
          </w:divBdr>
        </w:div>
      </w:divsChild>
    </w:div>
    <w:div w:id="226260954">
      <w:bodyDiv w:val="1"/>
      <w:marLeft w:val="0"/>
      <w:marRight w:val="0"/>
      <w:marTop w:val="0"/>
      <w:marBottom w:val="0"/>
      <w:divBdr>
        <w:top w:val="none" w:sz="0" w:space="0" w:color="auto"/>
        <w:left w:val="none" w:sz="0" w:space="0" w:color="auto"/>
        <w:bottom w:val="none" w:sz="0" w:space="0" w:color="auto"/>
        <w:right w:val="none" w:sz="0" w:space="0" w:color="auto"/>
      </w:divBdr>
    </w:div>
    <w:div w:id="229316181">
      <w:bodyDiv w:val="1"/>
      <w:marLeft w:val="0"/>
      <w:marRight w:val="0"/>
      <w:marTop w:val="0"/>
      <w:marBottom w:val="0"/>
      <w:divBdr>
        <w:top w:val="none" w:sz="0" w:space="0" w:color="auto"/>
        <w:left w:val="none" w:sz="0" w:space="0" w:color="auto"/>
        <w:bottom w:val="none" w:sz="0" w:space="0" w:color="auto"/>
        <w:right w:val="none" w:sz="0" w:space="0" w:color="auto"/>
      </w:divBdr>
      <w:divsChild>
        <w:div w:id="750735456">
          <w:marLeft w:val="0"/>
          <w:marRight w:val="0"/>
          <w:marTop w:val="0"/>
          <w:marBottom w:val="0"/>
          <w:divBdr>
            <w:top w:val="none" w:sz="0" w:space="0" w:color="auto"/>
            <w:left w:val="none" w:sz="0" w:space="0" w:color="auto"/>
            <w:bottom w:val="none" w:sz="0" w:space="0" w:color="auto"/>
            <w:right w:val="none" w:sz="0" w:space="0" w:color="auto"/>
          </w:divBdr>
        </w:div>
      </w:divsChild>
    </w:div>
    <w:div w:id="236327217">
      <w:bodyDiv w:val="1"/>
      <w:marLeft w:val="0"/>
      <w:marRight w:val="0"/>
      <w:marTop w:val="0"/>
      <w:marBottom w:val="0"/>
      <w:divBdr>
        <w:top w:val="none" w:sz="0" w:space="0" w:color="auto"/>
        <w:left w:val="none" w:sz="0" w:space="0" w:color="auto"/>
        <w:bottom w:val="none" w:sz="0" w:space="0" w:color="auto"/>
        <w:right w:val="none" w:sz="0" w:space="0" w:color="auto"/>
      </w:divBdr>
      <w:divsChild>
        <w:div w:id="543098731">
          <w:marLeft w:val="0"/>
          <w:marRight w:val="0"/>
          <w:marTop w:val="0"/>
          <w:marBottom w:val="0"/>
          <w:divBdr>
            <w:top w:val="none" w:sz="0" w:space="0" w:color="auto"/>
            <w:left w:val="none" w:sz="0" w:space="0" w:color="auto"/>
            <w:bottom w:val="none" w:sz="0" w:space="0" w:color="auto"/>
            <w:right w:val="none" w:sz="0" w:space="0" w:color="auto"/>
          </w:divBdr>
        </w:div>
      </w:divsChild>
    </w:div>
    <w:div w:id="238518160">
      <w:bodyDiv w:val="1"/>
      <w:marLeft w:val="0"/>
      <w:marRight w:val="0"/>
      <w:marTop w:val="0"/>
      <w:marBottom w:val="0"/>
      <w:divBdr>
        <w:top w:val="none" w:sz="0" w:space="0" w:color="auto"/>
        <w:left w:val="none" w:sz="0" w:space="0" w:color="auto"/>
        <w:bottom w:val="none" w:sz="0" w:space="0" w:color="auto"/>
        <w:right w:val="none" w:sz="0" w:space="0" w:color="auto"/>
      </w:divBdr>
      <w:divsChild>
        <w:div w:id="165248513">
          <w:marLeft w:val="0"/>
          <w:marRight w:val="0"/>
          <w:marTop w:val="0"/>
          <w:marBottom w:val="0"/>
          <w:divBdr>
            <w:top w:val="none" w:sz="0" w:space="0" w:color="auto"/>
            <w:left w:val="none" w:sz="0" w:space="0" w:color="auto"/>
            <w:bottom w:val="none" w:sz="0" w:space="0" w:color="auto"/>
            <w:right w:val="none" w:sz="0" w:space="0" w:color="auto"/>
          </w:divBdr>
        </w:div>
      </w:divsChild>
    </w:div>
    <w:div w:id="244844131">
      <w:bodyDiv w:val="1"/>
      <w:marLeft w:val="0"/>
      <w:marRight w:val="0"/>
      <w:marTop w:val="0"/>
      <w:marBottom w:val="0"/>
      <w:divBdr>
        <w:top w:val="none" w:sz="0" w:space="0" w:color="auto"/>
        <w:left w:val="none" w:sz="0" w:space="0" w:color="auto"/>
        <w:bottom w:val="none" w:sz="0" w:space="0" w:color="auto"/>
        <w:right w:val="none" w:sz="0" w:space="0" w:color="auto"/>
      </w:divBdr>
      <w:divsChild>
        <w:div w:id="100760835">
          <w:marLeft w:val="0"/>
          <w:marRight w:val="0"/>
          <w:marTop w:val="0"/>
          <w:marBottom w:val="0"/>
          <w:divBdr>
            <w:top w:val="none" w:sz="0" w:space="0" w:color="auto"/>
            <w:left w:val="none" w:sz="0" w:space="0" w:color="auto"/>
            <w:bottom w:val="none" w:sz="0" w:space="0" w:color="auto"/>
            <w:right w:val="none" w:sz="0" w:space="0" w:color="auto"/>
          </w:divBdr>
        </w:div>
        <w:div w:id="209418392">
          <w:marLeft w:val="0"/>
          <w:marRight w:val="720"/>
          <w:marTop w:val="0"/>
          <w:marBottom w:val="0"/>
          <w:divBdr>
            <w:top w:val="none" w:sz="0" w:space="0" w:color="auto"/>
            <w:left w:val="none" w:sz="0" w:space="0" w:color="auto"/>
            <w:bottom w:val="none" w:sz="0" w:space="0" w:color="auto"/>
            <w:right w:val="none" w:sz="0" w:space="0" w:color="auto"/>
          </w:divBdr>
        </w:div>
      </w:divsChild>
    </w:div>
    <w:div w:id="307789118">
      <w:bodyDiv w:val="1"/>
      <w:marLeft w:val="0"/>
      <w:marRight w:val="0"/>
      <w:marTop w:val="0"/>
      <w:marBottom w:val="0"/>
      <w:divBdr>
        <w:top w:val="none" w:sz="0" w:space="0" w:color="auto"/>
        <w:left w:val="none" w:sz="0" w:space="0" w:color="auto"/>
        <w:bottom w:val="none" w:sz="0" w:space="0" w:color="auto"/>
        <w:right w:val="none" w:sz="0" w:space="0" w:color="auto"/>
      </w:divBdr>
      <w:divsChild>
        <w:div w:id="189489483">
          <w:marLeft w:val="0"/>
          <w:marRight w:val="0"/>
          <w:marTop w:val="0"/>
          <w:marBottom w:val="0"/>
          <w:divBdr>
            <w:top w:val="none" w:sz="0" w:space="0" w:color="auto"/>
            <w:left w:val="none" w:sz="0" w:space="0" w:color="auto"/>
            <w:bottom w:val="none" w:sz="0" w:space="0" w:color="auto"/>
            <w:right w:val="none" w:sz="0" w:space="0" w:color="auto"/>
          </w:divBdr>
        </w:div>
      </w:divsChild>
    </w:div>
    <w:div w:id="359355173">
      <w:bodyDiv w:val="1"/>
      <w:marLeft w:val="0"/>
      <w:marRight w:val="0"/>
      <w:marTop w:val="0"/>
      <w:marBottom w:val="0"/>
      <w:divBdr>
        <w:top w:val="none" w:sz="0" w:space="0" w:color="auto"/>
        <w:left w:val="none" w:sz="0" w:space="0" w:color="auto"/>
        <w:bottom w:val="none" w:sz="0" w:space="0" w:color="auto"/>
        <w:right w:val="none" w:sz="0" w:space="0" w:color="auto"/>
      </w:divBdr>
      <w:divsChild>
        <w:div w:id="123550279">
          <w:marLeft w:val="0"/>
          <w:marRight w:val="72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sChild>
    </w:div>
    <w:div w:id="370108902">
      <w:bodyDiv w:val="1"/>
      <w:marLeft w:val="0"/>
      <w:marRight w:val="0"/>
      <w:marTop w:val="0"/>
      <w:marBottom w:val="0"/>
      <w:divBdr>
        <w:top w:val="none" w:sz="0" w:space="0" w:color="auto"/>
        <w:left w:val="none" w:sz="0" w:space="0" w:color="auto"/>
        <w:bottom w:val="none" w:sz="0" w:space="0" w:color="auto"/>
        <w:right w:val="none" w:sz="0" w:space="0" w:color="auto"/>
      </w:divBdr>
    </w:div>
    <w:div w:id="395129610">
      <w:bodyDiv w:val="1"/>
      <w:marLeft w:val="0"/>
      <w:marRight w:val="0"/>
      <w:marTop w:val="0"/>
      <w:marBottom w:val="0"/>
      <w:divBdr>
        <w:top w:val="none" w:sz="0" w:space="0" w:color="auto"/>
        <w:left w:val="none" w:sz="0" w:space="0" w:color="auto"/>
        <w:bottom w:val="none" w:sz="0" w:space="0" w:color="auto"/>
        <w:right w:val="none" w:sz="0" w:space="0" w:color="auto"/>
      </w:divBdr>
      <w:divsChild>
        <w:div w:id="1878196541">
          <w:marLeft w:val="0"/>
          <w:marRight w:val="0"/>
          <w:marTop w:val="0"/>
          <w:marBottom w:val="0"/>
          <w:divBdr>
            <w:top w:val="none" w:sz="0" w:space="0" w:color="auto"/>
            <w:left w:val="none" w:sz="0" w:space="0" w:color="auto"/>
            <w:bottom w:val="none" w:sz="0" w:space="0" w:color="auto"/>
            <w:right w:val="none" w:sz="0" w:space="0" w:color="auto"/>
          </w:divBdr>
        </w:div>
      </w:divsChild>
    </w:div>
    <w:div w:id="400952570">
      <w:bodyDiv w:val="1"/>
      <w:marLeft w:val="0"/>
      <w:marRight w:val="0"/>
      <w:marTop w:val="0"/>
      <w:marBottom w:val="0"/>
      <w:divBdr>
        <w:top w:val="none" w:sz="0" w:space="0" w:color="auto"/>
        <w:left w:val="none" w:sz="0" w:space="0" w:color="auto"/>
        <w:bottom w:val="none" w:sz="0" w:space="0" w:color="auto"/>
        <w:right w:val="none" w:sz="0" w:space="0" w:color="auto"/>
      </w:divBdr>
      <w:divsChild>
        <w:div w:id="944188753">
          <w:marLeft w:val="0"/>
          <w:marRight w:val="0"/>
          <w:marTop w:val="0"/>
          <w:marBottom w:val="0"/>
          <w:divBdr>
            <w:top w:val="none" w:sz="0" w:space="0" w:color="auto"/>
            <w:left w:val="none" w:sz="0" w:space="0" w:color="auto"/>
            <w:bottom w:val="none" w:sz="0" w:space="0" w:color="auto"/>
            <w:right w:val="none" w:sz="0" w:space="0" w:color="auto"/>
          </w:divBdr>
        </w:div>
      </w:divsChild>
    </w:div>
    <w:div w:id="409542092">
      <w:bodyDiv w:val="1"/>
      <w:marLeft w:val="0"/>
      <w:marRight w:val="0"/>
      <w:marTop w:val="0"/>
      <w:marBottom w:val="0"/>
      <w:divBdr>
        <w:top w:val="none" w:sz="0" w:space="0" w:color="auto"/>
        <w:left w:val="none" w:sz="0" w:space="0" w:color="auto"/>
        <w:bottom w:val="none" w:sz="0" w:space="0" w:color="auto"/>
        <w:right w:val="none" w:sz="0" w:space="0" w:color="auto"/>
      </w:divBdr>
      <w:divsChild>
        <w:div w:id="579676687">
          <w:marLeft w:val="0"/>
          <w:marRight w:val="0"/>
          <w:marTop w:val="0"/>
          <w:marBottom w:val="0"/>
          <w:divBdr>
            <w:top w:val="none" w:sz="0" w:space="0" w:color="auto"/>
            <w:left w:val="none" w:sz="0" w:space="0" w:color="auto"/>
            <w:bottom w:val="none" w:sz="0" w:space="0" w:color="auto"/>
            <w:right w:val="none" w:sz="0" w:space="0" w:color="auto"/>
          </w:divBdr>
        </w:div>
      </w:divsChild>
    </w:div>
    <w:div w:id="421492046">
      <w:bodyDiv w:val="1"/>
      <w:marLeft w:val="0"/>
      <w:marRight w:val="0"/>
      <w:marTop w:val="0"/>
      <w:marBottom w:val="0"/>
      <w:divBdr>
        <w:top w:val="none" w:sz="0" w:space="0" w:color="auto"/>
        <w:left w:val="none" w:sz="0" w:space="0" w:color="auto"/>
        <w:bottom w:val="none" w:sz="0" w:space="0" w:color="auto"/>
        <w:right w:val="none" w:sz="0" w:space="0" w:color="auto"/>
      </w:divBdr>
    </w:div>
    <w:div w:id="428701806">
      <w:bodyDiv w:val="1"/>
      <w:marLeft w:val="0"/>
      <w:marRight w:val="0"/>
      <w:marTop w:val="0"/>
      <w:marBottom w:val="0"/>
      <w:divBdr>
        <w:top w:val="none" w:sz="0" w:space="0" w:color="auto"/>
        <w:left w:val="none" w:sz="0" w:space="0" w:color="auto"/>
        <w:bottom w:val="none" w:sz="0" w:space="0" w:color="auto"/>
        <w:right w:val="none" w:sz="0" w:space="0" w:color="auto"/>
      </w:divBdr>
      <w:divsChild>
        <w:div w:id="46877512">
          <w:marLeft w:val="0"/>
          <w:marRight w:val="0"/>
          <w:marTop w:val="0"/>
          <w:marBottom w:val="0"/>
          <w:divBdr>
            <w:top w:val="none" w:sz="0" w:space="0" w:color="auto"/>
            <w:left w:val="none" w:sz="0" w:space="0" w:color="auto"/>
            <w:bottom w:val="none" w:sz="0" w:space="0" w:color="auto"/>
            <w:right w:val="none" w:sz="0" w:space="0" w:color="auto"/>
          </w:divBdr>
        </w:div>
      </w:divsChild>
    </w:div>
    <w:div w:id="444077272">
      <w:bodyDiv w:val="1"/>
      <w:marLeft w:val="0"/>
      <w:marRight w:val="0"/>
      <w:marTop w:val="0"/>
      <w:marBottom w:val="0"/>
      <w:divBdr>
        <w:top w:val="none" w:sz="0" w:space="0" w:color="auto"/>
        <w:left w:val="none" w:sz="0" w:space="0" w:color="auto"/>
        <w:bottom w:val="none" w:sz="0" w:space="0" w:color="auto"/>
        <w:right w:val="none" w:sz="0" w:space="0" w:color="auto"/>
      </w:divBdr>
      <w:divsChild>
        <w:div w:id="31248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676079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709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7577">
      <w:bodyDiv w:val="1"/>
      <w:marLeft w:val="0"/>
      <w:marRight w:val="0"/>
      <w:marTop w:val="0"/>
      <w:marBottom w:val="0"/>
      <w:divBdr>
        <w:top w:val="none" w:sz="0" w:space="0" w:color="auto"/>
        <w:left w:val="none" w:sz="0" w:space="0" w:color="auto"/>
        <w:bottom w:val="none" w:sz="0" w:space="0" w:color="auto"/>
        <w:right w:val="none" w:sz="0" w:space="0" w:color="auto"/>
      </w:divBdr>
      <w:divsChild>
        <w:div w:id="1892304838">
          <w:marLeft w:val="0"/>
          <w:marRight w:val="0"/>
          <w:marTop w:val="0"/>
          <w:marBottom w:val="0"/>
          <w:divBdr>
            <w:top w:val="none" w:sz="0" w:space="0" w:color="auto"/>
            <w:left w:val="none" w:sz="0" w:space="0" w:color="auto"/>
            <w:bottom w:val="none" w:sz="0" w:space="0" w:color="auto"/>
            <w:right w:val="none" w:sz="0" w:space="0" w:color="auto"/>
          </w:divBdr>
        </w:div>
        <w:div w:id="2041469938">
          <w:marLeft w:val="0"/>
          <w:marRight w:val="720"/>
          <w:marTop w:val="0"/>
          <w:marBottom w:val="0"/>
          <w:divBdr>
            <w:top w:val="none" w:sz="0" w:space="0" w:color="auto"/>
            <w:left w:val="none" w:sz="0" w:space="0" w:color="auto"/>
            <w:bottom w:val="none" w:sz="0" w:space="0" w:color="auto"/>
            <w:right w:val="none" w:sz="0" w:space="0" w:color="auto"/>
          </w:divBdr>
        </w:div>
      </w:divsChild>
    </w:div>
    <w:div w:id="449932215">
      <w:bodyDiv w:val="1"/>
      <w:marLeft w:val="0"/>
      <w:marRight w:val="0"/>
      <w:marTop w:val="0"/>
      <w:marBottom w:val="0"/>
      <w:divBdr>
        <w:top w:val="none" w:sz="0" w:space="0" w:color="auto"/>
        <w:left w:val="none" w:sz="0" w:space="0" w:color="auto"/>
        <w:bottom w:val="none" w:sz="0" w:space="0" w:color="auto"/>
        <w:right w:val="none" w:sz="0" w:space="0" w:color="auto"/>
      </w:divBdr>
    </w:div>
    <w:div w:id="455760664">
      <w:bodyDiv w:val="1"/>
      <w:marLeft w:val="0"/>
      <w:marRight w:val="0"/>
      <w:marTop w:val="0"/>
      <w:marBottom w:val="0"/>
      <w:divBdr>
        <w:top w:val="none" w:sz="0" w:space="0" w:color="auto"/>
        <w:left w:val="none" w:sz="0" w:space="0" w:color="auto"/>
        <w:bottom w:val="none" w:sz="0" w:space="0" w:color="auto"/>
        <w:right w:val="none" w:sz="0" w:space="0" w:color="auto"/>
      </w:divBdr>
      <w:divsChild>
        <w:div w:id="13065480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00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355081">
      <w:bodyDiv w:val="1"/>
      <w:marLeft w:val="0"/>
      <w:marRight w:val="0"/>
      <w:marTop w:val="0"/>
      <w:marBottom w:val="0"/>
      <w:divBdr>
        <w:top w:val="none" w:sz="0" w:space="0" w:color="auto"/>
        <w:left w:val="none" w:sz="0" w:space="0" w:color="auto"/>
        <w:bottom w:val="none" w:sz="0" w:space="0" w:color="auto"/>
        <w:right w:val="none" w:sz="0" w:space="0" w:color="auto"/>
      </w:divBdr>
    </w:div>
    <w:div w:id="498741037">
      <w:bodyDiv w:val="1"/>
      <w:marLeft w:val="0"/>
      <w:marRight w:val="0"/>
      <w:marTop w:val="0"/>
      <w:marBottom w:val="0"/>
      <w:divBdr>
        <w:top w:val="none" w:sz="0" w:space="0" w:color="auto"/>
        <w:left w:val="none" w:sz="0" w:space="0" w:color="auto"/>
        <w:bottom w:val="none" w:sz="0" w:space="0" w:color="auto"/>
        <w:right w:val="none" w:sz="0" w:space="0" w:color="auto"/>
      </w:divBdr>
    </w:div>
    <w:div w:id="500508586">
      <w:bodyDiv w:val="1"/>
      <w:marLeft w:val="0"/>
      <w:marRight w:val="0"/>
      <w:marTop w:val="0"/>
      <w:marBottom w:val="0"/>
      <w:divBdr>
        <w:top w:val="none" w:sz="0" w:space="0" w:color="auto"/>
        <w:left w:val="none" w:sz="0" w:space="0" w:color="auto"/>
        <w:bottom w:val="none" w:sz="0" w:space="0" w:color="auto"/>
        <w:right w:val="none" w:sz="0" w:space="0" w:color="auto"/>
      </w:divBdr>
      <w:divsChild>
        <w:div w:id="1593511424">
          <w:marLeft w:val="0"/>
          <w:marRight w:val="0"/>
          <w:marTop w:val="0"/>
          <w:marBottom w:val="0"/>
          <w:divBdr>
            <w:top w:val="none" w:sz="0" w:space="0" w:color="auto"/>
            <w:left w:val="none" w:sz="0" w:space="0" w:color="auto"/>
            <w:bottom w:val="none" w:sz="0" w:space="0" w:color="auto"/>
            <w:right w:val="none" w:sz="0" w:space="0" w:color="auto"/>
          </w:divBdr>
        </w:div>
      </w:divsChild>
    </w:div>
    <w:div w:id="502597892">
      <w:bodyDiv w:val="1"/>
      <w:marLeft w:val="0"/>
      <w:marRight w:val="0"/>
      <w:marTop w:val="0"/>
      <w:marBottom w:val="0"/>
      <w:divBdr>
        <w:top w:val="none" w:sz="0" w:space="0" w:color="auto"/>
        <w:left w:val="none" w:sz="0" w:space="0" w:color="auto"/>
        <w:bottom w:val="none" w:sz="0" w:space="0" w:color="auto"/>
        <w:right w:val="none" w:sz="0" w:space="0" w:color="auto"/>
      </w:divBdr>
    </w:div>
    <w:div w:id="567691953">
      <w:bodyDiv w:val="1"/>
      <w:marLeft w:val="0"/>
      <w:marRight w:val="0"/>
      <w:marTop w:val="0"/>
      <w:marBottom w:val="0"/>
      <w:divBdr>
        <w:top w:val="none" w:sz="0" w:space="0" w:color="auto"/>
        <w:left w:val="none" w:sz="0" w:space="0" w:color="auto"/>
        <w:bottom w:val="none" w:sz="0" w:space="0" w:color="auto"/>
        <w:right w:val="none" w:sz="0" w:space="0" w:color="auto"/>
      </w:divBdr>
    </w:div>
    <w:div w:id="579872585">
      <w:bodyDiv w:val="1"/>
      <w:marLeft w:val="0"/>
      <w:marRight w:val="0"/>
      <w:marTop w:val="0"/>
      <w:marBottom w:val="0"/>
      <w:divBdr>
        <w:top w:val="none" w:sz="0" w:space="0" w:color="auto"/>
        <w:left w:val="none" w:sz="0" w:space="0" w:color="auto"/>
        <w:bottom w:val="none" w:sz="0" w:space="0" w:color="auto"/>
        <w:right w:val="none" w:sz="0" w:space="0" w:color="auto"/>
      </w:divBdr>
    </w:div>
    <w:div w:id="582422186">
      <w:bodyDiv w:val="1"/>
      <w:marLeft w:val="0"/>
      <w:marRight w:val="0"/>
      <w:marTop w:val="0"/>
      <w:marBottom w:val="0"/>
      <w:divBdr>
        <w:top w:val="none" w:sz="0" w:space="0" w:color="auto"/>
        <w:left w:val="none" w:sz="0" w:space="0" w:color="auto"/>
        <w:bottom w:val="none" w:sz="0" w:space="0" w:color="auto"/>
        <w:right w:val="none" w:sz="0" w:space="0" w:color="auto"/>
      </w:divBdr>
      <w:divsChild>
        <w:div w:id="1267084118">
          <w:marLeft w:val="0"/>
          <w:marRight w:val="0"/>
          <w:marTop w:val="0"/>
          <w:marBottom w:val="0"/>
          <w:divBdr>
            <w:top w:val="none" w:sz="0" w:space="0" w:color="auto"/>
            <w:left w:val="none" w:sz="0" w:space="0" w:color="auto"/>
            <w:bottom w:val="none" w:sz="0" w:space="0" w:color="auto"/>
            <w:right w:val="none" w:sz="0" w:space="0" w:color="auto"/>
          </w:divBdr>
        </w:div>
      </w:divsChild>
    </w:div>
    <w:div w:id="600796170">
      <w:bodyDiv w:val="1"/>
      <w:marLeft w:val="0"/>
      <w:marRight w:val="0"/>
      <w:marTop w:val="0"/>
      <w:marBottom w:val="0"/>
      <w:divBdr>
        <w:top w:val="none" w:sz="0" w:space="0" w:color="auto"/>
        <w:left w:val="none" w:sz="0" w:space="0" w:color="auto"/>
        <w:bottom w:val="none" w:sz="0" w:space="0" w:color="auto"/>
        <w:right w:val="none" w:sz="0" w:space="0" w:color="auto"/>
      </w:divBdr>
      <w:divsChild>
        <w:div w:id="765082309">
          <w:marLeft w:val="0"/>
          <w:marRight w:val="0"/>
          <w:marTop w:val="0"/>
          <w:marBottom w:val="0"/>
          <w:divBdr>
            <w:top w:val="none" w:sz="0" w:space="0" w:color="auto"/>
            <w:left w:val="none" w:sz="0" w:space="0" w:color="auto"/>
            <w:bottom w:val="none" w:sz="0" w:space="0" w:color="auto"/>
            <w:right w:val="none" w:sz="0" w:space="0" w:color="auto"/>
          </w:divBdr>
        </w:div>
      </w:divsChild>
    </w:div>
    <w:div w:id="616722190">
      <w:bodyDiv w:val="1"/>
      <w:marLeft w:val="0"/>
      <w:marRight w:val="0"/>
      <w:marTop w:val="0"/>
      <w:marBottom w:val="0"/>
      <w:divBdr>
        <w:top w:val="none" w:sz="0" w:space="0" w:color="auto"/>
        <w:left w:val="none" w:sz="0" w:space="0" w:color="auto"/>
        <w:bottom w:val="none" w:sz="0" w:space="0" w:color="auto"/>
        <w:right w:val="none" w:sz="0" w:space="0" w:color="auto"/>
      </w:divBdr>
      <w:divsChild>
        <w:div w:id="257449982">
          <w:blockQuote w:val="1"/>
          <w:marLeft w:val="720"/>
          <w:marRight w:val="720"/>
          <w:marTop w:val="100"/>
          <w:marBottom w:val="100"/>
          <w:divBdr>
            <w:top w:val="none" w:sz="0" w:space="0" w:color="auto"/>
            <w:left w:val="none" w:sz="0" w:space="0" w:color="auto"/>
            <w:bottom w:val="none" w:sz="0" w:space="0" w:color="auto"/>
            <w:right w:val="none" w:sz="0" w:space="0" w:color="auto"/>
          </w:divBdr>
        </w:div>
        <w:div w:id="518279252">
          <w:blockQuote w:val="1"/>
          <w:marLeft w:val="720"/>
          <w:marRight w:val="720"/>
          <w:marTop w:val="100"/>
          <w:marBottom w:val="100"/>
          <w:divBdr>
            <w:top w:val="none" w:sz="0" w:space="0" w:color="auto"/>
            <w:left w:val="none" w:sz="0" w:space="0" w:color="auto"/>
            <w:bottom w:val="none" w:sz="0" w:space="0" w:color="auto"/>
            <w:right w:val="none" w:sz="0" w:space="0" w:color="auto"/>
          </w:divBdr>
        </w:div>
        <w:div w:id="88521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260882">
      <w:bodyDiv w:val="1"/>
      <w:marLeft w:val="0"/>
      <w:marRight w:val="0"/>
      <w:marTop w:val="0"/>
      <w:marBottom w:val="0"/>
      <w:divBdr>
        <w:top w:val="none" w:sz="0" w:space="0" w:color="auto"/>
        <w:left w:val="none" w:sz="0" w:space="0" w:color="auto"/>
        <w:bottom w:val="none" w:sz="0" w:space="0" w:color="auto"/>
        <w:right w:val="none" w:sz="0" w:space="0" w:color="auto"/>
      </w:divBdr>
    </w:div>
    <w:div w:id="621497741">
      <w:bodyDiv w:val="1"/>
      <w:marLeft w:val="0"/>
      <w:marRight w:val="0"/>
      <w:marTop w:val="0"/>
      <w:marBottom w:val="0"/>
      <w:divBdr>
        <w:top w:val="none" w:sz="0" w:space="0" w:color="auto"/>
        <w:left w:val="none" w:sz="0" w:space="0" w:color="auto"/>
        <w:bottom w:val="none" w:sz="0" w:space="0" w:color="auto"/>
        <w:right w:val="none" w:sz="0" w:space="0" w:color="auto"/>
      </w:divBdr>
      <w:divsChild>
        <w:div w:id="175007666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125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132806">
      <w:bodyDiv w:val="1"/>
      <w:marLeft w:val="0"/>
      <w:marRight w:val="0"/>
      <w:marTop w:val="0"/>
      <w:marBottom w:val="0"/>
      <w:divBdr>
        <w:top w:val="none" w:sz="0" w:space="0" w:color="auto"/>
        <w:left w:val="none" w:sz="0" w:space="0" w:color="auto"/>
        <w:bottom w:val="none" w:sz="0" w:space="0" w:color="auto"/>
        <w:right w:val="none" w:sz="0" w:space="0" w:color="auto"/>
      </w:divBdr>
    </w:div>
    <w:div w:id="670716124">
      <w:bodyDiv w:val="1"/>
      <w:marLeft w:val="0"/>
      <w:marRight w:val="0"/>
      <w:marTop w:val="0"/>
      <w:marBottom w:val="0"/>
      <w:divBdr>
        <w:top w:val="none" w:sz="0" w:space="0" w:color="auto"/>
        <w:left w:val="none" w:sz="0" w:space="0" w:color="auto"/>
        <w:bottom w:val="none" w:sz="0" w:space="0" w:color="auto"/>
        <w:right w:val="none" w:sz="0" w:space="0" w:color="auto"/>
      </w:divBdr>
    </w:div>
    <w:div w:id="698358641">
      <w:bodyDiv w:val="1"/>
      <w:marLeft w:val="0"/>
      <w:marRight w:val="0"/>
      <w:marTop w:val="0"/>
      <w:marBottom w:val="0"/>
      <w:divBdr>
        <w:top w:val="none" w:sz="0" w:space="0" w:color="auto"/>
        <w:left w:val="none" w:sz="0" w:space="0" w:color="auto"/>
        <w:bottom w:val="none" w:sz="0" w:space="0" w:color="auto"/>
        <w:right w:val="none" w:sz="0" w:space="0" w:color="auto"/>
      </w:divBdr>
      <w:divsChild>
        <w:div w:id="1731535598">
          <w:marLeft w:val="0"/>
          <w:marRight w:val="0"/>
          <w:marTop w:val="0"/>
          <w:marBottom w:val="0"/>
          <w:divBdr>
            <w:top w:val="none" w:sz="0" w:space="0" w:color="auto"/>
            <w:left w:val="none" w:sz="0" w:space="0" w:color="auto"/>
            <w:bottom w:val="none" w:sz="0" w:space="0" w:color="auto"/>
            <w:right w:val="none" w:sz="0" w:space="0" w:color="auto"/>
          </w:divBdr>
        </w:div>
      </w:divsChild>
    </w:div>
    <w:div w:id="720980558">
      <w:bodyDiv w:val="1"/>
      <w:marLeft w:val="0"/>
      <w:marRight w:val="0"/>
      <w:marTop w:val="0"/>
      <w:marBottom w:val="0"/>
      <w:divBdr>
        <w:top w:val="none" w:sz="0" w:space="0" w:color="auto"/>
        <w:left w:val="none" w:sz="0" w:space="0" w:color="auto"/>
        <w:bottom w:val="none" w:sz="0" w:space="0" w:color="auto"/>
        <w:right w:val="none" w:sz="0" w:space="0" w:color="auto"/>
      </w:divBdr>
      <w:divsChild>
        <w:div w:id="592400314">
          <w:marLeft w:val="0"/>
          <w:marRight w:val="0"/>
          <w:marTop w:val="0"/>
          <w:marBottom w:val="0"/>
          <w:divBdr>
            <w:top w:val="none" w:sz="0" w:space="0" w:color="auto"/>
            <w:left w:val="none" w:sz="0" w:space="0" w:color="auto"/>
            <w:bottom w:val="none" w:sz="0" w:space="0" w:color="auto"/>
            <w:right w:val="none" w:sz="0" w:space="0" w:color="auto"/>
          </w:divBdr>
        </w:div>
      </w:divsChild>
    </w:div>
    <w:div w:id="736436351">
      <w:bodyDiv w:val="1"/>
      <w:marLeft w:val="0"/>
      <w:marRight w:val="0"/>
      <w:marTop w:val="0"/>
      <w:marBottom w:val="0"/>
      <w:divBdr>
        <w:top w:val="none" w:sz="0" w:space="0" w:color="auto"/>
        <w:left w:val="none" w:sz="0" w:space="0" w:color="auto"/>
        <w:bottom w:val="none" w:sz="0" w:space="0" w:color="auto"/>
        <w:right w:val="none" w:sz="0" w:space="0" w:color="auto"/>
      </w:divBdr>
      <w:divsChild>
        <w:div w:id="798498893">
          <w:marLeft w:val="0"/>
          <w:marRight w:val="0"/>
          <w:marTop w:val="0"/>
          <w:marBottom w:val="0"/>
          <w:divBdr>
            <w:top w:val="none" w:sz="0" w:space="0" w:color="auto"/>
            <w:left w:val="none" w:sz="0" w:space="0" w:color="auto"/>
            <w:bottom w:val="none" w:sz="0" w:space="0" w:color="auto"/>
            <w:right w:val="none" w:sz="0" w:space="0" w:color="auto"/>
          </w:divBdr>
        </w:div>
      </w:divsChild>
    </w:div>
    <w:div w:id="754598282">
      <w:bodyDiv w:val="1"/>
      <w:marLeft w:val="0"/>
      <w:marRight w:val="0"/>
      <w:marTop w:val="0"/>
      <w:marBottom w:val="0"/>
      <w:divBdr>
        <w:top w:val="none" w:sz="0" w:space="0" w:color="auto"/>
        <w:left w:val="none" w:sz="0" w:space="0" w:color="auto"/>
        <w:bottom w:val="none" w:sz="0" w:space="0" w:color="auto"/>
        <w:right w:val="none" w:sz="0" w:space="0" w:color="auto"/>
      </w:divBdr>
      <w:divsChild>
        <w:div w:id="791823960">
          <w:marLeft w:val="0"/>
          <w:marRight w:val="0"/>
          <w:marTop w:val="0"/>
          <w:marBottom w:val="0"/>
          <w:divBdr>
            <w:top w:val="none" w:sz="0" w:space="0" w:color="auto"/>
            <w:left w:val="none" w:sz="0" w:space="0" w:color="auto"/>
            <w:bottom w:val="none" w:sz="0" w:space="0" w:color="auto"/>
            <w:right w:val="none" w:sz="0" w:space="0" w:color="auto"/>
          </w:divBdr>
        </w:div>
      </w:divsChild>
    </w:div>
    <w:div w:id="771319914">
      <w:bodyDiv w:val="1"/>
      <w:marLeft w:val="0"/>
      <w:marRight w:val="0"/>
      <w:marTop w:val="0"/>
      <w:marBottom w:val="0"/>
      <w:divBdr>
        <w:top w:val="none" w:sz="0" w:space="0" w:color="auto"/>
        <w:left w:val="none" w:sz="0" w:space="0" w:color="auto"/>
        <w:bottom w:val="none" w:sz="0" w:space="0" w:color="auto"/>
        <w:right w:val="none" w:sz="0" w:space="0" w:color="auto"/>
      </w:divBdr>
    </w:div>
    <w:div w:id="861748421">
      <w:bodyDiv w:val="1"/>
      <w:marLeft w:val="0"/>
      <w:marRight w:val="0"/>
      <w:marTop w:val="0"/>
      <w:marBottom w:val="0"/>
      <w:divBdr>
        <w:top w:val="none" w:sz="0" w:space="0" w:color="auto"/>
        <w:left w:val="none" w:sz="0" w:space="0" w:color="auto"/>
        <w:bottom w:val="none" w:sz="0" w:space="0" w:color="auto"/>
        <w:right w:val="none" w:sz="0" w:space="0" w:color="auto"/>
      </w:divBdr>
      <w:divsChild>
        <w:div w:id="1229421721">
          <w:marLeft w:val="0"/>
          <w:marRight w:val="0"/>
          <w:marTop w:val="0"/>
          <w:marBottom w:val="0"/>
          <w:divBdr>
            <w:top w:val="none" w:sz="0" w:space="0" w:color="auto"/>
            <w:left w:val="none" w:sz="0" w:space="0" w:color="auto"/>
            <w:bottom w:val="none" w:sz="0" w:space="0" w:color="auto"/>
            <w:right w:val="none" w:sz="0" w:space="0" w:color="auto"/>
          </w:divBdr>
          <w:divsChild>
            <w:div w:id="229314883">
              <w:marLeft w:val="0"/>
              <w:marRight w:val="0"/>
              <w:marTop w:val="0"/>
              <w:marBottom w:val="0"/>
              <w:divBdr>
                <w:top w:val="none" w:sz="0" w:space="0" w:color="auto"/>
                <w:left w:val="none" w:sz="0" w:space="0" w:color="auto"/>
                <w:bottom w:val="none" w:sz="0" w:space="0" w:color="auto"/>
                <w:right w:val="none" w:sz="0" w:space="0" w:color="auto"/>
              </w:divBdr>
            </w:div>
            <w:div w:id="1018238880">
              <w:marLeft w:val="0"/>
              <w:marRight w:val="0"/>
              <w:marTop w:val="0"/>
              <w:marBottom w:val="0"/>
              <w:divBdr>
                <w:top w:val="none" w:sz="0" w:space="0" w:color="auto"/>
                <w:left w:val="none" w:sz="0" w:space="0" w:color="auto"/>
                <w:bottom w:val="none" w:sz="0" w:space="0" w:color="auto"/>
                <w:right w:val="none" w:sz="0" w:space="0" w:color="auto"/>
              </w:divBdr>
            </w:div>
            <w:div w:id="1392846447">
              <w:marLeft w:val="0"/>
              <w:marRight w:val="0"/>
              <w:marTop w:val="0"/>
              <w:marBottom w:val="0"/>
              <w:divBdr>
                <w:top w:val="none" w:sz="0" w:space="0" w:color="auto"/>
                <w:left w:val="none" w:sz="0" w:space="0" w:color="auto"/>
                <w:bottom w:val="none" w:sz="0" w:space="0" w:color="auto"/>
                <w:right w:val="none" w:sz="0" w:space="0" w:color="auto"/>
              </w:divBdr>
            </w:div>
            <w:div w:id="301351711">
              <w:marLeft w:val="0"/>
              <w:marRight w:val="0"/>
              <w:marTop w:val="0"/>
              <w:marBottom w:val="0"/>
              <w:divBdr>
                <w:top w:val="none" w:sz="0" w:space="0" w:color="auto"/>
                <w:left w:val="none" w:sz="0" w:space="0" w:color="auto"/>
                <w:bottom w:val="none" w:sz="0" w:space="0" w:color="auto"/>
                <w:right w:val="none" w:sz="0" w:space="0" w:color="auto"/>
              </w:divBdr>
            </w:div>
            <w:div w:id="631402413">
              <w:marLeft w:val="0"/>
              <w:marRight w:val="0"/>
              <w:marTop w:val="0"/>
              <w:marBottom w:val="0"/>
              <w:divBdr>
                <w:top w:val="none" w:sz="0" w:space="0" w:color="auto"/>
                <w:left w:val="none" w:sz="0" w:space="0" w:color="auto"/>
                <w:bottom w:val="none" w:sz="0" w:space="0" w:color="auto"/>
                <w:right w:val="none" w:sz="0" w:space="0" w:color="auto"/>
              </w:divBdr>
            </w:div>
            <w:div w:id="1971863535">
              <w:marLeft w:val="0"/>
              <w:marRight w:val="0"/>
              <w:marTop w:val="0"/>
              <w:marBottom w:val="0"/>
              <w:divBdr>
                <w:top w:val="none" w:sz="0" w:space="0" w:color="auto"/>
                <w:left w:val="none" w:sz="0" w:space="0" w:color="auto"/>
                <w:bottom w:val="none" w:sz="0" w:space="0" w:color="auto"/>
                <w:right w:val="none" w:sz="0" w:space="0" w:color="auto"/>
              </w:divBdr>
            </w:div>
            <w:div w:id="1588077658">
              <w:marLeft w:val="0"/>
              <w:marRight w:val="0"/>
              <w:marTop w:val="0"/>
              <w:marBottom w:val="0"/>
              <w:divBdr>
                <w:top w:val="none" w:sz="0" w:space="0" w:color="auto"/>
                <w:left w:val="none" w:sz="0" w:space="0" w:color="auto"/>
                <w:bottom w:val="none" w:sz="0" w:space="0" w:color="auto"/>
                <w:right w:val="none" w:sz="0" w:space="0" w:color="auto"/>
              </w:divBdr>
            </w:div>
            <w:div w:id="830560450">
              <w:marLeft w:val="0"/>
              <w:marRight w:val="0"/>
              <w:marTop w:val="0"/>
              <w:marBottom w:val="0"/>
              <w:divBdr>
                <w:top w:val="none" w:sz="0" w:space="0" w:color="auto"/>
                <w:left w:val="none" w:sz="0" w:space="0" w:color="auto"/>
                <w:bottom w:val="none" w:sz="0" w:space="0" w:color="auto"/>
                <w:right w:val="none" w:sz="0" w:space="0" w:color="auto"/>
              </w:divBdr>
            </w:div>
            <w:div w:id="625089134">
              <w:marLeft w:val="0"/>
              <w:marRight w:val="0"/>
              <w:marTop w:val="0"/>
              <w:marBottom w:val="0"/>
              <w:divBdr>
                <w:top w:val="none" w:sz="0" w:space="0" w:color="auto"/>
                <w:left w:val="none" w:sz="0" w:space="0" w:color="auto"/>
                <w:bottom w:val="none" w:sz="0" w:space="0" w:color="auto"/>
                <w:right w:val="none" w:sz="0" w:space="0" w:color="auto"/>
              </w:divBdr>
            </w:div>
            <w:div w:id="1847401026">
              <w:marLeft w:val="0"/>
              <w:marRight w:val="0"/>
              <w:marTop w:val="0"/>
              <w:marBottom w:val="0"/>
              <w:divBdr>
                <w:top w:val="none" w:sz="0" w:space="0" w:color="auto"/>
                <w:left w:val="none" w:sz="0" w:space="0" w:color="auto"/>
                <w:bottom w:val="none" w:sz="0" w:space="0" w:color="auto"/>
                <w:right w:val="none" w:sz="0" w:space="0" w:color="auto"/>
              </w:divBdr>
            </w:div>
            <w:div w:id="1816952746">
              <w:marLeft w:val="0"/>
              <w:marRight w:val="0"/>
              <w:marTop w:val="0"/>
              <w:marBottom w:val="0"/>
              <w:divBdr>
                <w:top w:val="none" w:sz="0" w:space="0" w:color="auto"/>
                <w:left w:val="none" w:sz="0" w:space="0" w:color="auto"/>
                <w:bottom w:val="none" w:sz="0" w:space="0" w:color="auto"/>
                <w:right w:val="none" w:sz="0" w:space="0" w:color="auto"/>
              </w:divBdr>
            </w:div>
            <w:div w:id="1379433704">
              <w:marLeft w:val="0"/>
              <w:marRight w:val="0"/>
              <w:marTop w:val="0"/>
              <w:marBottom w:val="0"/>
              <w:divBdr>
                <w:top w:val="none" w:sz="0" w:space="0" w:color="auto"/>
                <w:left w:val="none" w:sz="0" w:space="0" w:color="auto"/>
                <w:bottom w:val="none" w:sz="0" w:space="0" w:color="auto"/>
                <w:right w:val="none" w:sz="0" w:space="0" w:color="auto"/>
              </w:divBdr>
            </w:div>
            <w:div w:id="2020306612">
              <w:marLeft w:val="0"/>
              <w:marRight w:val="0"/>
              <w:marTop w:val="0"/>
              <w:marBottom w:val="0"/>
              <w:divBdr>
                <w:top w:val="none" w:sz="0" w:space="0" w:color="auto"/>
                <w:left w:val="none" w:sz="0" w:space="0" w:color="auto"/>
                <w:bottom w:val="none" w:sz="0" w:space="0" w:color="auto"/>
                <w:right w:val="none" w:sz="0" w:space="0" w:color="auto"/>
              </w:divBdr>
            </w:div>
            <w:div w:id="91168178">
              <w:marLeft w:val="0"/>
              <w:marRight w:val="0"/>
              <w:marTop w:val="0"/>
              <w:marBottom w:val="0"/>
              <w:divBdr>
                <w:top w:val="none" w:sz="0" w:space="0" w:color="auto"/>
                <w:left w:val="none" w:sz="0" w:space="0" w:color="auto"/>
                <w:bottom w:val="none" w:sz="0" w:space="0" w:color="auto"/>
                <w:right w:val="none" w:sz="0" w:space="0" w:color="auto"/>
              </w:divBdr>
            </w:div>
            <w:div w:id="1128820867">
              <w:marLeft w:val="0"/>
              <w:marRight w:val="0"/>
              <w:marTop w:val="0"/>
              <w:marBottom w:val="0"/>
              <w:divBdr>
                <w:top w:val="none" w:sz="0" w:space="0" w:color="auto"/>
                <w:left w:val="none" w:sz="0" w:space="0" w:color="auto"/>
                <w:bottom w:val="none" w:sz="0" w:space="0" w:color="auto"/>
                <w:right w:val="none" w:sz="0" w:space="0" w:color="auto"/>
              </w:divBdr>
            </w:div>
            <w:div w:id="1875731855">
              <w:marLeft w:val="0"/>
              <w:marRight w:val="0"/>
              <w:marTop w:val="0"/>
              <w:marBottom w:val="0"/>
              <w:divBdr>
                <w:top w:val="none" w:sz="0" w:space="0" w:color="auto"/>
                <w:left w:val="none" w:sz="0" w:space="0" w:color="auto"/>
                <w:bottom w:val="none" w:sz="0" w:space="0" w:color="auto"/>
                <w:right w:val="none" w:sz="0" w:space="0" w:color="auto"/>
              </w:divBdr>
            </w:div>
            <w:div w:id="1180042768">
              <w:marLeft w:val="0"/>
              <w:marRight w:val="0"/>
              <w:marTop w:val="0"/>
              <w:marBottom w:val="0"/>
              <w:divBdr>
                <w:top w:val="none" w:sz="0" w:space="0" w:color="auto"/>
                <w:left w:val="none" w:sz="0" w:space="0" w:color="auto"/>
                <w:bottom w:val="none" w:sz="0" w:space="0" w:color="auto"/>
                <w:right w:val="none" w:sz="0" w:space="0" w:color="auto"/>
              </w:divBdr>
            </w:div>
            <w:div w:id="310212703">
              <w:marLeft w:val="0"/>
              <w:marRight w:val="0"/>
              <w:marTop w:val="0"/>
              <w:marBottom w:val="0"/>
              <w:divBdr>
                <w:top w:val="none" w:sz="0" w:space="0" w:color="auto"/>
                <w:left w:val="none" w:sz="0" w:space="0" w:color="auto"/>
                <w:bottom w:val="none" w:sz="0" w:space="0" w:color="auto"/>
                <w:right w:val="none" w:sz="0" w:space="0" w:color="auto"/>
              </w:divBdr>
            </w:div>
            <w:div w:id="2140033145">
              <w:marLeft w:val="0"/>
              <w:marRight w:val="0"/>
              <w:marTop w:val="0"/>
              <w:marBottom w:val="0"/>
              <w:divBdr>
                <w:top w:val="none" w:sz="0" w:space="0" w:color="auto"/>
                <w:left w:val="none" w:sz="0" w:space="0" w:color="auto"/>
                <w:bottom w:val="none" w:sz="0" w:space="0" w:color="auto"/>
                <w:right w:val="none" w:sz="0" w:space="0" w:color="auto"/>
              </w:divBdr>
            </w:div>
            <w:div w:id="1305701026">
              <w:marLeft w:val="0"/>
              <w:marRight w:val="0"/>
              <w:marTop w:val="0"/>
              <w:marBottom w:val="0"/>
              <w:divBdr>
                <w:top w:val="none" w:sz="0" w:space="0" w:color="auto"/>
                <w:left w:val="none" w:sz="0" w:space="0" w:color="auto"/>
                <w:bottom w:val="none" w:sz="0" w:space="0" w:color="auto"/>
                <w:right w:val="none" w:sz="0" w:space="0" w:color="auto"/>
              </w:divBdr>
            </w:div>
            <w:div w:id="1909925268">
              <w:marLeft w:val="0"/>
              <w:marRight w:val="0"/>
              <w:marTop w:val="0"/>
              <w:marBottom w:val="0"/>
              <w:divBdr>
                <w:top w:val="none" w:sz="0" w:space="0" w:color="auto"/>
                <w:left w:val="none" w:sz="0" w:space="0" w:color="auto"/>
                <w:bottom w:val="none" w:sz="0" w:space="0" w:color="auto"/>
                <w:right w:val="none" w:sz="0" w:space="0" w:color="auto"/>
              </w:divBdr>
            </w:div>
            <w:div w:id="898053498">
              <w:marLeft w:val="0"/>
              <w:marRight w:val="0"/>
              <w:marTop w:val="0"/>
              <w:marBottom w:val="0"/>
              <w:divBdr>
                <w:top w:val="none" w:sz="0" w:space="0" w:color="auto"/>
                <w:left w:val="none" w:sz="0" w:space="0" w:color="auto"/>
                <w:bottom w:val="none" w:sz="0" w:space="0" w:color="auto"/>
                <w:right w:val="none" w:sz="0" w:space="0" w:color="auto"/>
              </w:divBdr>
            </w:div>
            <w:div w:id="538594345">
              <w:marLeft w:val="0"/>
              <w:marRight w:val="0"/>
              <w:marTop w:val="0"/>
              <w:marBottom w:val="0"/>
              <w:divBdr>
                <w:top w:val="none" w:sz="0" w:space="0" w:color="auto"/>
                <w:left w:val="none" w:sz="0" w:space="0" w:color="auto"/>
                <w:bottom w:val="none" w:sz="0" w:space="0" w:color="auto"/>
                <w:right w:val="none" w:sz="0" w:space="0" w:color="auto"/>
              </w:divBdr>
            </w:div>
            <w:div w:id="1807164418">
              <w:marLeft w:val="0"/>
              <w:marRight w:val="0"/>
              <w:marTop w:val="0"/>
              <w:marBottom w:val="0"/>
              <w:divBdr>
                <w:top w:val="none" w:sz="0" w:space="0" w:color="auto"/>
                <w:left w:val="none" w:sz="0" w:space="0" w:color="auto"/>
                <w:bottom w:val="none" w:sz="0" w:space="0" w:color="auto"/>
                <w:right w:val="none" w:sz="0" w:space="0" w:color="auto"/>
              </w:divBdr>
            </w:div>
            <w:div w:id="2079089151">
              <w:marLeft w:val="0"/>
              <w:marRight w:val="0"/>
              <w:marTop w:val="0"/>
              <w:marBottom w:val="0"/>
              <w:divBdr>
                <w:top w:val="none" w:sz="0" w:space="0" w:color="auto"/>
                <w:left w:val="none" w:sz="0" w:space="0" w:color="auto"/>
                <w:bottom w:val="none" w:sz="0" w:space="0" w:color="auto"/>
                <w:right w:val="none" w:sz="0" w:space="0" w:color="auto"/>
              </w:divBdr>
            </w:div>
            <w:div w:id="653145271">
              <w:marLeft w:val="0"/>
              <w:marRight w:val="0"/>
              <w:marTop w:val="0"/>
              <w:marBottom w:val="0"/>
              <w:divBdr>
                <w:top w:val="none" w:sz="0" w:space="0" w:color="auto"/>
                <w:left w:val="none" w:sz="0" w:space="0" w:color="auto"/>
                <w:bottom w:val="none" w:sz="0" w:space="0" w:color="auto"/>
                <w:right w:val="none" w:sz="0" w:space="0" w:color="auto"/>
              </w:divBdr>
            </w:div>
            <w:div w:id="1541549519">
              <w:marLeft w:val="0"/>
              <w:marRight w:val="0"/>
              <w:marTop w:val="0"/>
              <w:marBottom w:val="0"/>
              <w:divBdr>
                <w:top w:val="none" w:sz="0" w:space="0" w:color="auto"/>
                <w:left w:val="none" w:sz="0" w:space="0" w:color="auto"/>
                <w:bottom w:val="none" w:sz="0" w:space="0" w:color="auto"/>
                <w:right w:val="none" w:sz="0" w:space="0" w:color="auto"/>
              </w:divBdr>
            </w:div>
            <w:div w:id="2037999374">
              <w:marLeft w:val="0"/>
              <w:marRight w:val="0"/>
              <w:marTop w:val="0"/>
              <w:marBottom w:val="0"/>
              <w:divBdr>
                <w:top w:val="none" w:sz="0" w:space="0" w:color="auto"/>
                <w:left w:val="none" w:sz="0" w:space="0" w:color="auto"/>
                <w:bottom w:val="none" w:sz="0" w:space="0" w:color="auto"/>
                <w:right w:val="none" w:sz="0" w:space="0" w:color="auto"/>
              </w:divBdr>
            </w:div>
            <w:div w:id="744036516">
              <w:marLeft w:val="0"/>
              <w:marRight w:val="0"/>
              <w:marTop w:val="0"/>
              <w:marBottom w:val="0"/>
              <w:divBdr>
                <w:top w:val="none" w:sz="0" w:space="0" w:color="auto"/>
                <w:left w:val="none" w:sz="0" w:space="0" w:color="auto"/>
                <w:bottom w:val="none" w:sz="0" w:space="0" w:color="auto"/>
                <w:right w:val="none" w:sz="0" w:space="0" w:color="auto"/>
              </w:divBdr>
            </w:div>
            <w:div w:id="1303845599">
              <w:marLeft w:val="0"/>
              <w:marRight w:val="0"/>
              <w:marTop w:val="0"/>
              <w:marBottom w:val="0"/>
              <w:divBdr>
                <w:top w:val="none" w:sz="0" w:space="0" w:color="auto"/>
                <w:left w:val="none" w:sz="0" w:space="0" w:color="auto"/>
                <w:bottom w:val="none" w:sz="0" w:space="0" w:color="auto"/>
                <w:right w:val="none" w:sz="0" w:space="0" w:color="auto"/>
              </w:divBdr>
            </w:div>
            <w:div w:id="1741366514">
              <w:marLeft w:val="0"/>
              <w:marRight w:val="0"/>
              <w:marTop w:val="0"/>
              <w:marBottom w:val="0"/>
              <w:divBdr>
                <w:top w:val="none" w:sz="0" w:space="0" w:color="auto"/>
                <w:left w:val="none" w:sz="0" w:space="0" w:color="auto"/>
                <w:bottom w:val="none" w:sz="0" w:space="0" w:color="auto"/>
                <w:right w:val="none" w:sz="0" w:space="0" w:color="auto"/>
              </w:divBdr>
            </w:div>
            <w:div w:id="1659844310">
              <w:marLeft w:val="0"/>
              <w:marRight w:val="0"/>
              <w:marTop w:val="0"/>
              <w:marBottom w:val="0"/>
              <w:divBdr>
                <w:top w:val="none" w:sz="0" w:space="0" w:color="auto"/>
                <w:left w:val="none" w:sz="0" w:space="0" w:color="auto"/>
                <w:bottom w:val="none" w:sz="0" w:space="0" w:color="auto"/>
                <w:right w:val="none" w:sz="0" w:space="0" w:color="auto"/>
              </w:divBdr>
            </w:div>
            <w:div w:id="1347950818">
              <w:marLeft w:val="0"/>
              <w:marRight w:val="0"/>
              <w:marTop w:val="0"/>
              <w:marBottom w:val="0"/>
              <w:divBdr>
                <w:top w:val="none" w:sz="0" w:space="0" w:color="auto"/>
                <w:left w:val="none" w:sz="0" w:space="0" w:color="auto"/>
                <w:bottom w:val="none" w:sz="0" w:space="0" w:color="auto"/>
                <w:right w:val="none" w:sz="0" w:space="0" w:color="auto"/>
              </w:divBdr>
            </w:div>
            <w:div w:id="947010348">
              <w:marLeft w:val="0"/>
              <w:marRight w:val="0"/>
              <w:marTop w:val="0"/>
              <w:marBottom w:val="0"/>
              <w:divBdr>
                <w:top w:val="none" w:sz="0" w:space="0" w:color="auto"/>
                <w:left w:val="none" w:sz="0" w:space="0" w:color="auto"/>
                <w:bottom w:val="none" w:sz="0" w:space="0" w:color="auto"/>
                <w:right w:val="none" w:sz="0" w:space="0" w:color="auto"/>
              </w:divBdr>
            </w:div>
            <w:div w:id="344671436">
              <w:marLeft w:val="0"/>
              <w:marRight w:val="0"/>
              <w:marTop w:val="0"/>
              <w:marBottom w:val="0"/>
              <w:divBdr>
                <w:top w:val="none" w:sz="0" w:space="0" w:color="auto"/>
                <w:left w:val="none" w:sz="0" w:space="0" w:color="auto"/>
                <w:bottom w:val="none" w:sz="0" w:space="0" w:color="auto"/>
                <w:right w:val="none" w:sz="0" w:space="0" w:color="auto"/>
              </w:divBdr>
            </w:div>
            <w:div w:id="1581519676">
              <w:marLeft w:val="0"/>
              <w:marRight w:val="0"/>
              <w:marTop w:val="0"/>
              <w:marBottom w:val="0"/>
              <w:divBdr>
                <w:top w:val="none" w:sz="0" w:space="0" w:color="auto"/>
                <w:left w:val="none" w:sz="0" w:space="0" w:color="auto"/>
                <w:bottom w:val="none" w:sz="0" w:space="0" w:color="auto"/>
                <w:right w:val="none" w:sz="0" w:space="0" w:color="auto"/>
              </w:divBdr>
            </w:div>
            <w:div w:id="1706711042">
              <w:marLeft w:val="0"/>
              <w:marRight w:val="0"/>
              <w:marTop w:val="0"/>
              <w:marBottom w:val="0"/>
              <w:divBdr>
                <w:top w:val="none" w:sz="0" w:space="0" w:color="auto"/>
                <w:left w:val="none" w:sz="0" w:space="0" w:color="auto"/>
                <w:bottom w:val="none" w:sz="0" w:space="0" w:color="auto"/>
                <w:right w:val="none" w:sz="0" w:space="0" w:color="auto"/>
              </w:divBdr>
            </w:div>
            <w:div w:id="1829858441">
              <w:marLeft w:val="0"/>
              <w:marRight w:val="0"/>
              <w:marTop w:val="0"/>
              <w:marBottom w:val="0"/>
              <w:divBdr>
                <w:top w:val="none" w:sz="0" w:space="0" w:color="auto"/>
                <w:left w:val="none" w:sz="0" w:space="0" w:color="auto"/>
                <w:bottom w:val="none" w:sz="0" w:space="0" w:color="auto"/>
                <w:right w:val="none" w:sz="0" w:space="0" w:color="auto"/>
              </w:divBdr>
            </w:div>
            <w:div w:id="1933969864">
              <w:marLeft w:val="0"/>
              <w:marRight w:val="0"/>
              <w:marTop w:val="0"/>
              <w:marBottom w:val="0"/>
              <w:divBdr>
                <w:top w:val="none" w:sz="0" w:space="0" w:color="auto"/>
                <w:left w:val="none" w:sz="0" w:space="0" w:color="auto"/>
                <w:bottom w:val="none" w:sz="0" w:space="0" w:color="auto"/>
                <w:right w:val="none" w:sz="0" w:space="0" w:color="auto"/>
              </w:divBdr>
            </w:div>
            <w:div w:id="1422946406">
              <w:marLeft w:val="0"/>
              <w:marRight w:val="0"/>
              <w:marTop w:val="0"/>
              <w:marBottom w:val="0"/>
              <w:divBdr>
                <w:top w:val="none" w:sz="0" w:space="0" w:color="auto"/>
                <w:left w:val="none" w:sz="0" w:space="0" w:color="auto"/>
                <w:bottom w:val="none" w:sz="0" w:space="0" w:color="auto"/>
                <w:right w:val="none" w:sz="0" w:space="0" w:color="auto"/>
              </w:divBdr>
            </w:div>
            <w:div w:id="485439002">
              <w:marLeft w:val="0"/>
              <w:marRight w:val="0"/>
              <w:marTop w:val="0"/>
              <w:marBottom w:val="0"/>
              <w:divBdr>
                <w:top w:val="none" w:sz="0" w:space="0" w:color="auto"/>
                <w:left w:val="none" w:sz="0" w:space="0" w:color="auto"/>
                <w:bottom w:val="none" w:sz="0" w:space="0" w:color="auto"/>
                <w:right w:val="none" w:sz="0" w:space="0" w:color="auto"/>
              </w:divBdr>
            </w:div>
            <w:div w:id="353195651">
              <w:marLeft w:val="0"/>
              <w:marRight w:val="0"/>
              <w:marTop w:val="0"/>
              <w:marBottom w:val="0"/>
              <w:divBdr>
                <w:top w:val="none" w:sz="0" w:space="0" w:color="auto"/>
                <w:left w:val="none" w:sz="0" w:space="0" w:color="auto"/>
                <w:bottom w:val="none" w:sz="0" w:space="0" w:color="auto"/>
                <w:right w:val="none" w:sz="0" w:space="0" w:color="auto"/>
              </w:divBdr>
            </w:div>
            <w:div w:id="332683145">
              <w:marLeft w:val="0"/>
              <w:marRight w:val="0"/>
              <w:marTop w:val="0"/>
              <w:marBottom w:val="0"/>
              <w:divBdr>
                <w:top w:val="none" w:sz="0" w:space="0" w:color="auto"/>
                <w:left w:val="none" w:sz="0" w:space="0" w:color="auto"/>
                <w:bottom w:val="none" w:sz="0" w:space="0" w:color="auto"/>
                <w:right w:val="none" w:sz="0" w:space="0" w:color="auto"/>
              </w:divBdr>
            </w:div>
            <w:div w:id="895042447">
              <w:marLeft w:val="0"/>
              <w:marRight w:val="0"/>
              <w:marTop w:val="0"/>
              <w:marBottom w:val="0"/>
              <w:divBdr>
                <w:top w:val="none" w:sz="0" w:space="0" w:color="auto"/>
                <w:left w:val="none" w:sz="0" w:space="0" w:color="auto"/>
                <w:bottom w:val="none" w:sz="0" w:space="0" w:color="auto"/>
                <w:right w:val="none" w:sz="0" w:space="0" w:color="auto"/>
              </w:divBdr>
            </w:div>
            <w:div w:id="1867256771">
              <w:marLeft w:val="0"/>
              <w:marRight w:val="0"/>
              <w:marTop w:val="0"/>
              <w:marBottom w:val="0"/>
              <w:divBdr>
                <w:top w:val="none" w:sz="0" w:space="0" w:color="auto"/>
                <w:left w:val="none" w:sz="0" w:space="0" w:color="auto"/>
                <w:bottom w:val="none" w:sz="0" w:space="0" w:color="auto"/>
                <w:right w:val="none" w:sz="0" w:space="0" w:color="auto"/>
              </w:divBdr>
            </w:div>
            <w:div w:id="515845466">
              <w:marLeft w:val="0"/>
              <w:marRight w:val="0"/>
              <w:marTop w:val="0"/>
              <w:marBottom w:val="0"/>
              <w:divBdr>
                <w:top w:val="none" w:sz="0" w:space="0" w:color="auto"/>
                <w:left w:val="none" w:sz="0" w:space="0" w:color="auto"/>
                <w:bottom w:val="none" w:sz="0" w:space="0" w:color="auto"/>
                <w:right w:val="none" w:sz="0" w:space="0" w:color="auto"/>
              </w:divBdr>
            </w:div>
            <w:div w:id="1941791546">
              <w:marLeft w:val="0"/>
              <w:marRight w:val="0"/>
              <w:marTop w:val="0"/>
              <w:marBottom w:val="0"/>
              <w:divBdr>
                <w:top w:val="none" w:sz="0" w:space="0" w:color="auto"/>
                <w:left w:val="none" w:sz="0" w:space="0" w:color="auto"/>
                <w:bottom w:val="none" w:sz="0" w:space="0" w:color="auto"/>
                <w:right w:val="none" w:sz="0" w:space="0" w:color="auto"/>
              </w:divBdr>
            </w:div>
            <w:div w:id="1388381750">
              <w:marLeft w:val="0"/>
              <w:marRight w:val="0"/>
              <w:marTop w:val="0"/>
              <w:marBottom w:val="0"/>
              <w:divBdr>
                <w:top w:val="none" w:sz="0" w:space="0" w:color="auto"/>
                <w:left w:val="none" w:sz="0" w:space="0" w:color="auto"/>
                <w:bottom w:val="none" w:sz="0" w:space="0" w:color="auto"/>
                <w:right w:val="none" w:sz="0" w:space="0" w:color="auto"/>
              </w:divBdr>
            </w:div>
            <w:div w:id="1166822152">
              <w:marLeft w:val="0"/>
              <w:marRight w:val="0"/>
              <w:marTop w:val="0"/>
              <w:marBottom w:val="0"/>
              <w:divBdr>
                <w:top w:val="none" w:sz="0" w:space="0" w:color="auto"/>
                <w:left w:val="none" w:sz="0" w:space="0" w:color="auto"/>
                <w:bottom w:val="none" w:sz="0" w:space="0" w:color="auto"/>
                <w:right w:val="none" w:sz="0" w:space="0" w:color="auto"/>
              </w:divBdr>
            </w:div>
            <w:div w:id="103619360">
              <w:marLeft w:val="0"/>
              <w:marRight w:val="0"/>
              <w:marTop w:val="0"/>
              <w:marBottom w:val="0"/>
              <w:divBdr>
                <w:top w:val="none" w:sz="0" w:space="0" w:color="auto"/>
                <w:left w:val="none" w:sz="0" w:space="0" w:color="auto"/>
                <w:bottom w:val="none" w:sz="0" w:space="0" w:color="auto"/>
                <w:right w:val="none" w:sz="0" w:space="0" w:color="auto"/>
              </w:divBdr>
            </w:div>
            <w:div w:id="934749157">
              <w:marLeft w:val="0"/>
              <w:marRight w:val="0"/>
              <w:marTop w:val="0"/>
              <w:marBottom w:val="0"/>
              <w:divBdr>
                <w:top w:val="none" w:sz="0" w:space="0" w:color="auto"/>
                <w:left w:val="none" w:sz="0" w:space="0" w:color="auto"/>
                <w:bottom w:val="none" w:sz="0" w:space="0" w:color="auto"/>
                <w:right w:val="none" w:sz="0" w:space="0" w:color="auto"/>
              </w:divBdr>
            </w:div>
            <w:div w:id="521937255">
              <w:marLeft w:val="0"/>
              <w:marRight w:val="0"/>
              <w:marTop w:val="0"/>
              <w:marBottom w:val="0"/>
              <w:divBdr>
                <w:top w:val="none" w:sz="0" w:space="0" w:color="auto"/>
                <w:left w:val="none" w:sz="0" w:space="0" w:color="auto"/>
                <w:bottom w:val="none" w:sz="0" w:space="0" w:color="auto"/>
                <w:right w:val="none" w:sz="0" w:space="0" w:color="auto"/>
              </w:divBdr>
            </w:div>
            <w:div w:id="1914243098">
              <w:marLeft w:val="0"/>
              <w:marRight w:val="0"/>
              <w:marTop w:val="0"/>
              <w:marBottom w:val="0"/>
              <w:divBdr>
                <w:top w:val="none" w:sz="0" w:space="0" w:color="auto"/>
                <w:left w:val="none" w:sz="0" w:space="0" w:color="auto"/>
                <w:bottom w:val="none" w:sz="0" w:space="0" w:color="auto"/>
                <w:right w:val="none" w:sz="0" w:space="0" w:color="auto"/>
              </w:divBdr>
            </w:div>
            <w:div w:id="1576285117">
              <w:marLeft w:val="0"/>
              <w:marRight w:val="0"/>
              <w:marTop w:val="0"/>
              <w:marBottom w:val="0"/>
              <w:divBdr>
                <w:top w:val="none" w:sz="0" w:space="0" w:color="auto"/>
                <w:left w:val="none" w:sz="0" w:space="0" w:color="auto"/>
                <w:bottom w:val="none" w:sz="0" w:space="0" w:color="auto"/>
                <w:right w:val="none" w:sz="0" w:space="0" w:color="auto"/>
              </w:divBdr>
            </w:div>
            <w:div w:id="2111001386">
              <w:marLeft w:val="0"/>
              <w:marRight w:val="0"/>
              <w:marTop w:val="0"/>
              <w:marBottom w:val="0"/>
              <w:divBdr>
                <w:top w:val="none" w:sz="0" w:space="0" w:color="auto"/>
                <w:left w:val="none" w:sz="0" w:space="0" w:color="auto"/>
                <w:bottom w:val="none" w:sz="0" w:space="0" w:color="auto"/>
                <w:right w:val="none" w:sz="0" w:space="0" w:color="auto"/>
              </w:divBdr>
            </w:div>
            <w:div w:id="503515340">
              <w:marLeft w:val="0"/>
              <w:marRight w:val="0"/>
              <w:marTop w:val="0"/>
              <w:marBottom w:val="0"/>
              <w:divBdr>
                <w:top w:val="none" w:sz="0" w:space="0" w:color="auto"/>
                <w:left w:val="none" w:sz="0" w:space="0" w:color="auto"/>
                <w:bottom w:val="none" w:sz="0" w:space="0" w:color="auto"/>
                <w:right w:val="none" w:sz="0" w:space="0" w:color="auto"/>
              </w:divBdr>
            </w:div>
            <w:div w:id="244001496">
              <w:marLeft w:val="0"/>
              <w:marRight w:val="0"/>
              <w:marTop w:val="0"/>
              <w:marBottom w:val="0"/>
              <w:divBdr>
                <w:top w:val="none" w:sz="0" w:space="0" w:color="auto"/>
                <w:left w:val="none" w:sz="0" w:space="0" w:color="auto"/>
                <w:bottom w:val="none" w:sz="0" w:space="0" w:color="auto"/>
                <w:right w:val="none" w:sz="0" w:space="0" w:color="auto"/>
              </w:divBdr>
            </w:div>
            <w:div w:id="1012025784">
              <w:marLeft w:val="0"/>
              <w:marRight w:val="0"/>
              <w:marTop w:val="0"/>
              <w:marBottom w:val="0"/>
              <w:divBdr>
                <w:top w:val="none" w:sz="0" w:space="0" w:color="auto"/>
                <w:left w:val="none" w:sz="0" w:space="0" w:color="auto"/>
                <w:bottom w:val="none" w:sz="0" w:space="0" w:color="auto"/>
                <w:right w:val="none" w:sz="0" w:space="0" w:color="auto"/>
              </w:divBdr>
            </w:div>
            <w:div w:id="637957062">
              <w:marLeft w:val="0"/>
              <w:marRight w:val="0"/>
              <w:marTop w:val="0"/>
              <w:marBottom w:val="0"/>
              <w:divBdr>
                <w:top w:val="none" w:sz="0" w:space="0" w:color="auto"/>
                <w:left w:val="none" w:sz="0" w:space="0" w:color="auto"/>
                <w:bottom w:val="none" w:sz="0" w:space="0" w:color="auto"/>
                <w:right w:val="none" w:sz="0" w:space="0" w:color="auto"/>
              </w:divBdr>
            </w:div>
            <w:div w:id="796529883">
              <w:marLeft w:val="0"/>
              <w:marRight w:val="0"/>
              <w:marTop w:val="0"/>
              <w:marBottom w:val="0"/>
              <w:divBdr>
                <w:top w:val="none" w:sz="0" w:space="0" w:color="auto"/>
                <w:left w:val="none" w:sz="0" w:space="0" w:color="auto"/>
                <w:bottom w:val="none" w:sz="0" w:space="0" w:color="auto"/>
                <w:right w:val="none" w:sz="0" w:space="0" w:color="auto"/>
              </w:divBdr>
            </w:div>
            <w:div w:id="385497603">
              <w:marLeft w:val="0"/>
              <w:marRight w:val="0"/>
              <w:marTop w:val="0"/>
              <w:marBottom w:val="0"/>
              <w:divBdr>
                <w:top w:val="none" w:sz="0" w:space="0" w:color="auto"/>
                <w:left w:val="none" w:sz="0" w:space="0" w:color="auto"/>
                <w:bottom w:val="none" w:sz="0" w:space="0" w:color="auto"/>
                <w:right w:val="none" w:sz="0" w:space="0" w:color="auto"/>
              </w:divBdr>
            </w:div>
            <w:div w:id="747191365">
              <w:marLeft w:val="0"/>
              <w:marRight w:val="0"/>
              <w:marTop w:val="0"/>
              <w:marBottom w:val="0"/>
              <w:divBdr>
                <w:top w:val="none" w:sz="0" w:space="0" w:color="auto"/>
                <w:left w:val="none" w:sz="0" w:space="0" w:color="auto"/>
                <w:bottom w:val="none" w:sz="0" w:space="0" w:color="auto"/>
                <w:right w:val="none" w:sz="0" w:space="0" w:color="auto"/>
              </w:divBdr>
            </w:div>
            <w:div w:id="1093472542">
              <w:marLeft w:val="0"/>
              <w:marRight w:val="0"/>
              <w:marTop w:val="0"/>
              <w:marBottom w:val="0"/>
              <w:divBdr>
                <w:top w:val="none" w:sz="0" w:space="0" w:color="auto"/>
                <w:left w:val="none" w:sz="0" w:space="0" w:color="auto"/>
                <w:bottom w:val="none" w:sz="0" w:space="0" w:color="auto"/>
                <w:right w:val="none" w:sz="0" w:space="0" w:color="auto"/>
              </w:divBdr>
            </w:div>
            <w:div w:id="1242714795">
              <w:marLeft w:val="0"/>
              <w:marRight w:val="0"/>
              <w:marTop w:val="0"/>
              <w:marBottom w:val="0"/>
              <w:divBdr>
                <w:top w:val="none" w:sz="0" w:space="0" w:color="auto"/>
                <w:left w:val="none" w:sz="0" w:space="0" w:color="auto"/>
                <w:bottom w:val="none" w:sz="0" w:space="0" w:color="auto"/>
                <w:right w:val="none" w:sz="0" w:space="0" w:color="auto"/>
              </w:divBdr>
            </w:div>
            <w:div w:id="2130854523">
              <w:marLeft w:val="0"/>
              <w:marRight w:val="0"/>
              <w:marTop w:val="0"/>
              <w:marBottom w:val="0"/>
              <w:divBdr>
                <w:top w:val="none" w:sz="0" w:space="0" w:color="auto"/>
                <w:left w:val="none" w:sz="0" w:space="0" w:color="auto"/>
                <w:bottom w:val="none" w:sz="0" w:space="0" w:color="auto"/>
                <w:right w:val="none" w:sz="0" w:space="0" w:color="auto"/>
              </w:divBdr>
            </w:div>
            <w:div w:id="289366445">
              <w:marLeft w:val="0"/>
              <w:marRight w:val="0"/>
              <w:marTop w:val="0"/>
              <w:marBottom w:val="0"/>
              <w:divBdr>
                <w:top w:val="none" w:sz="0" w:space="0" w:color="auto"/>
                <w:left w:val="none" w:sz="0" w:space="0" w:color="auto"/>
                <w:bottom w:val="none" w:sz="0" w:space="0" w:color="auto"/>
                <w:right w:val="none" w:sz="0" w:space="0" w:color="auto"/>
              </w:divBdr>
            </w:div>
            <w:div w:id="1035010130">
              <w:marLeft w:val="0"/>
              <w:marRight w:val="0"/>
              <w:marTop w:val="0"/>
              <w:marBottom w:val="0"/>
              <w:divBdr>
                <w:top w:val="none" w:sz="0" w:space="0" w:color="auto"/>
                <w:left w:val="none" w:sz="0" w:space="0" w:color="auto"/>
                <w:bottom w:val="none" w:sz="0" w:space="0" w:color="auto"/>
                <w:right w:val="none" w:sz="0" w:space="0" w:color="auto"/>
              </w:divBdr>
            </w:div>
            <w:div w:id="1464039892">
              <w:marLeft w:val="0"/>
              <w:marRight w:val="0"/>
              <w:marTop w:val="0"/>
              <w:marBottom w:val="0"/>
              <w:divBdr>
                <w:top w:val="none" w:sz="0" w:space="0" w:color="auto"/>
                <w:left w:val="none" w:sz="0" w:space="0" w:color="auto"/>
                <w:bottom w:val="none" w:sz="0" w:space="0" w:color="auto"/>
                <w:right w:val="none" w:sz="0" w:space="0" w:color="auto"/>
              </w:divBdr>
            </w:div>
            <w:div w:id="1644892598">
              <w:marLeft w:val="0"/>
              <w:marRight w:val="0"/>
              <w:marTop w:val="0"/>
              <w:marBottom w:val="0"/>
              <w:divBdr>
                <w:top w:val="none" w:sz="0" w:space="0" w:color="auto"/>
                <w:left w:val="none" w:sz="0" w:space="0" w:color="auto"/>
                <w:bottom w:val="none" w:sz="0" w:space="0" w:color="auto"/>
                <w:right w:val="none" w:sz="0" w:space="0" w:color="auto"/>
              </w:divBdr>
            </w:div>
            <w:div w:id="171646106">
              <w:marLeft w:val="0"/>
              <w:marRight w:val="0"/>
              <w:marTop w:val="0"/>
              <w:marBottom w:val="0"/>
              <w:divBdr>
                <w:top w:val="none" w:sz="0" w:space="0" w:color="auto"/>
                <w:left w:val="none" w:sz="0" w:space="0" w:color="auto"/>
                <w:bottom w:val="none" w:sz="0" w:space="0" w:color="auto"/>
                <w:right w:val="none" w:sz="0" w:space="0" w:color="auto"/>
              </w:divBdr>
            </w:div>
            <w:div w:id="1318074210">
              <w:marLeft w:val="0"/>
              <w:marRight w:val="0"/>
              <w:marTop w:val="0"/>
              <w:marBottom w:val="0"/>
              <w:divBdr>
                <w:top w:val="none" w:sz="0" w:space="0" w:color="auto"/>
                <w:left w:val="none" w:sz="0" w:space="0" w:color="auto"/>
                <w:bottom w:val="none" w:sz="0" w:space="0" w:color="auto"/>
                <w:right w:val="none" w:sz="0" w:space="0" w:color="auto"/>
              </w:divBdr>
            </w:div>
            <w:div w:id="898630213">
              <w:marLeft w:val="0"/>
              <w:marRight w:val="0"/>
              <w:marTop w:val="0"/>
              <w:marBottom w:val="0"/>
              <w:divBdr>
                <w:top w:val="none" w:sz="0" w:space="0" w:color="auto"/>
                <w:left w:val="none" w:sz="0" w:space="0" w:color="auto"/>
                <w:bottom w:val="none" w:sz="0" w:space="0" w:color="auto"/>
                <w:right w:val="none" w:sz="0" w:space="0" w:color="auto"/>
              </w:divBdr>
            </w:div>
            <w:div w:id="294146948">
              <w:marLeft w:val="0"/>
              <w:marRight w:val="0"/>
              <w:marTop w:val="0"/>
              <w:marBottom w:val="0"/>
              <w:divBdr>
                <w:top w:val="none" w:sz="0" w:space="0" w:color="auto"/>
                <w:left w:val="none" w:sz="0" w:space="0" w:color="auto"/>
                <w:bottom w:val="none" w:sz="0" w:space="0" w:color="auto"/>
                <w:right w:val="none" w:sz="0" w:space="0" w:color="auto"/>
              </w:divBdr>
            </w:div>
            <w:div w:id="2134903504">
              <w:marLeft w:val="0"/>
              <w:marRight w:val="0"/>
              <w:marTop w:val="0"/>
              <w:marBottom w:val="0"/>
              <w:divBdr>
                <w:top w:val="none" w:sz="0" w:space="0" w:color="auto"/>
                <w:left w:val="none" w:sz="0" w:space="0" w:color="auto"/>
                <w:bottom w:val="none" w:sz="0" w:space="0" w:color="auto"/>
                <w:right w:val="none" w:sz="0" w:space="0" w:color="auto"/>
              </w:divBdr>
            </w:div>
            <w:div w:id="1189097801">
              <w:marLeft w:val="0"/>
              <w:marRight w:val="0"/>
              <w:marTop w:val="0"/>
              <w:marBottom w:val="0"/>
              <w:divBdr>
                <w:top w:val="none" w:sz="0" w:space="0" w:color="auto"/>
                <w:left w:val="none" w:sz="0" w:space="0" w:color="auto"/>
                <w:bottom w:val="none" w:sz="0" w:space="0" w:color="auto"/>
                <w:right w:val="none" w:sz="0" w:space="0" w:color="auto"/>
              </w:divBdr>
            </w:div>
            <w:div w:id="1489780769">
              <w:marLeft w:val="0"/>
              <w:marRight w:val="0"/>
              <w:marTop w:val="0"/>
              <w:marBottom w:val="0"/>
              <w:divBdr>
                <w:top w:val="none" w:sz="0" w:space="0" w:color="auto"/>
                <w:left w:val="none" w:sz="0" w:space="0" w:color="auto"/>
                <w:bottom w:val="none" w:sz="0" w:space="0" w:color="auto"/>
                <w:right w:val="none" w:sz="0" w:space="0" w:color="auto"/>
              </w:divBdr>
            </w:div>
            <w:div w:id="1319378263">
              <w:marLeft w:val="0"/>
              <w:marRight w:val="0"/>
              <w:marTop w:val="0"/>
              <w:marBottom w:val="0"/>
              <w:divBdr>
                <w:top w:val="none" w:sz="0" w:space="0" w:color="auto"/>
                <w:left w:val="none" w:sz="0" w:space="0" w:color="auto"/>
                <w:bottom w:val="none" w:sz="0" w:space="0" w:color="auto"/>
                <w:right w:val="none" w:sz="0" w:space="0" w:color="auto"/>
              </w:divBdr>
            </w:div>
            <w:div w:id="343240753">
              <w:marLeft w:val="0"/>
              <w:marRight w:val="0"/>
              <w:marTop w:val="0"/>
              <w:marBottom w:val="0"/>
              <w:divBdr>
                <w:top w:val="none" w:sz="0" w:space="0" w:color="auto"/>
                <w:left w:val="none" w:sz="0" w:space="0" w:color="auto"/>
                <w:bottom w:val="none" w:sz="0" w:space="0" w:color="auto"/>
                <w:right w:val="none" w:sz="0" w:space="0" w:color="auto"/>
              </w:divBdr>
            </w:div>
            <w:div w:id="1144617180">
              <w:marLeft w:val="0"/>
              <w:marRight w:val="0"/>
              <w:marTop w:val="0"/>
              <w:marBottom w:val="0"/>
              <w:divBdr>
                <w:top w:val="none" w:sz="0" w:space="0" w:color="auto"/>
                <w:left w:val="none" w:sz="0" w:space="0" w:color="auto"/>
                <w:bottom w:val="none" w:sz="0" w:space="0" w:color="auto"/>
                <w:right w:val="none" w:sz="0" w:space="0" w:color="auto"/>
              </w:divBdr>
            </w:div>
            <w:div w:id="744032083">
              <w:marLeft w:val="0"/>
              <w:marRight w:val="0"/>
              <w:marTop w:val="0"/>
              <w:marBottom w:val="0"/>
              <w:divBdr>
                <w:top w:val="none" w:sz="0" w:space="0" w:color="auto"/>
                <w:left w:val="none" w:sz="0" w:space="0" w:color="auto"/>
                <w:bottom w:val="none" w:sz="0" w:space="0" w:color="auto"/>
                <w:right w:val="none" w:sz="0" w:space="0" w:color="auto"/>
              </w:divBdr>
            </w:div>
            <w:div w:id="386026509">
              <w:marLeft w:val="0"/>
              <w:marRight w:val="0"/>
              <w:marTop w:val="0"/>
              <w:marBottom w:val="0"/>
              <w:divBdr>
                <w:top w:val="none" w:sz="0" w:space="0" w:color="auto"/>
                <w:left w:val="none" w:sz="0" w:space="0" w:color="auto"/>
                <w:bottom w:val="none" w:sz="0" w:space="0" w:color="auto"/>
                <w:right w:val="none" w:sz="0" w:space="0" w:color="auto"/>
              </w:divBdr>
            </w:div>
            <w:div w:id="871698033">
              <w:marLeft w:val="0"/>
              <w:marRight w:val="0"/>
              <w:marTop w:val="0"/>
              <w:marBottom w:val="0"/>
              <w:divBdr>
                <w:top w:val="none" w:sz="0" w:space="0" w:color="auto"/>
                <w:left w:val="none" w:sz="0" w:space="0" w:color="auto"/>
                <w:bottom w:val="none" w:sz="0" w:space="0" w:color="auto"/>
                <w:right w:val="none" w:sz="0" w:space="0" w:color="auto"/>
              </w:divBdr>
            </w:div>
            <w:div w:id="484593297">
              <w:marLeft w:val="0"/>
              <w:marRight w:val="0"/>
              <w:marTop w:val="0"/>
              <w:marBottom w:val="0"/>
              <w:divBdr>
                <w:top w:val="none" w:sz="0" w:space="0" w:color="auto"/>
                <w:left w:val="none" w:sz="0" w:space="0" w:color="auto"/>
                <w:bottom w:val="none" w:sz="0" w:space="0" w:color="auto"/>
                <w:right w:val="none" w:sz="0" w:space="0" w:color="auto"/>
              </w:divBdr>
            </w:div>
            <w:div w:id="794563126">
              <w:marLeft w:val="0"/>
              <w:marRight w:val="0"/>
              <w:marTop w:val="0"/>
              <w:marBottom w:val="0"/>
              <w:divBdr>
                <w:top w:val="none" w:sz="0" w:space="0" w:color="auto"/>
                <w:left w:val="none" w:sz="0" w:space="0" w:color="auto"/>
                <w:bottom w:val="none" w:sz="0" w:space="0" w:color="auto"/>
                <w:right w:val="none" w:sz="0" w:space="0" w:color="auto"/>
              </w:divBdr>
            </w:div>
            <w:div w:id="1088115315">
              <w:marLeft w:val="0"/>
              <w:marRight w:val="0"/>
              <w:marTop w:val="0"/>
              <w:marBottom w:val="0"/>
              <w:divBdr>
                <w:top w:val="none" w:sz="0" w:space="0" w:color="auto"/>
                <w:left w:val="none" w:sz="0" w:space="0" w:color="auto"/>
                <w:bottom w:val="none" w:sz="0" w:space="0" w:color="auto"/>
                <w:right w:val="none" w:sz="0" w:space="0" w:color="auto"/>
              </w:divBdr>
            </w:div>
            <w:div w:id="723455154">
              <w:marLeft w:val="0"/>
              <w:marRight w:val="0"/>
              <w:marTop w:val="0"/>
              <w:marBottom w:val="0"/>
              <w:divBdr>
                <w:top w:val="none" w:sz="0" w:space="0" w:color="auto"/>
                <w:left w:val="none" w:sz="0" w:space="0" w:color="auto"/>
                <w:bottom w:val="none" w:sz="0" w:space="0" w:color="auto"/>
                <w:right w:val="none" w:sz="0" w:space="0" w:color="auto"/>
              </w:divBdr>
            </w:div>
            <w:div w:id="565992171">
              <w:marLeft w:val="0"/>
              <w:marRight w:val="0"/>
              <w:marTop w:val="0"/>
              <w:marBottom w:val="0"/>
              <w:divBdr>
                <w:top w:val="none" w:sz="0" w:space="0" w:color="auto"/>
                <w:left w:val="none" w:sz="0" w:space="0" w:color="auto"/>
                <w:bottom w:val="none" w:sz="0" w:space="0" w:color="auto"/>
                <w:right w:val="none" w:sz="0" w:space="0" w:color="auto"/>
              </w:divBdr>
            </w:div>
            <w:div w:id="2094234508">
              <w:marLeft w:val="0"/>
              <w:marRight w:val="0"/>
              <w:marTop w:val="0"/>
              <w:marBottom w:val="0"/>
              <w:divBdr>
                <w:top w:val="none" w:sz="0" w:space="0" w:color="auto"/>
                <w:left w:val="none" w:sz="0" w:space="0" w:color="auto"/>
                <w:bottom w:val="none" w:sz="0" w:space="0" w:color="auto"/>
                <w:right w:val="none" w:sz="0" w:space="0" w:color="auto"/>
              </w:divBdr>
            </w:div>
            <w:div w:id="1237325503">
              <w:marLeft w:val="0"/>
              <w:marRight w:val="0"/>
              <w:marTop w:val="0"/>
              <w:marBottom w:val="0"/>
              <w:divBdr>
                <w:top w:val="none" w:sz="0" w:space="0" w:color="auto"/>
                <w:left w:val="none" w:sz="0" w:space="0" w:color="auto"/>
                <w:bottom w:val="none" w:sz="0" w:space="0" w:color="auto"/>
                <w:right w:val="none" w:sz="0" w:space="0" w:color="auto"/>
              </w:divBdr>
            </w:div>
            <w:div w:id="562568404">
              <w:marLeft w:val="0"/>
              <w:marRight w:val="0"/>
              <w:marTop w:val="0"/>
              <w:marBottom w:val="0"/>
              <w:divBdr>
                <w:top w:val="none" w:sz="0" w:space="0" w:color="auto"/>
                <w:left w:val="none" w:sz="0" w:space="0" w:color="auto"/>
                <w:bottom w:val="none" w:sz="0" w:space="0" w:color="auto"/>
                <w:right w:val="none" w:sz="0" w:space="0" w:color="auto"/>
              </w:divBdr>
            </w:div>
            <w:div w:id="127167947">
              <w:marLeft w:val="0"/>
              <w:marRight w:val="0"/>
              <w:marTop w:val="0"/>
              <w:marBottom w:val="0"/>
              <w:divBdr>
                <w:top w:val="none" w:sz="0" w:space="0" w:color="auto"/>
                <w:left w:val="none" w:sz="0" w:space="0" w:color="auto"/>
                <w:bottom w:val="none" w:sz="0" w:space="0" w:color="auto"/>
                <w:right w:val="none" w:sz="0" w:space="0" w:color="auto"/>
              </w:divBdr>
            </w:div>
            <w:div w:id="525631164">
              <w:marLeft w:val="0"/>
              <w:marRight w:val="0"/>
              <w:marTop w:val="0"/>
              <w:marBottom w:val="0"/>
              <w:divBdr>
                <w:top w:val="none" w:sz="0" w:space="0" w:color="auto"/>
                <w:left w:val="none" w:sz="0" w:space="0" w:color="auto"/>
                <w:bottom w:val="none" w:sz="0" w:space="0" w:color="auto"/>
                <w:right w:val="none" w:sz="0" w:space="0" w:color="auto"/>
              </w:divBdr>
            </w:div>
            <w:div w:id="481586378">
              <w:marLeft w:val="0"/>
              <w:marRight w:val="0"/>
              <w:marTop w:val="0"/>
              <w:marBottom w:val="0"/>
              <w:divBdr>
                <w:top w:val="none" w:sz="0" w:space="0" w:color="auto"/>
                <w:left w:val="none" w:sz="0" w:space="0" w:color="auto"/>
                <w:bottom w:val="none" w:sz="0" w:space="0" w:color="auto"/>
                <w:right w:val="none" w:sz="0" w:space="0" w:color="auto"/>
              </w:divBdr>
            </w:div>
            <w:div w:id="705839226">
              <w:marLeft w:val="0"/>
              <w:marRight w:val="0"/>
              <w:marTop w:val="0"/>
              <w:marBottom w:val="0"/>
              <w:divBdr>
                <w:top w:val="none" w:sz="0" w:space="0" w:color="auto"/>
                <w:left w:val="none" w:sz="0" w:space="0" w:color="auto"/>
                <w:bottom w:val="none" w:sz="0" w:space="0" w:color="auto"/>
                <w:right w:val="none" w:sz="0" w:space="0" w:color="auto"/>
              </w:divBdr>
            </w:div>
            <w:div w:id="650908474">
              <w:marLeft w:val="0"/>
              <w:marRight w:val="0"/>
              <w:marTop w:val="0"/>
              <w:marBottom w:val="0"/>
              <w:divBdr>
                <w:top w:val="none" w:sz="0" w:space="0" w:color="auto"/>
                <w:left w:val="none" w:sz="0" w:space="0" w:color="auto"/>
                <w:bottom w:val="none" w:sz="0" w:space="0" w:color="auto"/>
                <w:right w:val="none" w:sz="0" w:space="0" w:color="auto"/>
              </w:divBdr>
            </w:div>
            <w:div w:id="508369919">
              <w:marLeft w:val="0"/>
              <w:marRight w:val="0"/>
              <w:marTop w:val="0"/>
              <w:marBottom w:val="0"/>
              <w:divBdr>
                <w:top w:val="none" w:sz="0" w:space="0" w:color="auto"/>
                <w:left w:val="none" w:sz="0" w:space="0" w:color="auto"/>
                <w:bottom w:val="none" w:sz="0" w:space="0" w:color="auto"/>
                <w:right w:val="none" w:sz="0" w:space="0" w:color="auto"/>
              </w:divBdr>
            </w:div>
            <w:div w:id="406347635">
              <w:marLeft w:val="0"/>
              <w:marRight w:val="0"/>
              <w:marTop w:val="0"/>
              <w:marBottom w:val="0"/>
              <w:divBdr>
                <w:top w:val="none" w:sz="0" w:space="0" w:color="auto"/>
                <w:left w:val="none" w:sz="0" w:space="0" w:color="auto"/>
                <w:bottom w:val="none" w:sz="0" w:space="0" w:color="auto"/>
                <w:right w:val="none" w:sz="0" w:space="0" w:color="auto"/>
              </w:divBdr>
            </w:div>
            <w:div w:id="1438594541">
              <w:marLeft w:val="0"/>
              <w:marRight w:val="0"/>
              <w:marTop w:val="0"/>
              <w:marBottom w:val="0"/>
              <w:divBdr>
                <w:top w:val="none" w:sz="0" w:space="0" w:color="auto"/>
                <w:left w:val="none" w:sz="0" w:space="0" w:color="auto"/>
                <w:bottom w:val="none" w:sz="0" w:space="0" w:color="auto"/>
                <w:right w:val="none" w:sz="0" w:space="0" w:color="auto"/>
              </w:divBdr>
            </w:div>
            <w:div w:id="1588080515">
              <w:marLeft w:val="0"/>
              <w:marRight w:val="0"/>
              <w:marTop w:val="0"/>
              <w:marBottom w:val="0"/>
              <w:divBdr>
                <w:top w:val="none" w:sz="0" w:space="0" w:color="auto"/>
                <w:left w:val="none" w:sz="0" w:space="0" w:color="auto"/>
                <w:bottom w:val="none" w:sz="0" w:space="0" w:color="auto"/>
                <w:right w:val="none" w:sz="0" w:space="0" w:color="auto"/>
              </w:divBdr>
            </w:div>
            <w:div w:id="1094395418">
              <w:marLeft w:val="0"/>
              <w:marRight w:val="0"/>
              <w:marTop w:val="0"/>
              <w:marBottom w:val="0"/>
              <w:divBdr>
                <w:top w:val="none" w:sz="0" w:space="0" w:color="auto"/>
                <w:left w:val="none" w:sz="0" w:space="0" w:color="auto"/>
                <w:bottom w:val="none" w:sz="0" w:space="0" w:color="auto"/>
                <w:right w:val="none" w:sz="0" w:space="0" w:color="auto"/>
              </w:divBdr>
            </w:div>
            <w:div w:id="1424378093">
              <w:marLeft w:val="0"/>
              <w:marRight w:val="0"/>
              <w:marTop w:val="0"/>
              <w:marBottom w:val="0"/>
              <w:divBdr>
                <w:top w:val="none" w:sz="0" w:space="0" w:color="auto"/>
                <w:left w:val="none" w:sz="0" w:space="0" w:color="auto"/>
                <w:bottom w:val="none" w:sz="0" w:space="0" w:color="auto"/>
                <w:right w:val="none" w:sz="0" w:space="0" w:color="auto"/>
              </w:divBdr>
            </w:div>
            <w:div w:id="1558861283">
              <w:marLeft w:val="0"/>
              <w:marRight w:val="0"/>
              <w:marTop w:val="0"/>
              <w:marBottom w:val="0"/>
              <w:divBdr>
                <w:top w:val="none" w:sz="0" w:space="0" w:color="auto"/>
                <w:left w:val="none" w:sz="0" w:space="0" w:color="auto"/>
                <w:bottom w:val="none" w:sz="0" w:space="0" w:color="auto"/>
                <w:right w:val="none" w:sz="0" w:space="0" w:color="auto"/>
              </w:divBdr>
            </w:div>
            <w:div w:id="304821250">
              <w:marLeft w:val="0"/>
              <w:marRight w:val="0"/>
              <w:marTop w:val="0"/>
              <w:marBottom w:val="0"/>
              <w:divBdr>
                <w:top w:val="none" w:sz="0" w:space="0" w:color="auto"/>
                <w:left w:val="none" w:sz="0" w:space="0" w:color="auto"/>
                <w:bottom w:val="none" w:sz="0" w:space="0" w:color="auto"/>
                <w:right w:val="none" w:sz="0" w:space="0" w:color="auto"/>
              </w:divBdr>
            </w:div>
            <w:div w:id="1364744721">
              <w:marLeft w:val="0"/>
              <w:marRight w:val="0"/>
              <w:marTop w:val="0"/>
              <w:marBottom w:val="0"/>
              <w:divBdr>
                <w:top w:val="none" w:sz="0" w:space="0" w:color="auto"/>
                <w:left w:val="none" w:sz="0" w:space="0" w:color="auto"/>
                <w:bottom w:val="none" w:sz="0" w:space="0" w:color="auto"/>
                <w:right w:val="none" w:sz="0" w:space="0" w:color="auto"/>
              </w:divBdr>
            </w:div>
            <w:div w:id="1440761477">
              <w:marLeft w:val="0"/>
              <w:marRight w:val="0"/>
              <w:marTop w:val="0"/>
              <w:marBottom w:val="0"/>
              <w:divBdr>
                <w:top w:val="none" w:sz="0" w:space="0" w:color="auto"/>
                <w:left w:val="none" w:sz="0" w:space="0" w:color="auto"/>
                <w:bottom w:val="none" w:sz="0" w:space="0" w:color="auto"/>
                <w:right w:val="none" w:sz="0" w:space="0" w:color="auto"/>
              </w:divBdr>
            </w:div>
            <w:div w:id="2049645474">
              <w:marLeft w:val="0"/>
              <w:marRight w:val="0"/>
              <w:marTop w:val="0"/>
              <w:marBottom w:val="0"/>
              <w:divBdr>
                <w:top w:val="none" w:sz="0" w:space="0" w:color="auto"/>
                <w:left w:val="none" w:sz="0" w:space="0" w:color="auto"/>
                <w:bottom w:val="none" w:sz="0" w:space="0" w:color="auto"/>
                <w:right w:val="none" w:sz="0" w:space="0" w:color="auto"/>
              </w:divBdr>
            </w:div>
            <w:div w:id="953294859">
              <w:marLeft w:val="0"/>
              <w:marRight w:val="0"/>
              <w:marTop w:val="0"/>
              <w:marBottom w:val="0"/>
              <w:divBdr>
                <w:top w:val="none" w:sz="0" w:space="0" w:color="auto"/>
                <w:left w:val="none" w:sz="0" w:space="0" w:color="auto"/>
                <w:bottom w:val="none" w:sz="0" w:space="0" w:color="auto"/>
                <w:right w:val="none" w:sz="0" w:space="0" w:color="auto"/>
              </w:divBdr>
            </w:div>
            <w:div w:id="1724136475">
              <w:marLeft w:val="0"/>
              <w:marRight w:val="0"/>
              <w:marTop w:val="0"/>
              <w:marBottom w:val="0"/>
              <w:divBdr>
                <w:top w:val="none" w:sz="0" w:space="0" w:color="auto"/>
                <w:left w:val="none" w:sz="0" w:space="0" w:color="auto"/>
                <w:bottom w:val="none" w:sz="0" w:space="0" w:color="auto"/>
                <w:right w:val="none" w:sz="0" w:space="0" w:color="auto"/>
              </w:divBdr>
            </w:div>
            <w:div w:id="1716465004">
              <w:marLeft w:val="0"/>
              <w:marRight w:val="0"/>
              <w:marTop w:val="0"/>
              <w:marBottom w:val="0"/>
              <w:divBdr>
                <w:top w:val="none" w:sz="0" w:space="0" w:color="auto"/>
                <w:left w:val="none" w:sz="0" w:space="0" w:color="auto"/>
                <w:bottom w:val="none" w:sz="0" w:space="0" w:color="auto"/>
                <w:right w:val="none" w:sz="0" w:space="0" w:color="auto"/>
              </w:divBdr>
            </w:div>
            <w:div w:id="708453552">
              <w:marLeft w:val="0"/>
              <w:marRight w:val="0"/>
              <w:marTop w:val="0"/>
              <w:marBottom w:val="0"/>
              <w:divBdr>
                <w:top w:val="none" w:sz="0" w:space="0" w:color="auto"/>
                <w:left w:val="none" w:sz="0" w:space="0" w:color="auto"/>
                <w:bottom w:val="none" w:sz="0" w:space="0" w:color="auto"/>
                <w:right w:val="none" w:sz="0" w:space="0" w:color="auto"/>
              </w:divBdr>
            </w:div>
            <w:div w:id="4148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447">
      <w:bodyDiv w:val="1"/>
      <w:marLeft w:val="0"/>
      <w:marRight w:val="0"/>
      <w:marTop w:val="0"/>
      <w:marBottom w:val="0"/>
      <w:divBdr>
        <w:top w:val="none" w:sz="0" w:space="0" w:color="auto"/>
        <w:left w:val="none" w:sz="0" w:space="0" w:color="auto"/>
        <w:bottom w:val="none" w:sz="0" w:space="0" w:color="auto"/>
        <w:right w:val="none" w:sz="0" w:space="0" w:color="auto"/>
      </w:divBdr>
      <w:divsChild>
        <w:div w:id="1717125519">
          <w:marLeft w:val="0"/>
          <w:marRight w:val="0"/>
          <w:marTop w:val="0"/>
          <w:marBottom w:val="0"/>
          <w:divBdr>
            <w:top w:val="none" w:sz="0" w:space="0" w:color="auto"/>
            <w:left w:val="none" w:sz="0" w:space="0" w:color="auto"/>
            <w:bottom w:val="none" w:sz="0" w:space="0" w:color="auto"/>
            <w:right w:val="none" w:sz="0" w:space="0" w:color="auto"/>
          </w:divBdr>
          <w:divsChild>
            <w:div w:id="485165826">
              <w:marLeft w:val="0"/>
              <w:marRight w:val="0"/>
              <w:marTop w:val="0"/>
              <w:marBottom w:val="0"/>
              <w:divBdr>
                <w:top w:val="none" w:sz="0" w:space="0" w:color="auto"/>
                <w:left w:val="none" w:sz="0" w:space="0" w:color="auto"/>
                <w:bottom w:val="none" w:sz="0" w:space="0" w:color="auto"/>
                <w:right w:val="none" w:sz="0" w:space="0" w:color="auto"/>
              </w:divBdr>
              <w:divsChild>
                <w:div w:id="288705005">
                  <w:marLeft w:val="0"/>
                  <w:marRight w:val="0"/>
                  <w:marTop w:val="0"/>
                  <w:marBottom w:val="0"/>
                  <w:divBdr>
                    <w:top w:val="none" w:sz="0" w:space="0" w:color="auto"/>
                    <w:left w:val="none" w:sz="0" w:space="0" w:color="auto"/>
                    <w:bottom w:val="none" w:sz="0" w:space="0" w:color="auto"/>
                    <w:right w:val="none" w:sz="0" w:space="0" w:color="auto"/>
                  </w:divBdr>
                  <w:divsChild>
                    <w:div w:id="667710396">
                      <w:marLeft w:val="0"/>
                      <w:marRight w:val="0"/>
                      <w:marTop w:val="0"/>
                      <w:marBottom w:val="0"/>
                      <w:divBdr>
                        <w:top w:val="none" w:sz="0" w:space="0" w:color="auto"/>
                        <w:left w:val="none" w:sz="0" w:space="0" w:color="auto"/>
                        <w:bottom w:val="none" w:sz="0" w:space="0" w:color="auto"/>
                        <w:right w:val="none" w:sz="0" w:space="0" w:color="auto"/>
                      </w:divBdr>
                      <w:divsChild>
                        <w:div w:id="878126837">
                          <w:marLeft w:val="0"/>
                          <w:marRight w:val="0"/>
                          <w:marTop w:val="0"/>
                          <w:marBottom w:val="0"/>
                          <w:divBdr>
                            <w:top w:val="none" w:sz="0" w:space="0" w:color="auto"/>
                            <w:left w:val="none" w:sz="0" w:space="0" w:color="auto"/>
                            <w:bottom w:val="none" w:sz="0" w:space="0" w:color="auto"/>
                            <w:right w:val="none" w:sz="0" w:space="0" w:color="auto"/>
                          </w:divBdr>
                          <w:divsChild>
                            <w:div w:id="4815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25638">
      <w:bodyDiv w:val="1"/>
      <w:marLeft w:val="0"/>
      <w:marRight w:val="0"/>
      <w:marTop w:val="0"/>
      <w:marBottom w:val="0"/>
      <w:divBdr>
        <w:top w:val="none" w:sz="0" w:space="0" w:color="auto"/>
        <w:left w:val="none" w:sz="0" w:space="0" w:color="auto"/>
        <w:bottom w:val="none" w:sz="0" w:space="0" w:color="auto"/>
        <w:right w:val="none" w:sz="0" w:space="0" w:color="auto"/>
      </w:divBdr>
    </w:div>
    <w:div w:id="919407387">
      <w:bodyDiv w:val="1"/>
      <w:marLeft w:val="0"/>
      <w:marRight w:val="0"/>
      <w:marTop w:val="0"/>
      <w:marBottom w:val="0"/>
      <w:divBdr>
        <w:top w:val="none" w:sz="0" w:space="0" w:color="auto"/>
        <w:left w:val="none" w:sz="0" w:space="0" w:color="auto"/>
        <w:bottom w:val="none" w:sz="0" w:space="0" w:color="auto"/>
        <w:right w:val="none" w:sz="0" w:space="0" w:color="auto"/>
      </w:divBdr>
    </w:div>
    <w:div w:id="933393479">
      <w:bodyDiv w:val="1"/>
      <w:marLeft w:val="0"/>
      <w:marRight w:val="0"/>
      <w:marTop w:val="0"/>
      <w:marBottom w:val="0"/>
      <w:divBdr>
        <w:top w:val="none" w:sz="0" w:space="0" w:color="auto"/>
        <w:left w:val="none" w:sz="0" w:space="0" w:color="auto"/>
        <w:bottom w:val="none" w:sz="0" w:space="0" w:color="auto"/>
        <w:right w:val="none" w:sz="0" w:space="0" w:color="auto"/>
      </w:divBdr>
    </w:div>
    <w:div w:id="992417660">
      <w:bodyDiv w:val="1"/>
      <w:marLeft w:val="0"/>
      <w:marRight w:val="0"/>
      <w:marTop w:val="0"/>
      <w:marBottom w:val="0"/>
      <w:divBdr>
        <w:top w:val="none" w:sz="0" w:space="0" w:color="auto"/>
        <w:left w:val="none" w:sz="0" w:space="0" w:color="auto"/>
        <w:bottom w:val="none" w:sz="0" w:space="0" w:color="auto"/>
        <w:right w:val="none" w:sz="0" w:space="0" w:color="auto"/>
      </w:divBdr>
      <w:divsChild>
        <w:div w:id="1912157322">
          <w:marLeft w:val="0"/>
          <w:marRight w:val="0"/>
          <w:marTop w:val="0"/>
          <w:marBottom w:val="0"/>
          <w:divBdr>
            <w:top w:val="none" w:sz="0" w:space="0" w:color="auto"/>
            <w:left w:val="none" w:sz="0" w:space="0" w:color="auto"/>
            <w:bottom w:val="none" w:sz="0" w:space="0" w:color="auto"/>
            <w:right w:val="none" w:sz="0" w:space="0" w:color="auto"/>
          </w:divBdr>
        </w:div>
      </w:divsChild>
    </w:div>
    <w:div w:id="1007711668">
      <w:bodyDiv w:val="1"/>
      <w:marLeft w:val="0"/>
      <w:marRight w:val="0"/>
      <w:marTop w:val="0"/>
      <w:marBottom w:val="0"/>
      <w:divBdr>
        <w:top w:val="none" w:sz="0" w:space="0" w:color="auto"/>
        <w:left w:val="none" w:sz="0" w:space="0" w:color="auto"/>
        <w:bottom w:val="none" w:sz="0" w:space="0" w:color="auto"/>
        <w:right w:val="none" w:sz="0" w:space="0" w:color="auto"/>
      </w:divBdr>
    </w:div>
    <w:div w:id="1009911399">
      <w:bodyDiv w:val="1"/>
      <w:marLeft w:val="0"/>
      <w:marRight w:val="0"/>
      <w:marTop w:val="0"/>
      <w:marBottom w:val="0"/>
      <w:divBdr>
        <w:top w:val="none" w:sz="0" w:space="0" w:color="auto"/>
        <w:left w:val="none" w:sz="0" w:space="0" w:color="auto"/>
        <w:bottom w:val="none" w:sz="0" w:space="0" w:color="auto"/>
        <w:right w:val="none" w:sz="0" w:space="0" w:color="auto"/>
      </w:divBdr>
      <w:divsChild>
        <w:div w:id="1535998733">
          <w:marLeft w:val="0"/>
          <w:marRight w:val="0"/>
          <w:marTop w:val="0"/>
          <w:marBottom w:val="0"/>
          <w:divBdr>
            <w:top w:val="none" w:sz="0" w:space="0" w:color="auto"/>
            <w:left w:val="none" w:sz="0" w:space="0" w:color="auto"/>
            <w:bottom w:val="none" w:sz="0" w:space="0" w:color="auto"/>
            <w:right w:val="none" w:sz="0" w:space="0" w:color="auto"/>
          </w:divBdr>
        </w:div>
      </w:divsChild>
    </w:div>
    <w:div w:id="1010454030">
      <w:bodyDiv w:val="1"/>
      <w:marLeft w:val="0"/>
      <w:marRight w:val="0"/>
      <w:marTop w:val="0"/>
      <w:marBottom w:val="0"/>
      <w:divBdr>
        <w:top w:val="none" w:sz="0" w:space="0" w:color="auto"/>
        <w:left w:val="none" w:sz="0" w:space="0" w:color="auto"/>
        <w:bottom w:val="none" w:sz="0" w:space="0" w:color="auto"/>
        <w:right w:val="none" w:sz="0" w:space="0" w:color="auto"/>
      </w:divBdr>
      <w:divsChild>
        <w:div w:id="198936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629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2568">
      <w:bodyDiv w:val="1"/>
      <w:marLeft w:val="0"/>
      <w:marRight w:val="0"/>
      <w:marTop w:val="0"/>
      <w:marBottom w:val="0"/>
      <w:divBdr>
        <w:top w:val="none" w:sz="0" w:space="0" w:color="auto"/>
        <w:left w:val="none" w:sz="0" w:space="0" w:color="auto"/>
        <w:bottom w:val="none" w:sz="0" w:space="0" w:color="auto"/>
        <w:right w:val="none" w:sz="0" w:space="0" w:color="auto"/>
      </w:divBdr>
    </w:div>
    <w:div w:id="1022436241">
      <w:bodyDiv w:val="1"/>
      <w:marLeft w:val="0"/>
      <w:marRight w:val="0"/>
      <w:marTop w:val="0"/>
      <w:marBottom w:val="0"/>
      <w:divBdr>
        <w:top w:val="none" w:sz="0" w:space="0" w:color="auto"/>
        <w:left w:val="none" w:sz="0" w:space="0" w:color="auto"/>
        <w:bottom w:val="none" w:sz="0" w:space="0" w:color="auto"/>
        <w:right w:val="none" w:sz="0" w:space="0" w:color="auto"/>
      </w:divBdr>
    </w:div>
    <w:div w:id="1038165920">
      <w:bodyDiv w:val="1"/>
      <w:marLeft w:val="0"/>
      <w:marRight w:val="0"/>
      <w:marTop w:val="0"/>
      <w:marBottom w:val="0"/>
      <w:divBdr>
        <w:top w:val="none" w:sz="0" w:space="0" w:color="auto"/>
        <w:left w:val="none" w:sz="0" w:space="0" w:color="auto"/>
        <w:bottom w:val="none" w:sz="0" w:space="0" w:color="auto"/>
        <w:right w:val="none" w:sz="0" w:space="0" w:color="auto"/>
      </w:divBdr>
      <w:divsChild>
        <w:div w:id="725953130">
          <w:marLeft w:val="0"/>
          <w:marRight w:val="0"/>
          <w:marTop w:val="0"/>
          <w:marBottom w:val="0"/>
          <w:divBdr>
            <w:top w:val="none" w:sz="0" w:space="0" w:color="auto"/>
            <w:left w:val="none" w:sz="0" w:space="0" w:color="auto"/>
            <w:bottom w:val="none" w:sz="0" w:space="0" w:color="auto"/>
            <w:right w:val="none" w:sz="0" w:space="0" w:color="auto"/>
          </w:divBdr>
        </w:div>
      </w:divsChild>
    </w:div>
    <w:div w:id="1047606297">
      <w:bodyDiv w:val="1"/>
      <w:marLeft w:val="0"/>
      <w:marRight w:val="0"/>
      <w:marTop w:val="0"/>
      <w:marBottom w:val="0"/>
      <w:divBdr>
        <w:top w:val="none" w:sz="0" w:space="0" w:color="auto"/>
        <w:left w:val="none" w:sz="0" w:space="0" w:color="auto"/>
        <w:bottom w:val="none" w:sz="0" w:space="0" w:color="auto"/>
        <w:right w:val="none" w:sz="0" w:space="0" w:color="auto"/>
      </w:divBdr>
      <w:divsChild>
        <w:div w:id="1119027565">
          <w:marLeft w:val="0"/>
          <w:marRight w:val="0"/>
          <w:marTop w:val="0"/>
          <w:marBottom w:val="0"/>
          <w:divBdr>
            <w:top w:val="none" w:sz="0" w:space="0" w:color="auto"/>
            <w:left w:val="none" w:sz="0" w:space="0" w:color="auto"/>
            <w:bottom w:val="none" w:sz="0" w:space="0" w:color="auto"/>
            <w:right w:val="none" w:sz="0" w:space="0" w:color="auto"/>
          </w:divBdr>
        </w:div>
      </w:divsChild>
    </w:div>
    <w:div w:id="1072965662">
      <w:bodyDiv w:val="1"/>
      <w:marLeft w:val="0"/>
      <w:marRight w:val="0"/>
      <w:marTop w:val="0"/>
      <w:marBottom w:val="0"/>
      <w:divBdr>
        <w:top w:val="none" w:sz="0" w:space="0" w:color="auto"/>
        <w:left w:val="none" w:sz="0" w:space="0" w:color="auto"/>
        <w:bottom w:val="none" w:sz="0" w:space="0" w:color="auto"/>
        <w:right w:val="none" w:sz="0" w:space="0" w:color="auto"/>
      </w:divBdr>
      <w:divsChild>
        <w:div w:id="18233040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26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98476">
      <w:bodyDiv w:val="1"/>
      <w:marLeft w:val="0"/>
      <w:marRight w:val="0"/>
      <w:marTop w:val="0"/>
      <w:marBottom w:val="0"/>
      <w:divBdr>
        <w:top w:val="none" w:sz="0" w:space="0" w:color="auto"/>
        <w:left w:val="none" w:sz="0" w:space="0" w:color="auto"/>
        <w:bottom w:val="none" w:sz="0" w:space="0" w:color="auto"/>
        <w:right w:val="none" w:sz="0" w:space="0" w:color="auto"/>
      </w:divBdr>
    </w:div>
    <w:div w:id="1095250420">
      <w:bodyDiv w:val="1"/>
      <w:marLeft w:val="0"/>
      <w:marRight w:val="0"/>
      <w:marTop w:val="0"/>
      <w:marBottom w:val="0"/>
      <w:divBdr>
        <w:top w:val="none" w:sz="0" w:space="0" w:color="auto"/>
        <w:left w:val="none" w:sz="0" w:space="0" w:color="auto"/>
        <w:bottom w:val="none" w:sz="0" w:space="0" w:color="auto"/>
        <w:right w:val="none" w:sz="0" w:space="0" w:color="auto"/>
      </w:divBdr>
    </w:div>
    <w:div w:id="1095898697">
      <w:bodyDiv w:val="1"/>
      <w:marLeft w:val="0"/>
      <w:marRight w:val="0"/>
      <w:marTop w:val="0"/>
      <w:marBottom w:val="0"/>
      <w:divBdr>
        <w:top w:val="none" w:sz="0" w:space="0" w:color="auto"/>
        <w:left w:val="none" w:sz="0" w:space="0" w:color="auto"/>
        <w:bottom w:val="none" w:sz="0" w:space="0" w:color="auto"/>
        <w:right w:val="none" w:sz="0" w:space="0" w:color="auto"/>
      </w:divBdr>
    </w:div>
    <w:div w:id="1099183501">
      <w:bodyDiv w:val="1"/>
      <w:marLeft w:val="0"/>
      <w:marRight w:val="0"/>
      <w:marTop w:val="0"/>
      <w:marBottom w:val="0"/>
      <w:divBdr>
        <w:top w:val="none" w:sz="0" w:space="0" w:color="auto"/>
        <w:left w:val="none" w:sz="0" w:space="0" w:color="auto"/>
        <w:bottom w:val="none" w:sz="0" w:space="0" w:color="auto"/>
        <w:right w:val="none" w:sz="0" w:space="0" w:color="auto"/>
      </w:divBdr>
      <w:divsChild>
        <w:div w:id="932518884">
          <w:marLeft w:val="0"/>
          <w:marRight w:val="72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sChild>
    </w:div>
    <w:div w:id="1118530588">
      <w:bodyDiv w:val="1"/>
      <w:marLeft w:val="0"/>
      <w:marRight w:val="0"/>
      <w:marTop w:val="0"/>
      <w:marBottom w:val="0"/>
      <w:divBdr>
        <w:top w:val="none" w:sz="0" w:space="0" w:color="auto"/>
        <w:left w:val="none" w:sz="0" w:space="0" w:color="auto"/>
        <w:bottom w:val="none" w:sz="0" w:space="0" w:color="auto"/>
        <w:right w:val="none" w:sz="0" w:space="0" w:color="auto"/>
      </w:divBdr>
      <w:divsChild>
        <w:div w:id="494149939">
          <w:marLeft w:val="0"/>
          <w:marRight w:val="0"/>
          <w:marTop w:val="0"/>
          <w:marBottom w:val="0"/>
          <w:divBdr>
            <w:top w:val="none" w:sz="0" w:space="0" w:color="auto"/>
            <w:left w:val="none" w:sz="0" w:space="0" w:color="auto"/>
            <w:bottom w:val="none" w:sz="0" w:space="0" w:color="auto"/>
            <w:right w:val="none" w:sz="0" w:space="0" w:color="auto"/>
          </w:divBdr>
        </w:div>
      </w:divsChild>
    </w:div>
    <w:div w:id="1142842778">
      <w:bodyDiv w:val="1"/>
      <w:marLeft w:val="0"/>
      <w:marRight w:val="0"/>
      <w:marTop w:val="0"/>
      <w:marBottom w:val="0"/>
      <w:divBdr>
        <w:top w:val="none" w:sz="0" w:space="0" w:color="auto"/>
        <w:left w:val="none" w:sz="0" w:space="0" w:color="auto"/>
        <w:bottom w:val="none" w:sz="0" w:space="0" w:color="auto"/>
        <w:right w:val="none" w:sz="0" w:space="0" w:color="auto"/>
      </w:divBdr>
    </w:div>
    <w:div w:id="1143278122">
      <w:bodyDiv w:val="1"/>
      <w:marLeft w:val="0"/>
      <w:marRight w:val="0"/>
      <w:marTop w:val="0"/>
      <w:marBottom w:val="0"/>
      <w:divBdr>
        <w:top w:val="none" w:sz="0" w:space="0" w:color="auto"/>
        <w:left w:val="none" w:sz="0" w:space="0" w:color="auto"/>
        <w:bottom w:val="none" w:sz="0" w:space="0" w:color="auto"/>
        <w:right w:val="none" w:sz="0" w:space="0" w:color="auto"/>
      </w:divBdr>
      <w:divsChild>
        <w:div w:id="870267716">
          <w:marLeft w:val="0"/>
          <w:marRight w:val="0"/>
          <w:marTop w:val="0"/>
          <w:marBottom w:val="0"/>
          <w:divBdr>
            <w:top w:val="none" w:sz="0" w:space="0" w:color="auto"/>
            <w:left w:val="none" w:sz="0" w:space="0" w:color="auto"/>
            <w:bottom w:val="none" w:sz="0" w:space="0" w:color="auto"/>
            <w:right w:val="none" w:sz="0" w:space="0" w:color="auto"/>
          </w:divBdr>
        </w:div>
        <w:div w:id="2019691716">
          <w:marLeft w:val="0"/>
          <w:marRight w:val="720"/>
          <w:marTop w:val="0"/>
          <w:marBottom w:val="0"/>
          <w:divBdr>
            <w:top w:val="none" w:sz="0" w:space="0" w:color="auto"/>
            <w:left w:val="none" w:sz="0" w:space="0" w:color="auto"/>
            <w:bottom w:val="none" w:sz="0" w:space="0" w:color="auto"/>
            <w:right w:val="none" w:sz="0" w:space="0" w:color="auto"/>
          </w:divBdr>
        </w:div>
      </w:divsChild>
    </w:div>
    <w:div w:id="1144392362">
      <w:bodyDiv w:val="1"/>
      <w:marLeft w:val="0"/>
      <w:marRight w:val="0"/>
      <w:marTop w:val="0"/>
      <w:marBottom w:val="0"/>
      <w:divBdr>
        <w:top w:val="none" w:sz="0" w:space="0" w:color="auto"/>
        <w:left w:val="none" w:sz="0" w:space="0" w:color="auto"/>
        <w:bottom w:val="none" w:sz="0" w:space="0" w:color="auto"/>
        <w:right w:val="none" w:sz="0" w:space="0" w:color="auto"/>
      </w:divBdr>
      <w:divsChild>
        <w:div w:id="64036334">
          <w:marLeft w:val="0"/>
          <w:marRight w:val="0"/>
          <w:marTop w:val="0"/>
          <w:marBottom w:val="0"/>
          <w:divBdr>
            <w:top w:val="none" w:sz="0" w:space="0" w:color="auto"/>
            <w:left w:val="none" w:sz="0" w:space="0" w:color="auto"/>
            <w:bottom w:val="none" w:sz="0" w:space="0" w:color="auto"/>
            <w:right w:val="none" w:sz="0" w:space="0" w:color="auto"/>
          </w:divBdr>
        </w:div>
      </w:divsChild>
    </w:div>
    <w:div w:id="1148522755">
      <w:bodyDiv w:val="1"/>
      <w:marLeft w:val="0"/>
      <w:marRight w:val="0"/>
      <w:marTop w:val="0"/>
      <w:marBottom w:val="0"/>
      <w:divBdr>
        <w:top w:val="none" w:sz="0" w:space="0" w:color="auto"/>
        <w:left w:val="none" w:sz="0" w:space="0" w:color="auto"/>
        <w:bottom w:val="none" w:sz="0" w:space="0" w:color="auto"/>
        <w:right w:val="none" w:sz="0" w:space="0" w:color="auto"/>
      </w:divBdr>
      <w:divsChild>
        <w:div w:id="1040127112">
          <w:marLeft w:val="0"/>
          <w:marRight w:val="0"/>
          <w:marTop w:val="0"/>
          <w:marBottom w:val="0"/>
          <w:divBdr>
            <w:top w:val="none" w:sz="0" w:space="0" w:color="auto"/>
            <w:left w:val="none" w:sz="0" w:space="0" w:color="auto"/>
            <w:bottom w:val="none" w:sz="0" w:space="0" w:color="auto"/>
            <w:right w:val="none" w:sz="0" w:space="0" w:color="auto"/>
          </w:divBdr>
        </w:div>
      </w:divsChild>
    </w:div>
    <w:div w:id="1154182381">
      <w:bodyDiv w:val="1"/>
      <w:marLeft w:val="0"/>
      <w:marRight w:val="0"/>
      <w:marTop w:val="0"/>
      <w:marBottom w:val="0"/>
      <w:divBdr>
        <w:top w:val="none" w:sz="0" w:space="0" w:color="auto"/>
        <w:left w:val="none" w:sz="0" w:space="0" w:color="auto"/>
        <w:bottom w:val="none" w:sz="0" w:space="0" w:color="auto"/>
        <w:right w:val="none" w:sz="0" w:space="0" w:color="auto"/>
      </w:divBdr>
      <w:divsChild>
        <w:div w:id="1036810083">
          <w:marLeft w:val="0"/>
          <w:marRight w:val="0"/>
          <w:marTop w:val="0"/>
          <w:marBottom w:val="0"/>
          <w:divBdr>
            <w:top w:val="none" w:sz="0" w:space="0" w:color="auto"/>
            <w:left w:val="none" w:sz="0" w:space="0" w:color="auto"/>
            <w:bottom w:val="none" w:sz="0" w:space="0" w:color="auto"/>
            <w:right w:val="none" w:sz="0" w:space="0" w:color="auto"/>
          </w:divBdr>
        </w:div>
        <w:div w:id="1858814675">
          <w:marLeft w:val="0"/>
          <w:marRight w:val="720"/>
          <w:marTop w:val="0"/>
          <w:marBottom w:val="0"/>
          <w:divBdr>
            <w:top w:val="none" w:sz="0" w:space="0" w:color="auto"/>
            <w:left w:val="none" w:sz="0" w:space="0" w:color="auto"/>
            <w:bottom w:val="none" w:sz="0" w:space="0" w:color="auto"/>
            <w:right w:val="none" w:sz="0" w:space="0" w:color="auto"/>
          </w:divBdr>
        </w:div>
      </w:divsChild>
    </w:div>
    <w:div w:id="1219319692">
      <w:bodyDiv w:val="1"/>
      <w:marLeft w:val="0"/>
      <w:marRight w:val="0"/>
      <w:marTop w:val="0"/>
      <w:marBottom w:val="0"/>
      <w:divBdr>
        <w:top w:val="none" w:sz="0" w:space="0" w:color="auto"/>
        <w:left w:val="none" w:sz="0" w:space="0" w:color="auto"/>
        <w:bottom w:val="none" w:sz="0" w:space="0" w:color="auto"/>
        <w:right w:val="none" w:sz="0" w:space="0" w:color="auto"/>
      </w:divBdr>
    </w:div>
    <w:div w:id="1241217018">
      <w:bodyDiv w:val="1"/>
      <w:marLeft w:val="0"/>
      <w:marRight w:val="0"/>
      <w:marTop w:val="0"/>
      <w:marBottom w:val="0"/>
      <w:divBdr>
        <w:top w:val="none" w:sz="0" w:space="0" w:color="auto"/>
        <w:left w:val="none" w:sz="0" w:space="0" w:color="auto"/>
        <w:bottom w:val="none" w:sz="0" w:space="0" w:color="auto"/>
        <w:right w:val="none" w:sz="0" w:space="0" w:color="auto"/>
      </w:divBdr>
    </w:div>
    <w:div w:id="1244872077">
      <w:bodyDiv w:val="1"/>
      <w:marLeft w:val="0"/>
      <w:marRight w:val="0"/>
      <w:marTop w:val="0"/>
      <w:marBottom w:val="0"/>
      <w:divBdr>
        <w:top w:val="none" w:sz="0" w:space="0" w:color="auto"/>
        <w:left w:val="none" w:sz="0" w:space="0" w:color="auto"/>
        <w:bottom w:val="none" w:sz="0" w:space="0" w:color="auto"/>
        <w:right w:val="none" w:sz="0" w:space="0" w:color="auto"/>
      </w:divBdr>
      <w:divsChild>
        <w:div w:id="1218128264">
          <w:marLeft w:val="0"/>
          <w:marRight w:val="0"/>
          <w:marTop w:val="0"/>
          <w:marBottom w:val="0"/>
          <w:divBdr>
            <w:top w:val="none" w:sz="0" w:space="0" w:color="auto"/>
            <w:left w:val="none" w:sz="0" w:space="0" w:color="auto"/>
            <w:bottom w:val="none" w:sz="0" w:space="0" w:color="auto"/>
            <w:right w:val="none" w:sz="0" w:space="0" w:color="auto"/>
          </w:divBdr>
        </w:div>
      </w:divsChild>
    </w:div>
    <w:div w:id="1272277554">
      <w:bodyDiv w:val="1"/>
      <w:marLeft w:val="0"/>
      <w:marRight w:val="0"/>
      <w:marTop w:val="0"/>
      <w:marBottom w:val="0"/>
      <w:divBdr>
        <w:top w:val="none" w:sz="0" w:space="0" w:color="auto"/>
        <w:left w:val="none" w:sz="0" w:space="0" w:color="auto"/>
        <w:bottom w:val="none" w:sz="0" w:space="0" w:color="auto"/>
        <w:right w:val="none" w:sz="0" w:space="0" w:color="auto"/>
      </w:divBdr>
      <w:divsChild>
        <w:div w:id="573054086">
          <w:marLeft w:val="0"/>
          <w:marRight w:val="720"/>
          <w:marTop w:val="0"/>
          <w:marBottom w:val="0"/>
          <w:divBdr>
            <w:top w:val="none" w:sz="0" w:space="0" w:color="auto"/>
            <w:left w:val="none" w:sz="0" w:space="0" w:color="auto"/>
            <w:bottom w:val="none" w:sz="0" w:space="0" w:color="auto"/>
            <w:right w:val="none" w:sz="0" w:space="0" w:color="auto"/>
          </w:divBdr>
        </w:div>
        <w:div w:id="1564828140">
          <w:marLeft w:val="0"/>
          <w:marRight w:val="0"/>
          <w:marTop w:val="0"/>
          <w:marBottom w:val="0"/>
          <w:divBdr>
            <w:top w:val="none" w:sz="0" w:space="0" w:color="auto"/>
            <w:left w:val="none" w:sz="0" w:space="0" w:color="auto"/>
            <w:bottom w:val="none" w:sz="0" w:space="0" w:color="auto"/>
            <w:right w:val="none" w:sz="0" w:space="0" w:color="auto"/>
          </w:divBdr>
        </w:div>
      </w:divsChild>
    </w:div>
    <w:div w:id="1281886128">
      <w:bodyDiv w:val="1"/>
      <w:marLeft w:val="0"/>
      <w:marRight w:val="0"/>
      <w:marTop w:val="0"/>
      <w:marBottom w:val="0"/>
      <w:divBdr>
        <w:top w:val="none" w:sz="0" w:space="0" w:color="auto"/>
        <w:left w:val="none" w:sz="0" w:space="0" w:color="auto"/>
        <w:bottom w:val="none" w:sz="0" w:space="0" w:color="auto"/>
        <w:right w:val="none" w:sz="0" w:space="0" w:color="auto"/>
      </w:divBdr>
    </w:div>
    <w:div w:id="1288506468">
      <w:bodyDiv w:val="1"/>
      <w:marLeft w:val="0"/>
      <w:marRight w:val="0"/>
      <w:marTop w:val="0"/>
      <w:marBottom w:val="0"/>
      <w:divBdr>
        <w:top w:val="none" w:sz="0" w:space="0" w:color="auto"/>
        <w:left w:val="none" w:sz="0" w:space="0" w:color="auto"/>
        <w:bottom w:val="none" w:sz="0" w:space="0" w:color="auto"/>
        <w:right w:val="none" w:sz="0" w:space="0" w:color="auto"/>
      </w:divBdr>
      <w:divsChild>
        <w:div w:id="1203136338">
          <w:marLeft w:val="0"/>
          <w:marRight w:val="0"/>
          <w:marTop w:val="0"/>
          <w:marBottom w:val="0"/>
          <w:divBdr>
            <w:top w:val="none" w:sz="0" w:space="0" w:color="auto"/>
            <w:left w:val="none" w:sz="0" w:space="0" w:color="auto"/>
            <w:bottom w:val="none" w:sz="0" w:space="0" w:color="auto"/>
            <w:right w:val="none" w:sz="0" w:space="0" w:color="auto"/>
          </w:divBdr>
        </w:div>
      </w:divsChild>
    </w:div>
    <w:div w:id="1327899758">
      <w:bodyDiv w:val="1"/>
      <w:marLeft w:val="0"/>
      <w:marRight w:val="0"/>
      <w:marTop w:val="0"/>
      <w:marBottom w:val="0"/>
      <w:divBdr>
        <w:top w:val="none" w:sz="0" w:space="0" w:color="auto"/>
        <w:left w:val="none" w:sz="0" w:space="0" w:color="auto"/>
        <w:bottom w:val="none" w:sz="0" w:space="0" w:color="auto"/>
        <w:right w:val="none" w:sz="0" w:space="0" w:color="auto"/>
      </w:divBdr>
      <w:divsChild>
        <w:div w:id="168181957">
          <w:marLeft w:val="0"/>
          <w:marRight w:val="0"/>
          <w:marTop w:val="0"/>
          <w:marBottom w:val="0"/>
          <w:divBdr>
            <w:top w:val="none" w:sz="0" w:space="0" w:color="auto"/>
            <w:left w:val="none" w:sz="0" w:space="0" w:color="auto"/>
            <w:bottom w:val="none" w:sz="0" w:space="0" w:color="auto"/>
            <w:right w:val="none" w:sz="0" w:space="0" w:color="auto"/>
          </w:divBdr>
        </w:div>
      </w:divsChild>
    </w:div>
    <w:div w:id="1340501725">
      <w:bodyDiv w:val="1"/>
      <w:marLeft w:val="0"/>
      <w:marRight w:val="0"/>
      <w:marTop w:val="0"/>
      <w:marBottom w:val="0"/>
      <w:divBdr>
        <w:top w:val="none" w:sz="0" w:space="0" w:color="auto"/>
        <w:left w:val="none" w:sz="0" w:space="0" w:color="auto"/>
        <w:bottom w:val="none" w:sz="0" w:space="0" w:color="auto"/>
        <w:right w:val="none" w:sz="0" w:space="0" w:color="auto"/>
      </w:divBdr>
    </w:div>
    <w:div w:id="1358654828">
      <w:bodyDiv w:val="1"/>
      <w:marLeft w:val="0"/>
      <w:marRight w:val="0"/>
      <w:marTop w:val="0"/>
      <w:marBottom w:val="0"/>
      <w:divBdr>
        <w:top w:val="none" w:sz="0" w:space="0" w:color="auto"/>
        <w:left w:val="none" w:sz="0" w:space="0" w:color="auto"/>
        <w:bottom w:val="none" w:sz="0" w:space="0" w:color="auto"/>
        <w:right w:val="none" w:sz="0" w:space="0" w:color="auto"/>
      </w:divBdr>
    </w:div>
    <w:div w:id="1393040562">
      <w:bodyDiv w:val="1"/>
      <w:marLeft w:val="0"/>
      <w:marRight w:val="0"/>
      <w:marTop w:val="0"/>
      <w:marBottom w:val="0"/>
      <w:divBdr>
        <w:top w:val="none" w:sz="0" w:space="0" w:color="auto"/>
        <w:left w:val="none" w:sz="0" w:space="0" w:color="auto"/>
        <w:bottom w:val="none" w:sz="0" w:space="0" w:color="auto"/>
        <w:right w:val="none" w:sz="0" w:space="0" w:color="auto"/>
      </w:divBdr>
      <w:divsChild>
        <w:div w:id="1544097285">
          <w:marLeft w:val="0"/>
          <w:marRight w:val="0"/>
          <w:marTop w:val="0"/>
          <w:marBottom w:val="0"/>
          <w:divBdr>
            <w:top w:val="none" w:sz="0" w:space="0" w:color="auto"/>
            <w:left w:val="none" w:sz="0" w:space="0" w:color="auto"/>
            <w:bottom w:val="none" w:sz="0" w:space="0" w:color="auto"/>
            <w:right w:val="none" w:sz="0" w:space="0" w:color="auto"/>
          </w:divBdr>
        </w:div>
      </w:divsChild>
    </w:div>
    <w:div w:id="1395736072">
      <w:bodyDiv w:val="1"/>
      <w:marLeft w:val="0"/>
      <w:marRight w:val="0"/>
      <w:marTop w:val="0"/>
      <w:marBottom w:val="0"/>
      <w:divBdr>
        <w:top w:val="none" w:sz="0" w:space="0" w:color="auto"/>
        <w:left w:val="none" w:sz="0" w:space="0" w:color="auto"/>
        <w:bottom w:val="none" w:sz="0" w:space="0" w:color="auto"/>
        <w:right w:val="none" w:sz="0" w:space="0" w:color="auto"/>
      </w:divBdr>
      <w:divsChild>
        <w:div w:id="269553376">
          <w:marLeft w:val="0"/>
          <w:marRight w:val="720"/>
          <w:marTop w:val="0"/>
          <w:marBottom w:val="0"/>
          <w:divBdr>
            <w:top w:val="none" w:sz="0" w:space="0" w:color="auto"/>
            <w:left w:val="none" w:sz="0" w:space="0" w:color="auto"/>
            <w:bottom w:val="none" w:sz="0" w:space="0" w:color="auto"/>
            <w:right w:val="none" w:sz="0" w:space="0" w:color="auto"/>
          </w:divBdr>
        </w:div>
        <w:div w:id="784353671">
          <w:marLeft w:val="0"/>
          <w:marRight w:val="0"/>
          <w:marTop w:val="0"/>
          <w:marBottom w:val="0"/>
          <w:divBdr>
            <w:top w:val="none" w:sz="0" w:space="0" w:color="auto"/>
            <w:left w:val="none" w:sz="0" w:space="0" w:color="auto"/>
            <w:bottom w:val="none" w:sz="0" w:space="0" w:color="auto"/>
            <w:right w:val="none" w:sz="0" w:space="0" w:color="auto"/>
          </w:divBdr>
        </w:div>
      </w:divsChild>
    </w:div>
    <w:div w:id="1412847788">
      <w:bodyDiv w:val="1"/>
      <w:marLeft w:val="0"/>
      <w:marRight w:val="0"/>
      <w:marTop w:val="0"/>
      <w:marBottom w:val="0"/>
      <w:divBdr>
        <w:top w:val="none" w:sz="0" w:space="0" w:color="auto"/>
        <w:left w:val="none" w:sz="0" w:space="0" w:color="auto"/>
        <w:bottom w:val="none" w:sz="0" w:space="0" w:color="auto"/>
        <w:right w:val="none" w:sz="0" w:space="0" w:color="auto"/>
      </w:divBdr>
      <w:divsChild>
        <w:div w:id="2094037223">
          <w:marLeft w:val="0"/>
          <w:marRight w:val="0"/>
          <w:marTop w:val="0"/>
          <w:marBottom w:val="0"/>
          <w:divBdr>
            <w:top w:val="none" w:sz="0" w:space="0" w:color="auto"/>
            <w:left w:val="none" w:sz="0" w:space="0" w:color="auto"/>
            <w:bottom w:val="none" w:sz="0" w:space="0" w:color="auto"/>
            <w:right w:val="none" w:sz="0" w:space="0" w:color="auto"/>
          </w:divBdr>
        </w:div>
      </w:divsChild>
    </w:div>
    <w:div w:id="1424259128">
      <w:bodyDiv w:val="1"/>
      <w:marLeft w:val="0"/>
      <w:marRight w:val="0"/>
      <w:marTop w:val="0"/>
      <w:marBottom w:val="0"/>
      <w:divBdr>
        <w:top w:val="none" w:sz="0" w:space="0" w:color="auto"/>
        <w:left w:val="none" w:sz="0" w:space="0" w:color="auto"/>
        <w:bottom w:val="none" w:sz="0" w:space="0" w:color="auto"/>
        <w:right w:val="none" w:sz="0" w:space="0" w:color="auto"/>
      </w:divBdr>
    </w:div>
    <w:div w:id="1427464489">
      <w:bodyDiv w:val="1"/>
      <w:marLeft w:val="0"/>
      <w:marRight w:val="0"/>
      <w:marTop w:val="0"/>
      <w:marBottom w:val="0"/>
      <w:divBdr>
        <w:top w:val="none" w:sz="0" w:space="0" w:color="auto"/>
        <w:left w:val="none" w:sz="0" w:space="0" w:color="auto"/>
        <w:bottom w:val="none" w:sz="0" w:space="0" w:color="auto"/>
        <w:right w:val="none" w:sz="0" w:space="0" w:color="auto"/>
      </w:divBdr>
    </w:div>
    <w:div w:id="1432241121">
      <w:bodyDiv w:val="1"/>
      <w:marLeft w:val="0"/>
      <w:marRight w:val="0"/>
      <w:marTop w:val="0"/>
      <w:marBottom w:val="0"/>
      <w:divBdr>
        <w:top w:val="none" w:sz="0" w:space="0" w:color="auto"/>
        <w:left w:val="none" w:sz="0" w:space="0" w:color="auto"/>
        <w:bottom w:val="none" w:sz="0" w:space="0" w:color="auto"/>
        <w:right w:val="none" w:sz="0" w:space="0" w:color="auto"/>
      </w:divBdr>
    </w:div>
    <w:div w:id="1468890165">
      <w:bodyDiv w:val="1"/>
      <w:marLeft w:val="0"/>
      <w:marRight w:val="0"/>
      <w:marTop w:val="0"/>
      <w:marBottom w:val="0"/>
      <w:divBdr>
        <w:top w:val="none" w:sz="0" w:space="0" w:color="auto"/>
        <w:left w:val="none" w:sz="0" w:space="0" w:color="auto"/>
        <w:bottom w:val="none" w:sz="0" w:space="0" w:color="auto"/>
        <w:right w:val="none" w:sz="0" w:space="0" w:color="auto"/>
      </w:divBdr>
      <w:divsChild>
        <w:div w:id="701249505">
          <w:marLeft w:val="0"/>
          <w:marRight w:val="0"/>
          <w:marTop w:val="0"/>
          <w:marBottom w:val="0"/>
          <w:divBdr>
            <w:top w:val="none" w:sz="0" w:space="0" w:color="auto"/>
            <w:left w:val="none" w:sz="0" w:space="0" w:color="auto"/>
            <w:bottom w:val="none" w:sz="0" w:space="0" w:color="auto"/>
            <w:right w:val="none" w:sz="0" w:space="0" w:color="auto"/>
          </w:divBdr>
        </w:div>
      </w:divsChild>
    </w:div>
    <w:div w:id="1471047844">
      <w:bodyDiv w:val="1"/>
      <w:marLeft w:val="0"/>
      <w:marRight w:val="0"/>
      <w:marTop w:val="0"/>
      <w:marBottom w:val="0"/>
      <w:divBdr>
        <w:top w:val="none" w:sz="0" w:space="0" w:color="auto"/>
        <w:left w:val="none" w:sz="0" w:space="0" w:color="auto"/>
        <w:bottom w:val="none" w:sz="0" w:space="0" w:color="auto"/>
        <w:right w:val="none" w:sz="0" w:space="0" w:color="auto"/>
      </w:divBdr>
    </w:div>
    <w:div w:id="1492327965">
      <w:bodyDiv w:val="1"/>
      <w:marLeft w:val="0"/>
      <w:marRight w:val="0"/>
      <w:marTop w:val="0"/>
      <w:marBottom w:val="0"/>
      <w:divBdr>
        <w:top w:val="none" w:sz="0" w:space="0" w:color="auto"/>
        <w:left w:val="none" w:sz="0" w:space="0" w:color="auto"/>
        <w:bottom w:val="none" w:sz="0" w:space="0" w:color="auto"/>
        <w:right w:val="none" w:sz="0" w:space="0" w:color="auto"/>
      </w:divBdr>
    </w:div>
    <w:div w:id="1495802882">
      <w:bodyDiv w:val="1"/>
      <w:marLeft w:val="0"/>
      <w:marRight w:val="0"/>
      <w:marTop w:val="0"/>
      <w:marBottom w:val="0"/>
      <w:divBdr>
        <w:top w:val="none" w:sz="0" w:space="0" w:color="auto"/>
        <w:left w:val="none" w:sz="0" w:space="0" w:color="auto"/>
        <w:bottom w:val="none" w:sz="0" w:space="0" w:color="auto"/>
        <w:right w:val="none" w:sz="0" w:space="0" w:color="auto"/>
      </w:divBdr>
      <w:divsChild>
        <w:div w:id="645819485">
          <w:marLeft w:val="0"/>
          <w:marRight w:val="0"/>
          <w:marTop w:val="0"/>
          <w:marBottom w:val="0"/>
          <w:divBdr>
            <w:top w:val="none" w:sz="0" w:space="0" w:color="auto"/>
            <w:left w:val="none" w:sz="0" w:space="0" w:color="auto"/>
            <w:bottom w:val="none" w:sz="0" w:space="0" w:color="auto"/>
            <w:right w:val="none" w:sz="0" w:space="0" w:color="auto"/>
          </w:divBdr>
        </w:div>
        <w:div w:id="884219907">
          <w:marLeft w:val="0"/>
          <w:marRight w:val="720"/>
          <w:marTop w:val="0"/>
          <w:marBottom w:val="0"/>
          <w:divBdr>
            <w:top w:val="none" w:sz="0" w:space="0" w:color="auto"/>
            <w:left w:val="none" w:sz="0" w:space="0" w:color="auto"/>
            <w:bottom w:val="none" w:sz="0" w:space="0" w:color="auto"/>
            <w:right w:val="none" w:sz="0" w:space="0" w:color="auto"/>
          </w:divBdr>
        </w:div>
      </w:divsChild>
    </w:div>
    <w:div w:id="1503541371">
      <w:bodyDiv w:val="1"/>
      <w:marLeft w:val="0"/>
      <w:marRight w:val="0"/>
      <w:marTop w:val="0"/>
      <w:marBottom w:val="0"/>
      <w:divBdr>
        <w:top w:val="none" w:sz="0" w:space="0" w:color="auto"/>
        <w:left w:val="none" w:sz="0" w:space="0" w:color="auto"/>
        <w:bottom w:val="none" w:sz="0" w:space="0" w:color="auto"/>
        <w:right w:val="none" w:sz="0" w:space="0" w:color="auto"/>
      </w:divBdr>
      <w:divsChild>
        <w:div w:id="159737468">
          <w:marLeft w:val="0"/>
          <w:marRight w:val="0"/>
          <w:marTop w:val="0"/>
          <w:marBottom w:val="0"/>
          <w:divBdr>
            <w:top w:val="none" w:sz="0" w:space="0" w:color="auto"/>
            <w:left w:val="none" w:sz="0" w:space="0" w:color="auto"/>
            <w:bottom w:val="none" w:sz="0" w:space="0" w:color="auto"/>
            <w:right w:val="none" w:sz="0" w:space="0" w:color="auto"/>
          </w:divBdr>
        </w:div>
      </w:divsChild>
    </w:div>
    <w:div w:id="1529102425">
      <w:bodyDiv w:val="1"/>
      <w:marLeft w:val="0"/>
      <w:marRight w:val="0"/>
      <w:marTop w:val="0"/>
      <w:marBottom w:val="0"/>
      <w:divBdr>
        <w:top w:val="none" w:sz="0" w:space="0" w:color="auto"/>
        <w:left w:val="none" w:sz="0" w:space="0" w:color="auto"/>
        <w:bottom w:val="none" w:sz="0" w:space="0" w:color="auto"/>
        <w:right w:val="none" w:sz="0" w:space="0" w:color="auto"/>
      </w:divBdr>
      <w:divsChild>
        <w:div w:id="8795582">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720"/>
          <w:marTop w:val="0"/>
          <w:marBottom w:val="0"/>
          <w:divBdr>
            <w:top w:val="none" w:sz="0" w:space="0" w:color="auto"/>
            <w:left w:val="none" w:sz="0" w:space="0" w:color="auto"/>
            <w:bottom w:val="none" w:sz="0" w:space="0" w:color="auto"/>
            <w:right w:val="none" w:sz="0" w:space="0" w:color="auto"/>
          </w:divBdr>
        </w:div>
      </w:divsChild>
    </w:div>
    <w:div w:id="1530605857">
      <w:bodyDiv w:val="1"/>
      <w:marLeft w:val="0"/>
      <w:marRight w:val="0"/>
      <w:marTop w:val="0"/>
      <w:marBottom w:val="0"/>
      <w:divBdr>
        <w:top w:val="none" w:sz="0" w:space="0" w:color="auto"/>
        <w:left w:val="none" w:sz="0" w:space="0" w:color="auto"/>
        <w:bottom w:val="none" w:sz="0" w:space="0" w:color="auto"/>
        <w:right w:val="none" w:sz="0" w:space="0" w:color="auto"/>
      </w:divBdr>
    </w:div>
    <w:div w:id="1536498135">
      <w:bodyDiv w:val="1"/>
      <w:marLeft w:val="0"/>
      <w:marRight w:val="0"/>
      <w:marTop w:val="0"/>
      <w:marBottom w:val="0"/>
      <w:divBdr>
        <w:top w:val="none" w:sz="0" w:space="0" w:color="auto"/>
        <w:left w:val="none" w:sz="0" w:space="0" w:color="auto"/>
        <w:bottom w:val="none" w:sz="0" w:space="0" w:color="auto"/>
        <w:right w:val="none" w:sz="0" w:space="0" w:color="auto"/>
      </w:divBdr>
    </w:div>
    <w:div w:id="1540849457">
      <w:bodyDiv w:val="1"/>
      <w:marLeft w:val="0"/>
      <w:marRight w:val="0"/>
      <w:marTop w:val="0"/>
      <w:marBottom w:val="0"/>
      <w:divBdr>
        <w:top w:val="none" w:sz="0" w:space="0" w:color="auto"/>
        <w:left w:val="none" w:sz="0" w:space="0" w:color="auto"/>
        <w:bottom w:val="none" w:sz="0" w:space="0" w:color="auto"/>
        <w:right w:val="none" w:sz="0" w:space="0" w:color="auto"/>
      </w:divBdr>
      <w:divsChild>
        <w:div w:id="2064131931">
          <w:marLeft w:val="0"/>
          <w:marRight w:val="0"/>
          <w:marTop w:val="0"/>
          <w:marBottom w:val="0"/>
          <w:divBdr>
            <w:top w:val="none" w:sz="0" w:space="0" w:color="auto"/>
            <w:left w:val="none" w:sz="0" w:space="0" w:color="auto"/>
            <w:bottom w:val="none" w:sz="0" w:space="0" w:color="auto"/>
            <w:right w:val="none" w:sz="0" w:space="0" w:color="auto"/>
          </w:divBdr>
          <w:divsChild>
            <w:div w:id="849181951">
              <w:marLeft w:val="0"/>
              <w:marRight w:val="0"/>
              <w:marTop w:val="0"/>
              <w:marBottom w:val="0"/>
              <w:divBdr>
                <w:top w:val="none" w:sz="0" w:space="0" w:color="auto"/>
                <w:left w:val="none" w:sz="0" w:space="0" w:color="auto"/>
                <w:bottom w:val="none" w:sz="0" w:space="0" w:color="auto"/>
                <w:right w:val="none" w:sz="0" w:space="0" w:color="auto"/>
              </w:divBdr>
              <w:divsChild>
                <w:div w:id="1622228951">
                  <w:marLeft w:val="0"/>
                  <w:marRight w:val="0"/>
                  <w:marTop w:val="0"/>
                  <w:marBottom w:val="0"/>
                  <w:divBdr>
                    <w:top w:val="none" w:sz="0" w:space="0" w:color="auto"/>
                    <w:left w:val="none" w:sz="0" w:space="0" w:color="auto"/>
                    <w:bottom w:val="none" w:sz="0" w:space="0" w:color="auto"/>
                    <w:right w:val="none" w:sz="0" w:space="0" w:color="auto"/>
                  </w:divBdr>
                  <w:divsChild>
                    <w:div w:id="125008083">
                      <w:marLeft w:val="0"/>
                      <w:marRight w:val="0"/>
                      <w:marTop w:val="0"/>
                      <w:marBottom w:val="0"/>
                      <w:divBdr>
                        <w:top w:val="none" w:sz="0" w:space="0" w:color="auto"/>
                        <w:left w:val="none" w:sz="0" w:space="0" w:color="auto"/>
                        <w:bottom w:val="none" w:sz="0" w:space="0" w:color="auto"/>
                        <w:right w:val="none" w:sz="0" w:space="0" w:color="auto"/>
                      </w:divBdr>
                      <w:divsChild>
                        <w:div w:id="779181363">
                          <w:marLeft w:val="0"/>
                          <w:marRight w:val="0"/>
                          <w:marTop w:val="0"/>
                          <w:marBottom w:val="0"/>
                          <w:divBdr>
                            <w:top w:val="none" w:sz="0" w:space="0" w:color="auto"/>
                            <w:left w:val="none" w:sz="0" w:space="0" w:color="auto"/>
                            <w:bottom w:val="none" w:sz="0" w:space="0" w:color="auto"/>
                            <w:right w:val="none" w:sz="0" w:space="0" w:color="auto"/>
                          </w:divBdr>
                          <w:divsChild>
                            <w:div w:id="723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765962">
      <w:bodyDiv w:val="1"/>
      <w:marLeft w:val="0"/>
      <w:marRight w:val="0"/>
      <w:marTop w:val="0"/>
      <w:marBottom w:val="0"/>
      <w:divBdr>
        <w:top w:val="none" w:sz="0" w:space="0" w:color="auto"/>
        <w:left w:val="none" w:sz="0" w:space="0" w:color="auto"/>
        <w:bottom w:val="none" w:sz="0" w:space="0" w:color="auto"/>
        <w:right w:val="none" w:sz="0" w:space="0" w:color="auto"/>
      </w:divBdr>
      <w:divsChild>
        <w:div w:id="211886502">
          <w:marLeft w:val="0"/>
          <w:marRight w:val="0"/>
          <w:marTop w:val="0"/>
          <w:marBottom w:val="0"/>
          <w:divBdr>
            <w:top w:val="none" w:sz="0" w:space="0" w:color="auto"/>
            <w:left w:val="none" w:sz="0" w:space="0" w:color="auto"/>
            <w:bottom w:val="none" w:sz="0" w:space="0" w:color="auto"/>
            <w:right w:val="none" w:sz="0" w:space="0" w:color="auto"/>
          </w:divBdr>
        </w:div>
      </w:divsChild>
    </w:div>
    <w:div w:id="1586649520">
      <w:bodyDiv w:val="1"/>
      <w:marLeft w:val="0"/>
      <w:marRight w:val="0"/>
      <w:marTop w:val="0"/>
      <w:marBottom w:val="0"/>
      <w:divBdr>
        <w:top w:val="none" w:sz="0" w:space="0" w:color="auto"/>
        <w:left w:val="none" w:sz="0" w:space="0" w:color="auto"/>
        <w:bottom w:val="none" w:sz="0" w:space="0" w:color="auto"/>
        <w:right w:val="none" w:sz="0" w:space="0" w:color="auto"/>
      </w:divBdr>
    </w:div>
    <w:div w:id="1640836603">
      <w:bodyDiv w:val="1"/>
      <w:marLeft w:val="0"/>
      <w:marRight w:val="0"/>
      <w:marTop w:val="0"/>
      <w:marBottom w:val="0"/>
      <w:divBdr>
        <w:top w:val="none" w:sz="0" w:space="0" w:color="auto"/>
        <w:left w:val="none" w:sz="0" w:space="0" w:color="auto"/>
        <w:bottom w:val="none" w:sz="0" w:space="0" w:color="auto"/>
        <w:right w:val="none" w:sz="0" w:space="0" w:color="auto"/>
      </w:divBdr>
    </w:div>
    <w:div w:id="1641227286">
      <w:bodyDiv w:val="1"/>
      <w:marLeft w:val="0"/>
      <w:marRight w:val="0"/>
      <w:marTop w:val="0"/>
      <w:marBottom w:val="0"/>
      <w:divBdr>
        <w:top w:val="none" w:sz="0" w:space="0" w:color="auto"/>
        <w:left w:val="none" w:sz="0" w:space="0" w:color="auto"/>
        <w:bottom w:val="none" w:sz="0" w:space="0" w:color="auto"/>
        <w:right w:val="none" w:sz="0" w:space="0" w:color="auto"/>
      </w:divBdr>
    </w:div>
    <w:div w:id="1658221966">
      <w:bodyDiv w:val="1"/>
      <w:marLeft w:val="0"/>
      <w:marRight w:val="0"/>
      <w:marTop w:val="0"/>
      <w:marBottom w:val="0"/>
      <w:divBdr>
        <w:top w:val="none" w:sz="0" w:space="0" w:color="auto"/>
        <w:left w:val="none" w:sz="0" w:space="0" w:color="auto"/>
        <w:bottom w:val="none" w:sz="0" w:space="0" w:color="auto"/>
        <w:right w:val="none" w:sz="0" w:space="0" w:color="auto"/>
      </w:divBdr>
    </w:div>
    <w:div w:id="1667705630">
      <w:bodyDiv w:val="1"/>
      <w:marLeft w:val="0"/>
      <w:marRight w:val="0"/>
      <w:marTop w:val="0"/>
      <w:marBottom w:val="0"/>
      <w:divBdr>
        <w:top w:val="none" w:sz="0" w:space="0" w:color="auto"/>
        <w:left w:val="none" w:sz="0" w:space="0" w:color="auto"/>
        <w:bottom w:val="none" w:sz="0" w:space="0" w:color="auto"/>
        <w:right w:val="none" w:sz="0" w:space="0" w:color="auto"/>
      </w:divBdr>
    </w:div>
    <w:div w:id="1682514157">
      <w:bodyDiv w:val="1"/>
      <w:marLeft w:val="0"/>
      <w:marRight w:val="0"/>
      <w:marTop w:val="0"/>
      <w:marBottom w:val="0"/>
      <w:divBdr>
        <w:top w:val="none" w:sz="0" w:space="0" w:color="auto"/>
        <w:left w:val="none" w:sz="0" w:space="0" w:color="auto"/>
        <w:bottom w:val="none" w:sz="0" w:space="0" w:color="auto"/>
        <w:right w:val="none" w:sz="0" w:space="0" w:color="auto"/>
      </w:divBdr>
    </w:div>
    <w:div w:id="1689870671">
      <w:bodyDiv w:val="1"/>
      <w:marLeft w:val="0"/>
      <w:marRight w:val="0"/>
      <w:marTop w:val="0"/>
      <w:marBottom w:val="0"/>
      <w:divBdr>
        <w:top w:val="none" w:sz="0" w:space="0" w:color="auto"/>
        <w:left w:val="none" w:sz="0" w:space="0" w:color="auto"/>
        <w:bottom w:val="none" w:sz="0" w:space="0" w:color="auto"/>
        <w:right w:val="none" w:sz="0" w:space="0" w:color="auto"/>
      </w:divBdr>
      <w:divsChild>
        <w:div w:id="432896945">
          <w:marLeft w:val="0"/>
          <w:marRight w:val="0"/>
          <w:marTop w:val="0"/>
          <w:marBottom w:val="0"/>
          <w:divBdr>
            <w:top w:val="none" w:sz="0" w:space="0" w:color="auto"/>
            <w:left w:val="none" w:sz="0" w:space="0" w:color="auto"/>
            <w:bottom w:val="none" w:sz="0" w:space="0" w:color="auto"/>
            <w:right w:val="none" w:sz="0" w:space="0" w:color="auto"/>
          </w:divBdr>
        </w:div>
      </w:divsChild>
    </w:div>
    <w:div w:id="1708220843">
      <w:bodyDiv w:val="1"/>
      <w:marLeft w:val="0"/>
      <w:marRight w:val="0"/>
      <w:marTop w:val="0"/>
      <w:marBottom w:val="0"/>
      <w:divBdr>
        <w:top w:val="none" w:sz="0" w:space="0" w:color="auto"/>
        <w:left w:val="none" w:sz="0" w:space="0" w:color="auto"/>
        <w:bottom w:val="none" w:sz="0" w:space="0" w:color="auto"/>
        <w:right w:val="none" w:sz="0" w:space="0" w:color="auto"/>
      </w:divBdr>
      <w:divsChild>
        <w:div w:id="1720392792">
          <w:marLeft w:val="0"/>
          <w:marRight w:val="0"/>
          <w:marTop w:val="0"/>
          <w:marBottom w:val="0"/>
          <w:divBdr>
            <w:top w:val="none" w:sz="0" w:space="0" w:color="auto"/>
            <w:left w:val="none" w:sz="0" w:space="0" w:color="auto"/>
            <w:bottom w:val="none" w:sz="0" w:space="0" w:color="auto"/>
            <w:right w:val="none" w:sz="0" w:space="0" w:color="auto"/>
          </w:divBdr>
        </w:div>
      </w:divsChild>
    </w:div>
    <w:div w:id="1722754752">
      <w:bodyDiv w:val="1"/>
      <w:marLeft w:val="0"/>
      <w:marRight w:val="0"/>
      <w:marTop w:val="0"/>
      <w:marBottom w:val="0"/>
      <w:divBdr>
        <w:top w:val="none" w:sz="0" w:space="0" w:color="auto"/>
        <w:left w:val="none" w:sz="0" w:space="0" w:color="auto"/>
        <w:bottom w:val="none" w:sz="0" w:space="0" w:color="auto"/>
        <w:right w:val="none" w:sz="0" w:space="0" w:color="auto"/>
      </w:divBdr>
      <w:divsChild>
        <w:div w:id="408038796">
          <w:marLeft w:val="0"/>
          <w:marRight w:val="0"/>
          <w:marTop w:val="0"/>
          <w:marBottom w:val="0"/>
          <w:divBdr>
            <w:top w:val="none" w:sz="0" w:space="0" w:color="auto"/>
            <w:left w:val="none" w:sz="0" w:space="0" w:color="auto"/>
            <w:bottom w:val="none" w:sz="0" w:space="0" w:color="auto"/>
            <w:right w:val="none" w:sz="0" w:space="0" w:color="auto"/>
          </w:divBdr>
        </w:div>
        <w:div w:id="1144931980">
          <w:marLeft w:val="0"/>
          <w:marRight w:val="720"/>
          <w:marTop w:val="0"/>
          <w:marBottom w:val="0"/>
          <w:divBdr>
            <w:top w:val="none" w:sz="0" w:space="0" w:color="auto"/>
            <w:left w:val="none" w:sz="0" w:space="0" w:color="auto"/>
            <w:bottom w:val="none" w:sz="0" w:space="0" w:color="auto"/>
            <w:right w:val="none" w:sz="0" w:space="0" w:color="auto"/>
          </w:divBdr>
        </w:div>
      </w:divsChild>
    </w:div>
    <w:div w:id="1723747683">
      <w:bodyDiv w:val="1"/>
      <w:marLeft w:val="0"/>
      <w:marRight w:val="0"/>
      <w:marTop w:val="0"/>
      <w:marBottom w:val="0"/>
      <w:divBdr>
        <w:top w:val="none" w:sz="0" w:space="0" w:color="auto"/>
        <w:left w:val="none" w:sz="0" w:space="0" w:color="auto"/>
        <w:bottom w:val="none" w:sz="0" w:space="0" w:color="auto"/>
        <w:right w:val="none" w:sz="0" w:space="0" w:color="auto"/>
      </w:divBdr>
      <w:divsChild>
        <w:div w:id="645280634">
          <w:marLeft w:val="0"/>
          <w:marRight w:val="0"/>
          <w:marTop w:val="0"/>
          <w:marBottom w:val="0"/>
          <w:divBdr>
            <w:top w:val="none" w:sz="0" w:space="0" w:color="auto"/>
            <w:left w:val="none" w:sz="0" w:space="0" w:color="auto"/>
            <w:bottom w:val="none" w:sz="0" w:space="0" w:color="auto"/>
            <w:right w:val="none" w:sz="0" w:space="0" w:color="auto"/>
          </w:divBdr>
        </w:div>
      </w:divsChild>
    </w:div>
    <w:div w:id="1752120798">
      <w:bodyDiv w:val="1"/>
      <w:marLeft w:val="0"/>
      <w:marRight w:val="0"/>
      <w:marTop w:val="0"/>
      <w:marBottom w:val="0"/>
      <w:divBdr>
        <w:top w:val="none" w:sz="0" w:space="0" w:color="auto"/>
        <w:left w:val="none" w:sz="0" w:space="0" w:color="auto"/>
        <w:bottom w:val="none" w:sz="0" w:space="0" w:color="auto"/>
        <w:right w:val="none" w:sz="0" w:space="0" w:color="auto"/>
      </w:divBdr>
    </w:div>
    <w:div w:id="1768234203">
      <w:bodyDiv w:val="1"/>
      <w:marLeft w:val="0"/>
      <w:marRight w:val="0"/>
      <w:marTop w:val="0"/>
      <w:marBottom w:val="0"/>
      <w:divBdr>
        <w:top w:val="none" w:sz="0" w:space="0" w:color="auto"/>
        <w:left w:val="none" w:sz="0" w:space="0" w:color="auto"/>
        <w:bottom w:val="none" w:sz="0" w:space="0" w:color="auto"/>
        <w:right w:val="none" w:sz="0" w:space="0" w:color="auto"/>
      </w:divBdr>
      <w:divsChild>
        <w:div w:id="414473562">
          <w:marLeft w:val="0"/>
          <w:marRight w:val="0"/>
          <w:marTop w:val="0"/>
          <w:marBottom w:val="0"/>
          <w:divBdr>
            <w:top w:val="none" w:sz="0" w:space="0" w:color="auto"/>
            <w:left w:val="none" w:sz="0" w:space="0" w:color="auto"/>
            <w:bottom w:val="none" w:sz="0" w:space="0" w:color="auto"/>
            <w:right w:val="none" w:sz="0" w:space="0" w:color="auto"/>
          </w:divBdr>
        </w:div>
      </w:divsChild>
    </w:div>
    <w:div w:id="1773865981">
      <w:bodyDiv w:val="1"/>
      <w:marLeft w:val="0"/>
      <w:marRight w:val="0"/>
      <w:marTop w:val="0"/>
      <w:marBottom w:val="0"/>
      <w:divBdr>
        <w:top w:val="none" w:sz="0" w:space="0" w:color="auto"/>
        <w:left w:val="none" w:sz="0" w:space="0" w:color="auto"/>
        <w:bottom w:val="none" w:sz="0" w:space="0" w:color="auto"/>
        <w:right w:val="none" w:sz="0" w:space="0" w:color="auto"/>
      </w:divBdr>
      <w:divsChild>
        <w:div w:id="310863832">
          <w:marLeft w:val="0"/>
          <w:marRight w:val="720"/>
          <w:marTop w:val="0"/>
          <w:marBottom w:val="0"/>
          <w:divBdr>
            <w:top w:val="none" w:sz="0" w:space="0" w:color="auto"/>
            <w:left w:val="none" w:sz="0" w:space="0" w:color="auto"/>
            <w:bottom w:val="none" w:sz="0" w:space="0" w:color="auto"/>
            <w:right w:val="none" w:sz="0" w:space="0" w:color="auto"/>
          </w:divBdr>
        </w:div>
        <w:div w:id="1623027853">
          <w:marLeft w:val="0"/>
          <w:marRight w:val="0"/>
          <w:marTop w:val="0"/>
          <w:marBottom w:val="0"/>
          <w:divBdr>
            <w:top w:val="none" w:sz="0" w:space="0" w:color="auto"/>
            <w:left w:val="none" w:sz="0" w:space="0" w:color="auto"/>
            <w:bottom w:val="none" w:sz="0" w:space="0" w:color="auto"/>
            <w:right w:val="none" w:sz="0" w:space="0" w:color="auto"/>
          </w:divBdr>
        </w:div>
      </w:divsChild>
    </w:div>
    <w:div w:id="1797219734">
      <w:bodyDiv w:val="1"/>
      <w:marLeft w:val="0"/>
      <w:marRight w:val="0"/>
      <w:marTop w:val="0"/>
      <w:marBottom w:val="0"/>
      <w:divBdr>
        <w:top w:val="none" w:sz="0" w:space="0" w:color="auto"/>
        <w:left w:val="none" w:sz="0" w:space="0" w:color="auto"/>
        <w:bottom w:val="none" w:sz="0" w:space="0" w:color="auto"/>
        <w:right w:val="none" w:sz="0" w:space="0" w:color="auto"/>
      </w:divBdr>
    </w:div>
    <w:div w:id="1820463275">
      <w:bodyDiv w:val="1"/>
      <w:marLeft w:val="0"/>
      <w:marRight w:val="0"/>
      <w:marTop w:val="0"/>
      <w:marBottom w:val="0"/>
      <w:divBdr>
        <w:top w:val="none" w:sz="0" w:space="0" w:color="auto"/>
        <w:left w:val="none" w:sz="0" w:space="0" w:color="auto"/>
        <w:bottom w:val="none" w:sz="0" w:space="0" w:color="auto"/>
        <w:right w:val="none" w:sz="0" w:space="0" w:color="auto"/>
      </w:divBdr>
      <w:divsChild>
        <w:div w:id="1647123100">
          <w:marLeft w:val="0"/>
          <w:marRight w:val="0"/>
          <w:marTop w:val="0"/>
          <w:marBottom w:val="0"/>
          <w:divBdr>
            <w:top w:val="none" w:sz="0" w:space="0" w:color="auto"/>
            <w:left w:val="none" w:sz="0" w:space="0" w:color="auto"/>
            <w:bottom w:val="none" w:sz="0" w:space="0" w:color="auto"/>
            <w:right w:val="none" w:sz="0" w:space="0" w:color="auto"/>
          </w:divBdr>
        </w:div>
      </w:divsChild>
    </w:div>
    <w:div w:id="1823503185">
      <w:bodyDiv w:val="1"/>
      <w:marLeft w:val="0"/>
      <w:marRight w:val="0"/>
      <w:marTop w:val="0"/>
      <w:marBottom w:val="0"/>
      <w:divBdr>
        <w:top w:val="none" w:sz="0" w:space="0" w:color="auto"/>
        <w:left w:val="none" w:sz="0" w:space="0" w:color="auto"/>
        <w:bottom w:val="none" w:sz="0" w:space="0" w:color="auto"/>
        <w:right w:val="none" w:sz="0" w:space="0" w:color="auto"/>
      </w:divBdr>
      <w:divsChild>
        <w:div w:id="661549060">
          <w:marLeft w:val="0"/>
          <w:marRight w:val="0"/>
          <w:marTop w:val="0"/>
          <w:marBottom w:val="0"/>
          <w:divBdr>
            <w:top w:val="none" w:sz="0" w:space="0" w:color="auto"/>
            <w:left w:val="none" w:sz="0" w:space="0" w:color="auto"/>
            <w:bottom w:val="none" w:sz="0" w:space="0" w:color="auto"/>
            <w:right w:val="none" w:sz="0" w:space="0" w:color="auto"/>
          </w:divBdr>
        </w:div>
      </w:divsChild>
    </w:div>
    <w:div w:id="1827552632">
      <w:bodyDiv w:val="1"/>
      <w:marLeft w:val="0"/>
      <w:marRight w:val="0"/>
      <w:marTop w:val="0"/>
      <w:marBottom w:val="0"/>
      <w:divBdr>
        <w:top w:val="none" w:sz="0" w:space="0" w:color="auto"/>
        <w:left w:val="none" w:sz="0" w:space="0" w:color="auto"/>
        <w:bottom w:val="none" w:sz="0" w:space="0" w:color="auto"/>
        <w:right w:val="none" w:sz="0" w:space="0" w:color="auto"/>
      </w:divBdr>
      <w:divsChild>
        <w:div w:id="1143276036">
          <w:marLeft w:val="0"/>
          <w:marRight w:val="0"/>
          <w:marTop w:val="0"/>
          <w:marBottom w:val="0"/>
          <w:divBdr>
            <w:top w:val="none" w:sz="0" w:space="0" w:color="auto"/>
            <w:left w:val="none" w:sz="0" w:space="0" w:color="auto"/>
            <w:bottom w:val="none" w:sz="0" w:space="0" w:color="auto"/>
            <w:right w:val="none" w:sz="0" w:space="0" w:color="auto"/>
          </w:divBdr>
        </w:div>
      </w:divsChild>
    </w:div>
    <w:div w:id="1849520665">
      <w:bodyDiv w:val="1"/>
      <w:marLeft w:val="0"/>
      <w:marRight w:val="0"/>
      <w:marTop w:val="0"/>
      <w:marBottom w:val="0"/>
      <w:divBdr>
        <w:top w:val="none" w:sz="0" w:space="0" w:color="auto"/>
        <w:left w:val="none" w:sz="0" w:space="0" w:color="auto"/>
        <w:bottom w:val="none" w:sz="0" w:space="0" w:color="auto"/>
        <w:right w:val="none" w:sz="0" w:space="0" w:color="auto"/>
      </w:divBdr>
      <w:divsChild>
        <w:div w:id="643818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13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039248">
      <w:bodyDiv w:val="1"/>
      <w:marLeft w:val="0"/>
      <w:marRight w:val="0"/>
      <w:marTop w:val="0"/>
      <w:marBottom w:val="0"/>
      <w:divBdr>
        <w:top w:val="none" w:sz="0" w:space="0" w:color="auto"/>
        <w:left w:val="none" w:sz="0" w:space="0" w:color="auto"/>
        <w:bottom w:val="none" w:sz="0" w:space="0" w:color="auto"/>
        <w:right w:val="none" w:sz="0" w:space="0" w:color="auto"/>
      </w:divBdr>
      <w:divsChild>
        <w:div w:id="467284608">
          <w:marLeft w:val="0"/>
          <w:marRight w:val="0"/>
          <w:marTop w:val="0"/>
          <w:marBottom w:val="0"/>
          <w:divBdr>
            <w:top w:val="none" w:sz="0" w:space="0" w:color="auto"/>
            <w:left w:val="none" w:sz="0" w:space="0" w:color="auto"/>
            <w:bottom w:val="none" w:sz="0" w:space="0" w:color="auto"/>
            <w:right w:val="none" w:sz="0" w:space="0" w:color="auto"/>
          </w:divBdr>
        </w:div>
      </w:divsChild>
    </w:div>
    <w:div w:id="1863275599">
      <w:bodyDiv w:val="1"/>
      <w:marLeft w:val="0"/>
      <w:marRight w:val="0"/>
      <w:marTop w:val="0"/>
      <w:marBottom w:val="0"/>
      <w:divBdr>
        <w:top w:val="none" w:sz="0" w:space="0" w:color="auto"/>
        <w:left w:val="none" w:sz="0" w:space="0" w:color="auto"/>
        <w:bottom w:val="none" w:sz="0" w:space="0" w:color="auto"/>
        <w:right w:val="none" w:sz="0" w:space="0" w:color="auto"/>
      </w:divBdr>
      <w:divsChild>
        <w:div w:id="701049895">
          <w:marLeft w:val="0"/>
          <w:marRight w:val="0"/>
          <w:marTop w:val="0"/>
          <w:marBottom w:val="0"/>
          <w:divBdr>
            <w:top w:val="none" w:sz="0" w:space="0" w:color="auto"/>
            <w:left w:val="none" w:sz="0" w:space="0" w:color="auto"/>
            <w:bottom w:val="none" w:sz="0" w:space="0" w:color="auto"/>
            <w:right w:val="none" w:sz="0" w:space="0" w:color="auto"/>
          </w:divBdr>
        </w:div>
      </w:divsChild>
    </w:div>
    <w:div w:id="1866599370">
      <w:bodyDiv w:val="1"/>
      <w:marLeft w:val="0"/>
      <w:marRight w:val="0"/>
      <w:marTop w:val="0"/>
      <w:marBottom w:val="0"/>
      <w:divBdr>
        <w:top w:val="none" w:sz="0" w:space="0" w:color="auto"/>
        <w:left w:val="none" w:sz="0" w:space="0" w:color="auto"/>
        <w:bottom w:val="none" w:sz="0" w:space="0" w:color="auto"/>
        <w:right w:val="none" w:sz="0" w:space="0" w:color="auto"/>
      </w:divBdr>
      <w:divsChild>
        <w:div w:id="25716779">
          <w:marLeft w:val="0"/>
          <w:marRight w:val="0"/>
          <w:marTop w:val="0"/>
          <w:marBottom w:val="0"/>
          <w:divBdr>
            <w:top w:val="none" w:sz="0" w:space="0" w:color="auto"/>
            <w:left w:val="none" w:sz="0" w:space="0" w:color="auto"/>
            <w:bottom w:val="none" w:sz="0" w:space="0" w:color="auto"/>
            <w:right w:val="none" w:sz="0" w:space="0" w:color="auto"/>
          </w:divBdr>
        </w:div>
      </w:divsChild>
    </w:div>
    <w:div w:id="1869756781">
      <w:bodyDiv w:val="1"/>
      <w:marLeft w:val="0"/>
      <w:marRight w:val="0"/>
      <w:marTop w:val="0"/>
      <w:marBottom w:val="0"/>
      <w:divBdr>
        <w:top w:val="none" w:sz="0" w:space="0" w:color="auto"/>
        <w:left w:val="none" w:sz="0" w:space="0" w:color="auto"/>
        <w:bottom w:val="none" w:sz="0" w:space="0" w:color="auto"/>
        <w:right w:val="none" w:sz="0" w:space="0" w:color="auto"/>
      </w:divBdr>
    </w:div>
    <w:div w:id="1873495390">
      <w:bodyDiv w:val="1"/>
      <w:marLeft w:val="0"/>
      <w:marRight w:val="0"/>
      <w:marTop w:val="0"/>
      <w:marBottom w:val="0"/>
      <w:divBdr>
        <w:top w:val="none" w:sz="0" w:space="0" w:color="auto"/>
        <w:left w:val="none" w:sz="0" w:space="0" w:color="auto"/>
        <w:bottom w:val="none" w:sz="0" w:space="0" w:color="auto"/>
        <w:right w:val="none" w:sz="0" w:space="0" w:color="auto"/>
      </w:divBdr>
      <w:divsChild>
        <w:div w:id="816335883">
          <w:marLeft w:val="0"/>
          <w:marRight w:val="0"/>
          <w:marTop w:val="0"/>
          <w:marBottom w:val="0"/>
          <w:divBdr>
            <w:top w:val="none" w:sz="0" w:space="0" w:color="auto"/>
            <w:left w:val="none" w:sz="0" w:space="0" w:color="auto"/>
            <w:bottom w:val="none" w:sz="0" w:space="0" w:color="auto"/>
            <w:right w:val="none" w:sz="0" w:space="0" w:color="auto"/>
          </w:divBdr>
        </w:div>
      </w:divsChild>
    </w:div>
    <w:div w:id="1884946766">
      <w:bodyDiv w:val="1"/>
      <w:marLeft w:val="0"/>
      <w:marRight w:val="0"/>
      <w:marTop w:val="0"/>
      <w:marBottom w:val="0"/>
      <w:divBdr>
        <w:top w:val="none" w:sz="0" w:space="0" w:color="auto"/>
        <w:left w:val="none" w:sz="0" w:space="0" w:color="auto"/>
        <w:bottom w:val="none" w:sz="0" w:space="0" w:color="auto"/>
        <w:right w:val="none" w:sz="0" w:space="0" w:color="auto"/>
      </w:divBdr>
      <w:divsChild>
        <w:div w:id="183598622">
          <w:marLeft w:val="0"/>
          <w:marRight w:val="0"/>
          <w:marTop w:val="0"/>
          <w:marBottom w:val="0"/>
          <w:divBdr>
            <w:top w:val="none" w:sz="0" w:space="0" w:color="auto"/>
            <w:left w:val="none" w:sz="0" w:space="0" w:color="auto"/>
            <w:bottom w:val="none" w:sz="0" w:space="0" w:color="auto"/>
            <w:right w:val="none" w:sz="0" w:space="0" w:color="auto"/>
          </w:divBdr>
        </w:div>
        <w:div w:id="740904412">
          <w:marLeft w:val="0"/>
          <w:marRight w:val="720"/>
          <w:marTop w:val="0"/>
          <w:marBottom w:val="0"/>
          <w:divBdr>
            <w:top w:val="none" w:sz="0" w:space="0" w:color="auto"/>
            <w:left w:val="none" w:sz="0" w:space="0" w:color="auto"/>
            <w:bottom w:val="none" w:sz="0" w:space="0" w:color="auto"/>
            <w:right w:val="none" w:sz="0" w:space="0" w:color="auto"/>
          </w:divBdr>
        </w:div>
      </w:divsChild>
    </w:div>
    <w:div w:id="1914701553">
      <w:bodyDiv w:val="1"/>
      <w:marLeft w:val="0"/>
      <w:marRight w:val="0"/>
      <w:marTop w:val="0"/>
      <w:marBottom w:val="0"/>
      <w:divBdr>
        <w:top w:val="none" w:sz="0" w:space="0" w:color="auto"/>
        <w:left w:val="none" w:sz="0" w:space="0" w:color="auto"/>
        <w:bottom w:val="none" w:sz="0" w:space="0" w:color="auto"/>
        <w:right w:val="none" w:sz="0" w:space="0" w:color="auto"/>
      </w:divBdr>
    </w:div>
    <w:div w:id="1925214966">
      <w:bodyDiv w:val="1"/>
      <w:marLeft w:val="0"/>
      <w:marRight w:val="0"/>
      <w:marTop w:val="0"/>
      <w:marBottom w:val="0"/>
      <w:divBdr>
        <w:top w:val="none" w:sz="0" w:space="0" w:color="auto"/>
        <w:left w:val="none" w:sz="0" w:space="0" w:color="auto"/>
        <w:bottom w:val="none" w:sz="0" w:space="0" w:color="auto"/>
        <w:right w:val="none" w:sz="0" w:space="0" w:color="auto"/>
      </w:divBdr>
    </w:div>
    <w:div w:id="1931042827">
      <w:bodyDiv w:val="1"/>
      <w:marLeft w:val="0"/>
      <w:marRight w:val="0"/>
      <w:marTop w:val="0"/>
      <w:marBottom w:val="0"/>
      <w:divBdr>
        <w:top w:val="none" w:sz="0" w:space="0" w:color="auto"/>
        <w:left w:val="none" w:sz="0" w:space="0" w:color="auto"/>
        <w:bottom w:val="none" w:sz="0" w:space="0" w:color="auto"/>
        <w:right w:val="none" w:sz="0" w:space="0" w:color="auto"/>
      </w:divBdr>
      <w:divsChild>
        <w:div w:id="1277299442">
          <w:marLeft w:val="0"/>
          <w:marRight w:val="0"/>
          <w:marTop w:val="0"/>
          <w:marBottom w:val="0"/>
          <w:divBdr>
            <w:top w:val="none" w:sz="0" w:space="0" w:color="auto"/>
            <w:left w:val="none" w:sz="0" w:space="0" w:color="auto"/>
            <w:bottom w:val="none" w:sz="0" w:space="0" w:color="auto"/>
            <w:right w:val="none" w:sz="0" w:space="0" w:color="auto"/>
          </w:divBdr>
          <w:divsChild>
            <w:div w:id="147014020">
              <w:marLeft w:val="0"/>
              <w:marRight w:val="0"/>
              <w:marTop w:val="0"/>
              <w:marBottom w:val="0"/>
              <w:divBdr>
                <w:top w:val="none" w:sz="0" w:space="0" w:color="auto"/>
                <w:left w:val="none" w:sz="0" w:space="0" w:color="auto"/>
                <w:bottom w:val="none" w:sz="0" w:space="0" w:color="auto"/>
                <w:right w:val="none" w:sz="0" w:space="0" w:color="auto"/>
              </w:divBdr>
            </w:div>
            <w:div w:id="193157587">
              <w:marLeft w:val="0"/>
              <w:marRight w:val="0"/>
              <w:marTop w:val="0"/>
              <w:marBottom w:val="0"/>
              <w:divBdr>
                <w:top w:val="none" w:sz="0" w:space="0" w:color="auto"/>
                <w:left w:val="none" w:sz="0" w:space="0" w:color="auto"/>
                <w:bottom w:val="none" w:sz="0" w:space="0" w:color="auto"/>
                <w:right w:val="none" w:sz="0" w:space="0" w:color="auto"/>
              </w:divBdr>
            </w:div>
            <w:div w:id="68231916">
              <w:marLeft w:val="0"/>
              <w:marRight w:val="0"/>
              <w:marTop w:val="0"/>
              <w:marBottom w:val="0"/>
              <w:divBdr>
                <w:top w:val="none" w:sz="0" w:space="0" w:color="auto"/>
                <w:left w:val="none" w:sz="0" w:space="0" w:color="auto"/>
                <w:bottom w:val="none" w:sz="0" w:space="0" w:color="auto"/>
                <w:right w:val="none" w:sz="0" w:space="0" w:color="auto"/>
              </w:divBdr>
            </w:div>
            <w:div w:id="1486622994">
              <w:marLeft w:val="0"/>
              <w:marRight w:val="0"/>
              <w:marTop w:val="0"/>
              <w:marBottom w:val="0"/>
              <w:divBdr>
                <w:top w:val="none" w:sz="0" w:space="0" w:color="auto"/>
                <w:left w:val="none" w:sz="0" w:space="0" w:color="auto"/>
                <w:bottom w:val="none" w:sz="0" w:space="0" w:color="auto"/>
                <w:right w:val="none" w:sz="0" w:space="0" w:color="auto"/>
              </w:divBdr>
            </w:div>
            <w:div w:id="1788620734">
              <w:marLeft w:val="0"/>
              <w:marRight w:val="0"/>
              <w:marTop w:val="0"/>
              <w:marBottom w:val="0"/>
              <w:divBdr>
                <w:top w:val="none" w:sz="0" w:space="0" w:color="auto"/>
                <w:left w:val="none" w:sz="0" w:space="0" w:color="auto"/>
                <w:bottom w:val="none" w:sz="0" w:space="0" w:color="auto"/>
                <w:right w:val="none" w:sz="0" w:space="0" w:color="auto"/>
              </w:divBdr>
            </w:div>
            <w:div w:id="597175651">
              <w:marLeft w:val="0"/>
              <w:marRight w:val="0"/>
              <w:marTop w:val="0"/>
              <w:marBottom w:val="0"/>
              <w:divBdr>
                <w:top w:val="none" w:sz="0" w:space="0" w:color="auto"/>
                <w:left w:val="none" w:sz="0" w:space="0" w:color="auto"/>
                <w:bottom w:val="none" w:sz="0" w:space="0" w:color="auto"/>
                <w:right w:val="none" w:sz="0" w:space="0" w:color="auto"/>
              </w:divBdr>
            </w:div>
            <w:div w:id="1125658161">
              <w:marLeft w:val="0"/>
              <w:marRight w:val="0"/>
              <w:marTop w:val="0"/>
              <w:marBottom w:val="0"/>
              <w:divBdr>
                <w:top w:val="none" w:sz="0" w:space="0" w:color="auto"/>
                <w:left w:val="none" w:sz="0" w:space="0" w:color="auto"/>
                <w:bottom w:val="none" w:sz="0" w:space="0" w:color="auto"/>
                <w:right w:val="none" w:sz="0" w:space="0" w:color="auto"/>
              </w:divBdr>
            </w:div>
            <w:div w:id="352613471">
              <w:marLeft w:val="0"/>
              <w:marRight w:val="0"/>
              <w:marTop w:val="0"/>
              <w:marBottom w:val="0"/>
              <w:divBdr>
                <w:top w:val="none" w:sz="0" w:space="0" w:color="auto"/>
                <w:left w:val="none" w:sz="0" w:space="0" w:color="auto"/>
                <w:bottom w:val="none" w:sz="0" w:space="0" w:color="auto"/>
                <w:right w:val="none" w:sz="0" w:space="0" w:color="auto"/>
              </w:divBdr>
            </w:div>
            <w:div w:id="297758245">
              <w:marLeft w:val="0"/>
              <w:marRight w:val="0"/>
              <w:marTop w:val="0"/>
              <w:marBottom w:val="0"/>
              <w:divBdr>
                <w:top w:val="none" w:sz="0" w:space="0" w:color="auto"/>
                <w:left w:val="none" w:sz="0" w:space="0" w:color="auto"/>
                <w:bottom w:val="none" w:sz="0" w:space="0" w:color="auto"/>
                <w:right w:val="none" w:sz="0" w:space="0" w:color="auto"/>
              </w:divBdr>
            </w:div>
            <w:div w:id="403375041">
              <w:marLeft w:val="0"/>
              <w:marRight w:val="0"/>
              <w:marTop w:val="0"/>
              <w:marBottom w:val="0"/>
              <w:divBdr>
                <w:top w:val="none" w:sz="0" w:space="0" w:color="auto"/>
                <w:left w:val="none" w:sz="0" w:space="0" w:color="auto"/>
                <w:bottom w:val="none" w:sz="0" w:space="0" w:color="auto"/>
                <w:right w:val="none" w:sz="0" w:space="0" w:color="auto"/>
              </w:divBdr>
            </w:div>
            <w:div w:id="290749144">
              <w:marLeft w:val="0"/>
              <w:marRight w:val="0"/>
              <w:marTop w:val="0"/>
              <w:marBottom w:val="0"/>
              <w:divBdr>
                <w:top w:val="none" w:sz="0" w:space="0" w:color="auto"/>
                <w:left w:val="none" w:sz="0" w:space="0" w:color="auto"/>
                <w:bottom w:val="none" w:sz="0" w:space="0" w:color="auto"/>
                <w:right w:val="none" w:sz="0" w:space="0" w:color="auto"/>
              </w:divBdr>
            </w:div>
            <w:div w:id="1322467082">
              <w:marLeft w:val="0"/>
              <w:marRight w:val="0"/>
              <w:marTop w:val="0"/>
              <w:marBottom w:val="0"/>
              <w:divBdr>
                <w:top w:val="none" w:sz="0" w:space="0" w:color="auto"/>
                <w:left w:val="none" w:sz="0" w:space="0" w:color="auto"/>
                <w:bottom w:val="none" w:sz="0" w:space="0" w:color="auto"/>
                <w:right w:val="none" w:sz="0" w:space="0" w:color="auto"/>
              </w:divBdr>
            </w:div>
            <w:div w:id="68043664">
              <w:marLeft w:val="0"/>
              <w:marRight w:val="0"/>
              <w:marTop w:val="0"/>
              <w:marBottom w:val="0"/>
              <w:divBdr>
                <w:top w:val="none" w:sz="0" w:space="0" w:color="auto"/>
                <w:left w:val="none" w:sz="0" w:space="0" w:color="auto"/>
                <w:bottom w:val="none" w:sz="0" w:space="0" w:color="auto"/>
                <w:right w:val="none" w:sz="0" w:space="0" w:color="auto"/>
              </w:divBdr>
            </w:div>
            <w:div w:id="46029329">
              <w:marLeft w:val="0"/>
              <w:marRight w:val="0"/>
              <w:marTop w:val="0"/>
              <w:marBottom w:val="0"/>
              <w:divBdr>
                <w:top w:val="none" w:sz="0" w:space="0" w:color="auto"/>
                <w:left w:val="none" w:sz="0" w:space="0" w:color="auto"/>
                <w:bottom w:val="none" w:sz="0" w:space="0" w:color="auto"/>
                <w:right w:val="none" w:sz="0" w:space="0" w:color="auto"/>
              </w:divBdr>
            </w:div>
            <w:div w:id="1783918221">
              <w:marLeft w:val="0"/>
              <w:marRight w:val="0"/>
              <w:marTop w:val="0"/>
              <w:marBottom w:val="0"/>
              <w:divBdr>
                <w:top w:val="none" w:sz="0" w:space="0" w:color="auto"/>
                <w:left w:val="none" w:sz="0" w:space="0" w:color="auto"/>
                <w:bottom w:val="none" w:sz="0" w:space="0" w:color="auto"/>
                <w:right w:val="none" w:sz="0" w:space="0" w:color="auto"/>
              </w:divBdr>
            </w:div>
            <w:div w:id="1336683758">
              <w:marLeft w:val="0"/>
              <w:marRight w:val="0"/>
              <w:marTop w:val="0"/>
              <w:marBottom w:val="0"/>
              <w:divBdr>
                <w:top w:val="none" w:sz="0" w:space="0" w:color="auto"/>
                <w:left w:val="none" w:sz="0" w:space="0" w:color="auto"/>
                <w:bottom w:val="none" w:sz="0" w:space="0" w:color="auto"/>
                <w:right w:val="none" w:sz="0" w:space="0" w:color="auto"/>
              </w:divBdr>
            </w:div>
            <w:div w:id="889879461">
              <w:marLeft w:val="0"/>
              <w:marRight w:val="0"/>
              <w:marTop w:val="0"/>
              <w:marBottom w:val="0"/>
              <w:divBdr>
                <w:top w:val="none" w:sz="0" w:space="0" w:color="auto"/>
                <w:left w:val="none" w:sz="0" w:space="0" w:color="auto"/>
                <w:bottom w:val="none" w:sz="0" w:space="0" w:color="auto"/>
                <w:right w:val="none" w:sz="0" w:space="0" w:color="auto"/>
              </w:divBdr>
            </w:div>
            <w:div w:id="326254761">
              <w:marLeft w:val="0"/>
              <w:marRight w:val="0"/>
              <w:marTop w:val="0"/>
              <w:marBottom w:val="0"/>
              <w:divBdr>
                <w:top w:val="none" w:sz="0" w:space="0" w:color="auto"/>
                <w:left w:val="none" w:sz="0" w:space="0" w:color="auto"/>
                <w:bottom w:val="none" w:sz="0" w:space="0" w:color="auto"/>
                <w:right w:val="none" w:sz="0" w:space="0" w:color="auto"/>
              </w:divBdr>
            </w:div>
            <w:div w:id="519858558">
              <w:marLeft w:val="0"/>
              <w:marRight w:val="0"/>
              <w:marTop w:val="0"/>
              <w:marBottom w:val="0"/>
              <w:divBdr>
                <w:top w:val="none" w:sz="0" w:space="0" w:color="auto"/>
                <w:left w:val="none" w:sz="0" w:space="0" w:color="auto"/>
                <w:bottom w:val="none" w:sz="0" w:space="0" w:color="auto"/>
                <w:right w:val="none" w:sz="0" w:space="0" w:color="auto"/>
              </w:divBdr>
            </w:div>
            <w:div w:id="610825130">
              <w:marLeft w:val="0"/>
              <w:marRight w:val="0"/>
              <w:marTop w:val="0"/>
              <w:marBottom w:val="0"/>
              <w:divBdr>
                <w:top w:val="none" w:sz="0" w:space="0" w:color="auto"/>
                <w:left w:val="none" w:sz="0" w:space="0" w:color="auto"/>
                <w:bottom w:val="none" w:sz="0" w:space="0" w:color="auto"/>
                <w:right w:val="none" w:sz="0" w:space="0" w:color="auto"/>
              </w:divBdr>
            </w:div>
            <w:div w:id="1538930193">
              <w:marLeft w:val="0"/>
              <w:marRight w:val="0"/>
              <w:marTop w:val="0"/>
              <w:marBottom w:val="0"/>
              <w:divBdr>
                <w:top w:val="none" w:sz="0" w:space="0" w:color="auto"/>
                <w:left w:val="none" w:sz="0" w:space="0" w:color="auto"/>
                <w:bottom w:val="none" w:sz="0" w:space="0" w:color="auto"/>
                <w:right w:val="none" w:sz="0" w:space="0" w:color="auto"/>
              </w:divBdr>
            </w:div>
            <w:div w:id="1151560902">
              <w:marLeft w:val="0"/>
              <w:marRight w:val="0"/>
              <w:marTop w:val="0"/>
              <w:marBottom w:val="0"/>
              <w:divBdr>
                <w:top w:val="none" w:sz="0" w:space="0" w:color="auto"/>
                <w:left w:val="none" w:sz="0" w:space="0" w:color="auto"/>
                <w:bottom w:val="none" w:sz="0" w:space="0" w:color="auto"/>
                <w:right w:val="none" w:sz="0" w:space="0" w:color="auto"/>
              </w:divBdr>
            </w:div>
            <w:div w:id="488059971">
              <w:marLeft w:val="0"/>
              <w:marRight w:val="0"/>
              <w:marTop w:val="0"/>
              <w:marBottom w:val="0"/>
              <w:divBdr>
                <w:top w:val="none" w:sz="0" w:space="0" w:color="auto"/>
                <w:left w:val="none" w:sz="0" w:space="0" w:color="auto"/>
                <w:bottom w:val="none" w:sz="0" w:space="0" w:color="auto"/>
                <w:right w:val="none" w:sz="0" w:space="0" w:color="auto"/>
              </w:divBdr>
            </w:div>
            <w:div w:id="216741125">
              <w:marLeft w:val="0"/>
              <w:marRight w:val="0"/>
              <w:marTop w:val="0"/>
              <w:marBottom w:val="0"/>
              <w:divBdr>
                <w:top w:val="none" w:sz="0" w:space="0" w:color="auto"/>
                <w:left w:val="none" w:sz="0" w:space="0" w:color="auto"/>
                <w:bottom w:val="none" w:sz="0" w:space="0" w:color="auto"/>
                <w:right w:val="none" w:sz="0" w:space="0" w:color="auto"/>
              </w:divBdr>
            </w:div>
            <w:div w:id="382101238">
              <w:marLeft w:val="0"/>
              <w:marRight w:val="0"/>
              <w:marTop w:val="0"/>
              <w:marBottom w:val="0"/>
              <w:divBdr>
                <w:top w:val="none" w:sz="0" w:space="0" w:color="auto"/>
                <w:left w:val="none" w:sz="0" w:space="0" w:color="auto"/>
                <w:bottom w:val="none" w:sz="0" w:space="0" w:color="auto"/>
                <w:right w:val="none" w:sz="0" w:space="0" w:color="auto"/>
              </w:divBdr>
            </w:div>
            <w:div w:id="530386230">
              <w:marLeft w:val="0"/>
              <w:marRight w:val="0"/>
              <w:marTop w:val="0"/>
              <w:marBottom w:val="0"/>
              <w:divBdr>
                <w:top w:val="none" w:sz="0" w:space="0" w:color="auto"/>
                <w:left w:val="none" w:sz="0" w:space="0" w:color="auto"/>
                <w:bottom w:val="none" w:sz="0" w:space="0" w:color="auto"/>
                <w:right w:val="none" w:sz="0" w:space="0" w:color="auto"/>
              </w:divBdr>
            </w:div>
            <w:div w:id="1653678963">
              <w:marLeft w:val="0"/>
              <w:marRight w:val="0"/>
              <w:marTop w:val="0"/>
              <w:marBottom w:val="0"/>
              <w:divBdr>
                <w:top w:val="none" w:sz="0" w:space="0" w:color="auto"/>
                <w:left w:val="none" w:sz="0" w:space="0" w:color="auto"/>
                <w:bottom w:val="none" w:sz="0" w:space="0" w:color="auto"/>
                <w:right w:val="none" w:sz="0" w:space="0" w:color="auto"/>
              </w:divBdr>
            </w:div>
            <w:div w:id="379941413">
              <w:marLeft w:val="0"/>
              <w:marRight w:val="0"/>
              <w:marTop w:val="0"/>
              <w:marBottom w:val="0"/>
              <w:divBdr>
                <w:top w:val="none" w:sz="0" w:space="0" w:color="auto"/>
                <w:left w:val="none" w:sz="0" w:space="0" w:color="auto"/>
                <w:bottom w:val="none" w:sz="0" w:space="0" w:color="auto"/>
                <w:right w:val="none" w:sz="0" w:space="0" w:color="auto"/>
              </w:divBdr>
            </w:div>
            <w:div w:id="768890133">
              <w:marLeft w:val="0"/>
              <w:marRight w:val="0"/>
              <w:marTop w:val="0"/>
              <w:marBottom w:val="0"/>
              <w:divBdr>
                <w:top w:val="none" w:sz="0" w:space="0" w:color="auto"/>
                <w:left w:val="none" w:sz="0" w:space="0" w:color="auto"/>
                <w:bottom w:val="none" w:sz="0" w:space="0" w:color="auto"/>
                <w:right w:val="none" w:sz="0" w:space="0" w:color="auto"/>
              </w:divBdr>
            </w:div>
            <w:div w:id="566691810">
              <w:marLeft w:val="0"/>
              <w:marRight w:val="0"/>
              <w:marTop w:val="0"/>
              <w:marBottom w:val="0"/>
              <w:divBdr>
                <w:top w:val="none" w:sz="0" w:space="0" w:color="auto"/>
                <w:left w:val="none" w:sz="0" w:space="0" w:color="auto"/>
                <w:bottom w:val="none" w:sz="0" w:space="0" w:color="auto"/>
                <w:right w:val="none" w:sz="0" w:space="0" w:color="auto"/>
              </w:divBdr>
            </w:div>
            <w:div w:id="2061979675">
              <w:marLeft w:val="0"/>
              <w:marRight w:val="0"/>
              <w:marTop w:val="0"/>
              <w:marBottom w:val="0"/>
              <w:divBdr>
                <w:top w:val="none" w:sz="0" w:space="0" w:color="auto"/>
                <w:left w:val="none" w:sz="0" w:space="0" w:color="auto"/>
                <w:bottom w:val="none" w:sz="0" w:space="0" w:color="auto"/>
                <w:right w:val="none" w:sz="0" w:space="0" w:color="auto"/>
              </w:divBdr>
            </w:div>
            <w:div w:id="942417016">
              <w:marLeft w:val="0"/>
              <w:marRight w:val="0"/>
              <w:marTop w:val="0"/>
              <w:marBottom w:val="0"/>
              <w:divBdr>
                <w:top w:val="none" w:sz="0" w:space="0" w:color="auto"/>
                <w:left w:val="none" w:sz="0" w:space="0" w:color="auto"/>
                <w:bottom w:val="none" w:sz="0" w:space="0" w:color="auto"/>
                <w:right w:val="none" w:sz="0" w:space="0" w:color="auto"/>
              </w:divBdr>
            </w:div>
            <w:div w:id="415639719">
              <w:marLeft w:val="0"/>
              <w:marRight w:val="0"/>
              <w:marTop w:val="0"/>
              <w:marBottom w:val="0"/>
              <w:divBdr>
                <w:top w:val="none" w:sz="0" w:space="0" w:color="auto"/>
                <w:left w:val="none" w:sz="0" w:space="0" w:color="auto"/>
                <w:bottom w:val="none" w:sz="0" w:space="0" w:color="auto"/>
                <w:right w:val="none" w:sz="0" w:space="0" w:color="auto"/>
              </w:divBdr>
            </w:div>
            <w:div w:id="646209425">
              <w:marLeft w:val="0"/>
              <w:marRight w:val="0"/>
              <w:marTop w:val="0"/>
              <w:marBottom w:val="0"/>
              <w:divBdr>
                <w:top w:val="none" w:sz="0" w:space="0" w:color="auto"/>
                <w:left w:val="none" w:sz="0" w:space="0" w:color="auto"/>
                <w:bottom w:val="none" w:sz="0" w:space="0" w:color="auto"/>
                <w:right w:val="none" w:sz="0" w:space="0" w:color="auto"/>
              </w:divBdr>
            </w:div>
            <w:div w:id="1703554034">
              <w:marLeft w:val="0"/>
              <w:marRight w:val="0"/>
              <w:marTop w:val="0"/>
              <w:marBottom w:val="0"/>
              <w:divBdr>
                <w:top w:val="none" w:sz="0" w:space="0" w:color="auto"/>
                <w:left w:val="none" w:sz="0" w:space="0" w:color="auto"/>
                <w:bottom w:val="none" w:sz="0" w:space="0" w:color="auto"/>
                <w:right w:val="none" w:sz="0" w:space="0" w:color="auto"/>
              </w:divBdr>
            </w:div>
            <w:div w:id="1701082130">
              <w:marLeft w:val="0"/>
              <w:marRight w:val="0"/>
              <w:marTop w:val="0"/>
              <w:marBottom w:val="0"/>
              <w:divBdr>
                <w:top w:val="none" w:sz="0" w:space="0" w:color="auto"/>
                <w:left w:val="none" w:sz="0" w:space="0" w:color="auto"/>
                <w:bottom w:val="none" w:sz="0" w:space="0" w:color="auto"/>
                <w:right w:val="none" w:sz="0" w:space="0" w:color="auto"/>
              </w:divBdr>
            </w:div>
            <w:div w:id="326903952">
              <w:marLeft w:val="0"/>
              <w:marRight w:val="0"/>
              <w:marTop w:val="0"/>
              <w:marBottom w:val="0"/>
              <w:divBdr>
                <w:top w:val="none" w:sz="0" w:space="0" w:color="auto"/>
                <w:left w:val="none" w:sz="0" w:space="0" w:color="auto"/>
                <w:bottom w:val="none" w:sz="0" w:space="0" w:color="auto"/>
                <w:right w:val="none" w:sz="0" w:space="0" w:color="auto"/>
              </w:divBdr>
            </w:div>
            <w:div w:id="1003508200">
              <w:marLeft w:val="0"/>
              <w:marRight w:val="0"/>
              <w:marTop w:val="0"/>
              <w:marBottom w:val="0"/>
              <w:divBdr>
                <w:top w:val="none" w:sz="0" w:space="0" w:color="auto"/>
                <w:left w:val="none" w:sz="0" w:space="0" w:color="auto"/>
                <w:bottom w:val="none" w:sz="0" w:space="0" w:color="auto"/>
                <w:right w:val="none" w:sz="0" w:space="0" w:color="auto"/>
              </w:divBdr>
            </w:div>
            <w:div w:id="1477717294">
              <w:marLeft w:val="0"/>
              <w:marRight w:val="0"/>
              <w:marTop w:val="0"/>
              <w:marBottom w:val="0"/>
              <w:divBdr>
                <w:top w:val="none" w:sz="0" w:space="0" w:color="auto"/>
                <w:left w:val="none" w:sz="0" w:space="0" w:color="auto"/>
                <w:bottom w:val="none" w:sz="0" w:space="0" w:color="auto"/>
                <w:right w:val="none" w:sz="0" w:space="0" w:color="auto"/>
              </w:divBdr>
            </w:div>
            <w:div w:id="1464301309">
              <w:marLeft w:val="0"/>
              <w:marRight w:val="0"/>
              <w:marTop w:val="0"/>
              <w:marBottom w:val="0"/>
              <w:divBdr>
                <w:top w:val="none" w:sz="0" w:space="0" w:color="auto"/>
                <w:left w:val="none" w:sz="0" w:space="0" w:color="auto"/>
                <w:bottom w:val="none" w:sz="0" w:space="0" w:color="auto"/>
                <w:right w:val="none" w:sz="0" w:space="0" w:color="auto"/>
              </w:divBdr>
            </w:div>
            <w:div w:id="2017267948">
              <w:marLeft w:val="0"/>
              <w:marRight w:val="0"/>
              <w:marTop w:val="0"/>
              <w:marBottom w:val="0"/>
              <w:divBdr>
                <w:top w:val="none" w:sz="0" w:space="0" w:color="auto"/>
                <w:left w:val="none" w:sz="0" w:space="0" w:color="auto"/>
                <w:bottom w:val="none" w:sz="0" w:space="0" w:color="auto"/>
                <w:right w:val="none" w:sz="0" w:space="0" w:color="auto"/>
              </w:divBdr>
            </w:div>
            <w:div w:id="992954800">
              <w:marLeft w:val="0"/>
              <w:marRight w:val="0"/>
              <w:marTop w:val="0"/>
              <w:marBottom w:val="0"/>
              <w:divBdr>
                <w:top w:val="none" w:sz="0" w:space="0" w:color="auto"/>
                <w:left w:val="none" w:sz="0" w:space="0" w:color="auto"/>
                <w:bottom w:val="none" w:sz="0" w:space="0" w:color="auto"/>
                <w:right w:val="none" w:sz="0" w:space="0" w:color="auto"/>
              </w:divBdr>
            </w:div>
            <w:div w:id="1930846433">
              <w:marLeft w:val="0"/>
              <w:marRight w:val="0"/>
              <w:marTop w:val="0"/>
              <w:marBottom w:val="0"/>
              <w:divBdr>
                <w:top w:val="none" w:sz="0" w:space="0" w:color="auto"/>
                <w:left w:val="none" w:sz="0" w:space="0" w:color="auto"/>
                <w:bottom w:val="none" w:sz="0" w:space="0" w:color="auto"/>
                <w:right w:val="none" w:sz="0" w:space="0" w:color="auto"/>
              </w:divBdr>
            </w:div>
            <w:div w:id="1198397918">
              <w:marLeft w:val="0"/>
              <w:marRight w:val="0"/>
              <w:marTop w:val="0"/>
              <w:marBottom w:val="0"/>
              <w:divBdr>
                <w:top w:val="none" w:sz="0" w:space="0" w:color="auto"/>
                <w:left w:val="none" w:sz="0" w:space="0" w:color="auto"/>
                <w:bottom w:val="none" w:sz="0" w:space="0" w:color="auto"/>
                <w:right w:val="none" w:sz="0" w:space="0" w:color="auto"/>
              </w:divBdr>
            </w:div>
            <w:div w:id="1919631634">
              <w:marLeft w:val="0"/>
              <w:marRight w:val="0"/>
              <w:marTop w:val="0"/>
              <w:marBottom w:val="0"/>
              <w:divBdr>
                <w:top w:val="none" w:sz="0" w:space="0" w:color="auto"/>
                <w:left w:val="none" w:sz="0" w:space="0" w:color="auto"/>
                <w:bottom w:val="none" w:sz="0" w:space="0" w:color="auto"/>
                <w:right w:val="none" w:sz="0" w:space="0" w:color="auto"/>
              </w:divBdr>
            </w:div>
            <w:div w:id="1815834853">
              <w:marLeft w:val="0"/>
              <w:marRight w:val="0"/>
              <w:marTop w:val="0"/>
              <w:marBottom w:val="0"/>
              <w:divBdr>
                <w:top w:val="none" w:sz="0" w:space="0" w:color="auto"/>
                <w:left w:val="none" w:sz="0" w:space="0" w:color="auto"/>
                <w:bottom w:val="none" w:sz="0" w:space="0" w:color="auto"/>
                <w:right w:val="none" w:sz="0" w:space="0" w:color="auto"/>
              </w:divBdr>
            </w:div>
            <w:div w:id="607006708">
              <w:marLeft w:val="0"/>
              <w:marRight w:val="0"/>
              <w:marTop w:val="0"/>
              <w:marBottom w:val="0"/>
              <w:divBdr>
                <w:top w:val="none" w:sz="0" w:space="0" w:color="auto"/>
                <w:left w:val="none" w:sz="0" w:space="0" w:color="auto"/>
                <w:bottom w:val="none" w:sz="0" w:space="0" w:color="auto"/>
                <w:right w:val="none" w:sz="0" w:space="0" w:color="auto"/>
              </w:divBdr>
            </w:div>
            <w:div w:id="1130442944">
              <w:marLeft w:val="0"/>
              <w:marRight w:val="0"/>
              <w:marTop w:val="0"/>
              <w:marBottom w:val="0"/>
              <w:divBdr>
                <w:top w:val="none" w:sz="0" w:space="0" w:color="auto"/>
                <w:left w:val="none" w:sz="0" w:space="0" w:color="auto"/>
                <w:bottom w:val="none" w:sz="0" w:space="0" w:color="auto"/>
                <w:right w:val="none" w:sz="0" w:space="0" w:color="auto"/>
              </w:divBdr>
            </w:div>
            <w:div w:id="1444501382">
              <w:marLeft w:val="0"/>
              <w:marRight w:val="0"/>
              <w:marTop w:val="0"/>
              <w:marBottom w:val="0"/>
              <w:divBdr>
                <w:top w:val="none" w:sz="0" w:space="0" w:color="auto"/>
                <w:left w:val="none" w:sz="0" w:space="0" w:color="auto"/>
                <w:bottom w:val="none" w:sz="0" w:space="0" w:color="auto"/>
                <w:right w:val="none" w:sz="0" w:space="0" w:color="auto"/>
              </w:divBdr>
            </w:div>
            <w:div w:id="1373573957">
              <w:marLeft w:val="0"/>
              <w:marRight w:val="0"/>
              <w:marTop w:val="0"/>
              <w:marBottom w:val="0"/>
              <w:divBdr>
                <w:top w:val="none" w:sz="0" w:space="0" w:color="auto"/>
                <w:left w:val="none" w:sz="0" w:space="0" w:color="auto"/>
                <w:bottom w:val="none" w:sz="0" w:space="0" w:color="auto"/>
                <w:right w:val="none" w:sz="0" w:space="0" w:color="auto"/>
              </w:divBdr>
            </w:div>
            <w:div w:id="1282343847">
              <w:marLeft w:val="0"/>
              <w:marRight w:val="0"/>
              <w:marTop w:val="0"/>
              <w:marBottom w:val="0"/>
              <w:divBdr>
                <w:top w:val="none" w:sz="0" w:space="0" w:color="auto"/>
                <w:left w:val="none" w:sz="0" w:space="0" w:color="auto"/>
                <w:bottom w:val="none" w:sz="0" w:space="0" w:color="auto"/>
                <w:right w:val="none" w:sz="0" w:space="0" w:color="auto"/>
              </w:divBdr>
            </w:div>
            <w:div w:id="560675918">
              <w:marLeft w:val="0"/>
              <w:marRight w:val="0"/>
              <w:marTop w:val="0"/>
              <w:marBottom w:val="0"/>
              <w:divBdr>
                <w:top w:val="none" w:sz="0" w:space="0" w:color="auto"/>
                <w:left w:val="none" w:sz="0" w:space="0" w:color="auto"/>
                <w:bottom w:val="none" w:sz="0" w:space="0" w:color="auto"/>
                <w:right w:val="none" w:sz="0" w:space="0" w:color="auto"/>
              </w:divBdr>
            </w:div>
            <w:div w:id="436098102">
              <w:marLeft w:val="0"/>
              <w:marRight w:val="0"/>
              <w:marTop w:val="0"/>
              <w:marBottom w:val="0"/>
              <w:divBdr>
                <w:top w:val="none" w:sz="0" w:space="0" w:color="auto"/>
                <w:left w:val="none" w:sz="0" w:space="0" w:color="auto"/>
                <w:bottom w:val="none" w:sz="0" w:space="0" w:color="auto"/>
                <w:right w:val="none" w:sz="0" w:space="0" w:color="auto"/>
              </w:divBdr>
            </w:div>
            <w:div w:id="1145123192">
              <w:marLeft w:val="0"/>
              <w:marRight w:val="0"/>
              <w:marTop w:val="0"/>
              <w:marBottom w:val="0"/>
              <w:divBdr>
                <w:top w:val="none" w:sz="0" w:space="0" w:color="auto"/>
                <w:left w:val="none" w:sz="0" w:space="0" w:color="auto"/>
                <w:bottom w:val="none" w:sz="0" w:space="0" w:color="auto"/>
                <w:right w:val="none" w:sz="0" w:space="0" w:color="auto"/>
              </w:divBdr>
            </w:div>
            <w:div w:id="1395197117">
              <w:marLeft w:val="0"/>
              <w:marRight w:val="0"/>
              <w:marTop w:val="0"/>
              <w:marBottom w:val="0"/>
              <w:divBdr>
                <w:top w:val="none" w:sz="0" w:space="0" w:color="auto"/>
                <w:left w:val="none" w:sz="0" w:space="0" w:color="auto"/>
                <w:bottom w:val="none" w:sz="0" w:space="0" w:color="auto"/>
                <w:right w:val="none" w:sz="0" w:space="0" w:color="auto"/>
              </w:divBdr>
            </w:div>
            <w:div w:id="1219513376">
              <w:marLeft w:val="0"/>
              <w:marRight w:val="0"/>
              <w:marTop w:val="0"/>
              <w:marBottom w:val="0"/>
              <w:divBdr>
                <w:top w:val="none" w:sz="0" w:space="0" w:color="auto"/>
                <w:left w:val="none" w:sz="0" w:space="0" w:color="auto"/>
                <w:bottom w:val="none" w:sz="0" w:space="0" w:color="auto"/>
                <w:right w:val="none" w:sz="0" w:space="0" w:color="auto"/>
              </w:divBdr>
            </w:div>
            <w:div w:id="1943369376">
              <w:marLeft w:val="0"/>
              <w:marRight w:val="0"/>
              <w:marTop w:val="0"/>
              <w:marBottom w:val="0"/>
              <w:divBdr>
                <w:top w:val="none" w:sz="0" w:space="0" w:color="auto"/>
                <w:left w:val="none" w:sz="0" w:space="0" w:color="auto"/>
                <w:bottom w:val="none" w:sz="0" w:space="0" w:color="auto"/>
                <w:right w:val="none" w:sz="0" w:space="0" w:color="auto"/>
              </w:divBdr>
            </w:div>
            <w:div w:id="52970902">
              <w:marLeft w:val="0"/>
              <w:marRight w:val="0"/>
              <w:marTop w:val="0"/>
              <w:marBottom w:val="0"/>
              <w:divBdr>
                <w:top w:val="none" w:sz="0" w:space="0" w:color="auto"/>
                <w:left w:val="none" w:sz="0" w:space="0" w:color="auto"/>
                <w:bottom w:val="none" w:sz="0" w:space="0" w:color="auto"/>
                <w:right w:val="none" w:sz="0" w:space="0" w:color="auto"/>
              </w:divBdr>
            </w:div>
            <w:div w:id="724718615">
              <w:marLeft w:val="0"/>
              <w:marRight w:val="0"/>
              <w:marTop w:val="0"/>
              <w:marBottom w:val="0"/>
              <w:divBdr>
                <w:top w:val="none" w:sz="0" w:space="0" w:color="auto"/>
                <w:left w:val="none" w:sz="0" w:space="0" w:color="auto"/>
                <w:bottom w:val="none" w:sz="0" w:space="0" w:color="auto"/>
                <w:right w:val="none" w:sz="0" w:space="0" w:color="auto"/>
              </w:divBdr>
            </w:div>
            <w:div w:id="557935517">
              <w:marLeft w:val="0"/>
              <w:marRight w:val="0"/>
              <w:marTop w:val="0"/>
              <w:marBottom w:val="0"/>
              <w:divBdr>
                <w:top w:val="none" w:sz="0" w:space="0" w:color="auto"/>
                <w:left w:val="none" w:sz="0" w:space="0" w:color="auto"/>
                <w:bottom w:val="none" w:sz="0" w:space="0" w:color="auto"/>
                <w:right w:val="none" w:sz="0" w:space="0" w:color="auto"/>
              </w:divBdr>
            </w:div>
            <w:div w:id="508762537">
              <w:marLeft w:val="0"/>
              <w:marRight w:val="0"/>
              <w:marTop w:val="0"/>
              <w:marBottom w:val="0"/>
              <w:divBdr>
                <w:top w:val="none" w:sz="0" w:space="0" w:color="auto"/>
                <w:left w:val="none" w:sz="0" w:space="0" w:color="auto"/>
                <w:bottom w:val="none" w:sz="0" w:space="0" w:color="auto"/>
                <w:right w:val="none" w:sz="0" w:space="0" w:color="auto"/>
              </w:divBdr>
            </w:div>
            <w:div w:id="37241935">
              <w:marLeft w:val="0"/>
              <w:marRight w:val="0"/>
              <w:marTop w:val="0"/>
              <w:marBottom w:val="0"/>
              <w:divBdr>
                <w:top w:val="none" w:sz="0" w:space="0" w:color="auto"/>
                <w:left w:val="none" w:sz="0" w:space="0" w:color="auto"/>
                <w:bottom w:val="none" w:sz="0" w:space="0" w:color="auto"/>
                <w:right w:val="none" w:sz="0" w:space="0" w:color="auto"/>
              </w:divBdr>
            </w:div>
            <w:div w:id="928927312">
              <w:marLeft w:val="0"/>
              <w:marRight w:val="0"/>
              <w:marTop w:val="0"/>
              <w:marBottom w:val="0"/>
              <w:divBdr>
                <w:top w:val="none" w:sz="0" w:space="0" w:color="auto"/>
                <w:left w:val="none" w:sz="0" w:space="0" w:color="auto"/>
                <w:bottom w:val="none" w:sz="0" w:space="0" w:color="auto"/>
                <w:right w:val="none" w:sz="0" w:space="0" w:color="auto"/>
              </w:divBdr>
            </w:div>
            <w:div w:id="1882130210">
              <w:marLeft w:val="0"/>
              <w:marRight w:val="0"/>
              <w:marTop w:val="0"/>
              <w:marBottom w:val="0"/>
              <w:divBdr>
                <w:top w:val="none" w:sz="0" w:space="0" w:color="auto"/>
                <w:left w:val="none" w:sz="0" w:space="0" w:color="auto"/>
                <w:bottom w:val="none" w:sz="0" w:space="0" w:color="auto"/>
                <w:right w:val="none" w:sz="0" w:space="0" w:color="auto"/>
              </w:divBdr>
            </w:div>
            <w:div w:id="809128140">
              <w:marLeft w:val="0"/>
              <w:marRight w:val="0"/>
              <w:marTop w:val="0"/>
              <w:marBottom w:val="0"/>
              <w:divBdr>
                <w:top w:val="none" w:sz="0" w:space="0" w:color="auto"/>
                <w:left w:val="none" w:sz="0" w:space="0" w:color="auto"/>
                <w:bottom w:val="none" w:sz="0" w:space="0" w:color="auto"/>
                <w:right w:val="none" w:sz="0" w:space="0" w:color="auto"/>
              </w:divBdr>
            </w:div>
            <w:div w:id="909971770">
              <w:marLeft w:val="0"/>
              <w:marRight w:val="0"/>
              <w:marTop w:val="0"/>
              <w:marBottom w:val="0"/>
              <w:divBdr>
                <w:top w:val="none" w:sz="0" w:space="0" w:color="auto"/>
                <w:left w:val="none" w:sz="0" w:space="0" w:color="auto"/>
                <w:bottom w:val="none" w:sz="0" w:space="0" w:color="auto"/>
                <w:right w:val="none" w:sz="0" w:space="0" w:color="auto"/>
              </w:divBdr>
            </w:div>
            <w:div w:id="2023237296">
              <w:marLeft w:val="0"/>
              <w:marRight w:val="0"/>
              <w:marTop w:val="0"/>
              <w:marBottom w:val="0"/>
              <w:divBdr>
                <w:top w:val="none" w:sz="0" w:space="0" w:color="auto"/>
                <w:left w:val="none" w:sz="0" w:space="0" w:color="auto"/>
                <w:bottom w:val="none" w:sz="0" w:space="0" w:color="auto"/>
                <w:right w:val="none" w:sz="0" w:space="0" w:color="auto"/>
              </w:divBdr>
            </w:div>
            <w:div w:id="982462930">
              <w:marLeft w:val="0"/>
              <w:marRight w:val="0"/>
              <w:marTop w:val="0"/>
              <w:marBottom w:val="0"/>
              <w:divBdr>
                <w:top w:val="none" w:sz="0" w:space="0" w:color="auto"/>
                <w:left w:val="none" w:sz="0" w:space="0" w:color="auto"/>
                <w:bottom w:val="none" w:sz="0" w:space="0" w:color="auto"/>
                <w:right w:val="none" w:sz="0" w:space="0" w:color="auto"/>
              </w:divBdr>
            </w:div>
            <w:div w:id="1560171932">
              <w:marLeft w:val="0"/>
              <w:marRight w:val="0"/>
              <w:marTop w:val="0"/>
              <w:marBottom w:val="0"/>
              <w:divBdr>
                <w:top w:val="none" w:sz="0" w:space="0" w:color="auto"/>
                <w:left w:val="none" w:sz="0" w:space="0" w:color="auto"/>
                <w:bottom w:val="none" w:sz="0" w:space="0" w:color="auto"/>
                <w:right w:val="none" w:sz="0" w:space="0" w:color="auto"/>
              </w:divBdr>
            </w:div>
            <w:div w:id="1709138054">
              <w:marLeft w:val="0"/>
              <w:marRight w:val="0"/>
              <w:marTop w:val="0"/>
              <w:marBottom w:val="0"/>
              <w:divBdr>
                <w:top w:val="none" w:sz="0" w:space="0" w:color="auto"/>
                <w:left w:val="none" w:sz="0" w:space="0" w:color="auto"/>
                <w:bottom w:val="none" w:sz="0" w:space="0" w:color="auto"/>
                <w:right w:val="none" w:sz="0" w:space="0" w:color="auto"/>
              </w:divBdr>
            </w:div>
            <w:div w:id="564070242">
              <w:marLeft w:val="0"/>
              <w:marRight w:val="0"/>
              <w:marTop w:val="0"/>
              <w:marBottom w:val="0"/>
              <w:divBdr>
                <w:top w:val="none" w:sz="0" w:space="0" w:color="auto"/>
                <w:left w:val="none" w:sz="0" w:space="0" w:color="auto"/>
                <w:bottom w:val="none" w:sz="0" w:space="0" w:color="auto"/>
                <w:right w:val="none" w:sz="0" w:space="0" w:color="auto"/>
              </w:divBdr>
            </w:div>
            <w:div w:id="834608053">
              <w:marLeft w:val="0"/>
              <w:marRight w:val="0"/>
              <w:marTop w:val="0"/>
              <w:marBottom w:val="0"/>
              <w:divBdr>
                <w:top w:val="none" w:sz="0" w:space="0" w:color="auto"/>
                <w:left w:val="none" w:sz="0" w:space="0" w:color="auto"/>
                <w:bottom w:val="none" w:sz="0" w:space="0" w:color="auto"/>
                <w:right w:val="none" w:sz="0" w:space="0" w:color="auto"/>
              </w:divBdr>
            </w:div>
            <w:div w:id="2022272422">
              <w:marLeft w:val="0"/>
              <w:marRight w:val="0"/>
              <w:marTop w:val="0"/>
              <w:marBottom w:val="0"/>
              <w:divBdr>
                <w:top w:val="none" w:sz="0" w:space="0" w:color="auto"/>
                <w:left w:val="none" w:sz="0" w:space="0" w:color="auto"/>
                <w:bottom w:val="none" w:sz="0" w:space="0" w:color="auto"/>
                <w:right w:val="none" w:sz="0" w:space="0" w:color="auto"/>
              </w:divBdr>
            </w:div>
            <w:div w:id="471095574">
              <w:marLeft w:val="0"/>
              <w:marRight w:val="0"/>
              <w:marTop w:val="0"/>
              <w:marBottom w:val="0"/>
              <w:divBdr>
                <w:top w:val="none" w:sz="0" w:space="0" w:color="auto"/>
                <w:left w:val="none" w:sz="0" w:space="0" w:color="auto"/>
                <w:bottom w:val="none" w:sz="0" w:space="0" w:color="auto"/>
                <w:right w:val="none" w:sz="0" w:space="0" w:color="auto"/>
              </w:divBdr>
            </w:div>
            <w:div w:id="1313633938">
              <w:marLeft w:val="0"/>
              <w:marRight w:val="0"/>
              <w:marTop w:val="0"/>
              <w:marBottom w:val="0"/>
              <w:divBdr>
                <w:top w:val="none" w:sz="0" w:space="0" w:color="auto"/>
                <w:left w:val="none" w:sz="0" w:space="0" w:color="auto"/>
                <w:bottom w:val="none" w:sz="0" w:space="0" w:color="auto"/>
                <w:right w:val="none" w:sz="0" w:space="0" w:color="auto"/>
              </w:divBdr>
            </w:div>
            <w:div w:id="1920749516">
              <w:marLeft w:val="0"/>
              <w:marRight w:val="0"/>
              <w:marTop w:val="0"/>
              <w:marBottom w:val="0"/>
              <w:divBdr>
                <w:top w:val="none" w:sz="0" w:space="0" w:color="auto"/>
                <w:left w:val="none" w:sz="0" w:space="0" w:color="auto"/>
                <w:bottom w:val="none" w:sz="0" w:space="0" w:color="auto"/>
                <w:right w:val="none" w:sz="0" w:space="0" w:color="auto"/>
              </w:divBdr>
            </w:div>
            <w:div w:id="1762020078">
              <w:marLeft w:val="0"/>
              <w:marRight w:val="0"/>
              <w:marTop w:val="0"/>
              <w:marBottom w:val="0"/>
              <w:divBdr>
                <w:top w:val="none" w:sz="0" w:space="0" w:color="auto"/>
                <w:left w:val="none" w:sz="0" w:space="0" w:color="auto"/>
                <w:bottom w:val="none" w:sz="0" w:space="0" w:color="auto"/>
                <w:right w:val="none" w:sz="0" w:space="0" w:color="auto"/>
              </w:divBdr>
            </w:div>
            <w:div w:id="777676993">
              <w:marLeft w:val="0"/>
              <w:marRight w:val="0"/>
              <w:marTop w:val="0"/>
              <w:marBottom w:val="0"/>
              <w:divBdr>
                <w:top w:val="none" w:sz="0" w:space="0" w:color="auto"/>
                <w:left w:val="none" w:sz="0" w:space="0" w:color="auto"/>
                <w:bottom w:val="none" w:sz="0" w:space="0" w:color="auto"/>
                <w:right w:val="none" w:sz="0" w:space="0" w:color="auto"/>
              </w:divBdr>
            </w:div>
            <w:div w:id="1604801357">
              <w:marLeft w:val="0"/>
              <w:marRight w:val="0"/>
              <w:marTop w:val="0"/>
              <w:marBottom w:val="0"/>
              <w:divBdr>
                <w:top w:val="none" w:sz="0" w:space="0" w:color="auto"/>
                <w:left w:val="none" w:sz="0" w:space="0" w:color="auto"/>
                <w:bottom w:val="none" w:sz="0" w:space="0" w:color="auto"/>
                <w:right w:val="none" w:sz="0" w:space="0" w:color="auto"/>
              </w:divBdr>
            </w:div>
            <w:div w:id="1333878731">
              <w:marLeft w:val="0"/>
              <w:marRight w:val="0"/>
              <w:marTop w:val="0"/>
              <w:marBottom w:val="0"/>
              <w:divBdr>
                <w:top w:val="none" w:sz="0" w:space="0" w:color="auto"/>
                <w:left w:val="none" w:sz="0" w:space="0" w:color="auto"/>
                <w:bottom w:val="none" w:sz="0" w:space="0" w:color="auto"/>
                <w:right w:val="none" w:sz="0" w:space="0" w:color="auto"/>
              </w:divBdr>
            </w:div>
            <w:div w:id="11229282">
              <w:marLeft w:val="0"/>
              <w:marRight w:val="0"/>
              <w:marTop w:val="0"/>
              <w:marBottom w:val="0"/>
              <w:divBdr>
                <w:top w:val="none" w:sz="0" w:space="0" w:color="auto"/>
                <w:left w:val="none" w:sz="0" w:space="0" w:color="auto"/>
                <w:bottom w:val="none" w:sz="0" w:space="0" w:color="auto"/>
                <w:right w:val="none" w:sz="0" w:space="0" w:color="auto"/>
              </w:divBdr>
            </w:div>
            <w:div w:id="1407606470">
              <w:marLeft w:val="0"/>
              <w:marRight w:val="0"/>
              <w:marTop w:val="0"/>
              <w:marBottom w:val="0"/>
              <w:divBdr>
                <w:top w:val="none" w:sz="0" w:space="0" w:color="auto"/>
                <w:left w:val="none" w:sz="0" w:space="0" w:color="auto"/>
                <w:bottom w:val="none" w:sz="0" w:space="0" w:color="auto"/>
                <w:right w:val="none" w:sz="0" w:space="0" w:color="auto"/>
              </w:divBdr>
            </w:div>
            <w:div w:id="1806508891">
              <w:marLeft w:val="0"/>
              <w:marRight w:val="0"/>
              <w:marTop w:val="0"/>
              <w:marBottom w:val="0"/>
              <w:divBdr>
                <w:top w:val="none" w:sz="0" w:space="0" w:color="auto"/>
                <w:left w:val="none" w:sz="0" w:space="0" w:color="auto"/>
                <w:bottom w:val="none" w:sz="0" w:space="0" w:color="auto"/>
                <w:right w:val="none" w:sz="0" w:space="0" w:color="auto"/>
              </w:divBdr>
            </w:div>
            <w:div w:id="1804035974">
              <w:marLeft w:val="0"/>
              <w:marRight w:val="0"/>
              <w:marTop w:val="0"/>
              <w:marBottom w:val="0"/>
              <w:divBdr>
                <w:top w:val="none" w:sz="0" w:space="0" w:color="auto"/>
                <w:left w:val="none" w:sz="0" w:space="0" w:color="auto"/>
                <w:bottom w:val="none" w:sz="0" w:space="0" w:color="auto"/>
                <w:right w:val="none" w:sz="0" w:space="0" w:color="auto"/>
              </w:divBdr>
            </w:div>
            <w:div w:id="583949942">
              <w:marLeft w:val="0"/>
              <w:marRight w:val="0"/>
              <w:marTop w:val="0"/>
              <w:marBottom w:val="0"/>
              <w:divBdr>
                <w:top w:val="none" w:sz="0" w:space="0" w:color="auto"/>
                <w:left w:val="none" w:sz="0" w:space="0" w:color="auto"/>
                <w:bottom w:val="none" w:sz="0" w:space="0" w:color="auto"/>
                <w:right w:val="none" w:sz="0" w:space="0" w:color="auto"/>
              </w:divBdr>
            </w:div>
            <w:div w:id="1880703527">
              <w:marLeft w:val="0"/>
              <w:marRight w:val="0"/>
              <w:marTop w:val="0"/>
              <w:marBottom w:val="0"/>
              <w:divBdr>
                <w:top w:val="none" w:sz="0" w:space="0" w:color="auto"/>
                <w:left w:val="none" w:sz="0" w:space="0" w:color="auto"/>
                <w:bottom w:val="none" w:sz="0" w:space="0" w:color="auto"/>
                <w:right w:val="none" w:sz="0" w:space="0" w:color="auto"/>
              </w:divBdr>
            </w:div>
            <w:div w:id="1798060929">
              <w:marLeft w:val="0"/>
              <w:marRight w:val="0"/>
              <w:marTop w:val="0"/>
              <w:marBottom w:val="0"/>
              <w:divBdr>
                <w:top w:val="none" w:sz="0" w:space="0" w:color="auto"/>
                <w:left w:val="none" w:sz="0" w:space="0" w:color="auto"/>
                <w:bottom w:val="none" w:sz="0" w:space="0" w:color="auto"/>
                <w:right w:val="none" w:sz="0" w:space="0" w:color="auto"/>
              </w:divBdr>
            </w:div>
            <w:div w:id="1700862366">
              <w:marLeft w:val="0"/>
              <w:marRight w:val="0"/>
              <w:marTop w:val="0"/>
              <w:marBottom w:val="0"/>
              <w:divBdr>
                <w:top w:val="none" w:sz="0" w:space="0" w:color="auto"/>
                <w:left w:val="none" w:sz="0" w:space="0" w:color="auto"/>
                <w:bottom w:val="none" w:sz="0" w:space="0" w:color="auto"/>
                <w:right w:val="none" w:sz="0" w:space="0" w:color="auto"/>
              </w:divBdr>
            </w:div>
            <w:div w:id="1256598707">
              <w:marLeft w:val="0"/>
              <w:marRight w:val="0"/>
              <w:marTop w:val="0"/>
              <w:marBottom w:val="0"/>
              <w:divBdr>
                <w:top w:val="none" w:sz="0" w:space="0" w:color="auto"/>
                <w:left w:val="none" w:sz="0" w:space="0" w:color="auto"/>
                <w:bottom w:val="none" w:sz="0" w:space="0" w:color="auto"/>
                <w:right w:val="none" w:sz="0" w:space="0" w:color="auto"/>
              </w:divBdr>
            </w:div>
            <w:div w:id="1838182449">
              <w:marLeft w:val="0"/>
              <w:marRight w:val="0"/>
              <w:marTop w:val="0"/>
              <w:marBottom w:val="0"/>
              <w:divBdr>
                <w:top w:val="none" w:sz="0" w:space="0" w:color="auto"/>
                <w:left w:val="none" w:sz="0" w:space="0" w:color="auto"/>
                <w:bottom w:val="none" w:sz="0" w:space="0" w:color="auto"/>
                <w:right w:val="none" w:sz="0" w:space="0" w:color="auto"/>
              </w:divBdr>
            </w:div>
            <w:div w:id="734739545">
              <w:marLeft w:val="0"/>
              <w:marRight w:val="0"/>
              <w:marTop w:val="0"/>
              <w:marBottom w:val="0"/>
              <w:divBdr>
                <w:top w:val="none" w:sz="0" w:space="0" w:color="auto"/>
                <w:left w:val="none" w:sz="0" w:space="0" w:color="auto"/>
                <w:bottom w:val="none" w:sz="0" w:space="0" w:color="auto"/>
                <w:right w:val="none" w:sz="0" w:space="0" w:color="auto"/>
              </w:divBdr>
            </w:div>
            <w:div w:id="1219823250">
              <w:marLeft w:val="0"/>
              <w:marRight w:val="0"/>
              <w:marTop w:val="0"/>
              <w:marBottom w:val="0"/>
              <w:divBdr>
                <w:top w:val="none" w:sz="0" w:space="0" w:color="auto"/>
                <w:left w:val="none" w:sz="0" w:space="0" w:color="auto"/>
                <w:bottom w:val="none" w:sz="0" w:space="0" w:color="auto"/>
                <w:right w:val="none" w:sz="0" w:space="0" w:color="auto"/>
              </w:divBdr>
            </w:div>
            <w:div w:id="685718596">
              <w:marLeft w:val="0"/>
              <w:marRight w:val="0"/>
              <w:marTop w:val="0"/>
              <w:marBottom w:val="0"/>
              <w:divBdr>
                <w:top w:val="none" w:sz="0" w:space="0" w:color="auto"/>
                <w:left w:val="none" w:sz="0" w:space="0" w:color="auto"/>
                <w:bottom w:val="none" w:sz="0" w:space="0" w:color="auto"/>
                <w:right w:val="none" w:sz="0" w:space="0" w:color="auto"/>
              </w:divBdr>
            </w:div>
            <w:div w:id="668630366">
              <w:marLeft w:val="0"/>
              <w:marRight w:val="0"/>
              <w:marTop w:val="0"/>
              <w:marBottom w:val="0"/>
              <w:divBdr>
                <w:top w:val="none" w:sz="0" w:space="0" w:color="auto"/>
                <w:left w:val="none" w:sz="0" w:space="0" w:color="auto"/>
                <w:bottom w:val="none" w:sz="0" w:space="0" w:color="auto"/>
                <w:right w:val="none" w:sz="0" w:space="0" w:color="auto"/>
              </w:divBdr>
            </w:div>
            <w:div w:id="674958449">
              <w:marLeft w:val="0"/>
              <w:marRight w:val="0"/>
              <w:marTop w:val="0"/>
              <w:marBottom w:val="0"/>
              <w:divBdr>
                <w:top w:val="none" w:sz="0" w:space="0" w:color="auto"/>
                <w:left w:val="none" w:sz="0" w:space="0" w:color="auto"/>
                <w:bottom w:val="none" w:sz="0" w:space="0" w:color="auto"/>
                <w:right w:val="none" w:sz="0" w:space="0" w:color="auto"/>
              </w:divBdr>
            </w:div>
            <w:div w:id="1651670855">
              <w:marLeft w:val="0"/>
              <w:marRight w:val="0"/>
              <w:marTop w:val="0"/>
              <w:marBottom w:val="0"/>
              <w:divBdr>
                <w:top w:val="none" w:sz="0" w:space="0" w:color="auto"/>
                <w:left w:val="none" w:sz="0" w:space="0" w:color="auto"/>
                <w:bottom w:val="none" w:sz="0" w:space="0" w:color="auto"/>
                <w:right w:val="none" w:sz="0" w:space="0" w:color="auto"/>
              </w:divBdr>
            </w:div>
            <w:div w:id="1894655128">
              <w:marLeft w:val="0"/>
              <w:marRight w:val="0"/>
              <w:marTop w:val="0"/>
              <w:marBottom w:val="0"/>
              <w:divBdr>
                <w:top w:val="none" w:sz="0" w:space="0" w:color="auto"/>
                <w:left w:val="none" w:sz="0" w:space="0" w:color="auto"/>
                <w:bottom w:val="none" w:sz="0" w:space="0" w:color="auto"/>
                <w:right w:val="none" w:sz="0" w:space="0" w:color="auto"/>
              </w:divBdr>
            </w:div>
            <w:div w:id="2032876942">
              <w:marLeft w:val="0"/>
              <w:marRight w:val="0"/>
              <w:marTop w:val="0"/>
              <w:marBottom w:val="0"/>
              <w:divBdr>
                <w:top w:val="none" w:sz="0" w:space="0" w:color="auto"/>
                <w:left w:val="none" w:sz="0" w:space="0" w:color="auto"/>
                <w:bottom w:val="none" w:sz="0" w:space="0" w:color="auto"/>
                <w:right w:val="none" w:sz="0" w:space="0" w:color="auto"/>
              </w:divBdr>
            </w:div>
            <w:div w:id="343359759">
              <w:marLeft w:val="0"/>
              <w:marRight w:val="0"/>
              <w:marTop w:val="0"/>
              <w:marBottom w:val="0"/>
              <w:divBdr>
                <w:top w:val="none" w:sz="0" w:space="0" w:color="auto"/>
                <w:left w:val="none" w:sz="0" w:space="0" w:color="auto"/>
                <w:bottom w:val="none" w:sz="0" w:space="0" w:color="auto"/>
                <w:right w:val="none" w:sz="0" w:space="0" w:color="auto"/>
              </w:divBdr>
            </w:div>
            <w:div w:id="1868789926">
              <w:marLeft w:val="0"/>
              <w:marRight w:val="0"/>
              <w:marTop w:val="0"/>
              <w:marBottom w:val="0"/>
              <w:divBdr>
                <w:top w:val="none" w:sz="0" w:space="0" w:color="auto"/>
                <w:left w:val="none" w:sz="0" w:space="0" w:color="auto"/>
                <w:bottom w:val="none" w:sz="0" w:space="0" w:color="auto"/>
                <w:right w:val="none" w:sz="0" w:space="0" w:color="auto"/>
              </w:divBdr>
            </w:div>
            <w:div w:id="573857038">
              <w:marLeft w:val="0"/>
              <w:marRight w:val="0"/>
              <w:marTop w:val="0"/>
              <w:marBottom w:val="0"/>
              <w:divBdr>
                <w:top w:val="none" w:sz="0" w:space="0" w:color="auto"/>
                <w:left w:val="none" w:sz="0" w:space="0" w:color="auto"/>
                <w:bottom w:val="none" w:sz="0" w:space="0" w:color="auto"/>
                <w:right w:val="none" w:sz="0" w:space="0" w:color="auto"/>
              </w:divBdr>
            </w:div>
            <w:div w:id="1967544257">
              <w:marLeft w:val="0"/>
              <w:marRight w:val="0"/>
              <w:marTop w:val="0"/>
              <w:marBottom w:val="0"/>
              <w:divBdr>
                <w:top w:val="none" w:sz="0" w:space="0" w:color="auto"/>
                <w:left w:val="none" w:sz="0" w:space="0" w:color="auto"/>
                <w:bottom w:val="none" w:sz="0" w:space="0" w:color="auto"/>
                <w:right w:val="none" w:sz="0" w:space="0" w:color="auto"/>
              </w:divBdr>
            </w:div>
            <w:div w:id="807891761">
              <w:marLeft w:val="0"/>
              <w:marRight w:val="0"/>
              <w:marTop w:val="0"/>
              <w:marBottom w:val="0"/>
              <w:divBdr>
                <w:top w:val="none" w:sz="0" w:space="0" w:color="auto"/>
                <w:left w:val="none" w:sz="0" w:space="0" w:color="auto"/>
                <w:bottom w:val="none" w:sz="0" w:space="0" w:color="auto"/>
                <w:right w:val="none" w:sz="0" w:space="0" w:color="auto"/>
              </w:divBdr>
            </w:div>
            <w:div w:id="1520773681">
              <w:marLeft w:val="0"/>
              <w:marRight w:val="0"/>
              <w:marTop w:val="0"/>
              <w:marBottom w:val="0"/>
              <w:divBdr>
                <w:top w:val="none" w:sz="0" w:space="0" w:color="auto"/>
                <w:left w:val="none" w:sz="0" w:space="0" w:color="auto"/>
                <w:bottom w:val="none" w:sz="0" w:space="0" w:color="auto"/>
                <w:right w:val="none" w:sz="0" w:space="0" w:color="auto"/>
              </w:divBdr>
            </w:div>
            <w:div w:id="757216099">
              <w:marLeft w:val="0"/>
              <w:marRight w:val="0"/>
              <w:marTop w:val="0"/>
              <w:marBottom w:val="0"/>
              <w:divBdr>
                <w:top w:val="none" w:sz="0" w:space="0" w:color="auto"/>
                <w:left w:val="none" w:sz="0" w:space="0" w:color="auto"/>
                <w:bottom w:val="none" w:sz="0" w:space="0" w:color="auto"/>
                <w:right w:val="none" w:sz="0" w:space="0" w:color="auto"/>
              </w:divBdr>
            </w:div>
            <w:div w:id="2046060380">
              <w:marLeft w:val="0"/>
              <w:marRight w:val="0"/>
              <w:marTop w:val="0"/>
              <w:marBottom w:val="0"/>
              <w:divBdr>
                <w:top w:val="none" w:sz="0" w:space="0" w:color="auto"/>
                <w:left w:val="none" w:sz="0" w:space="0" w:color="auto"/>
                <w:bottom w:val="none" w:sz="0" w:space="0" w:color="auto"/>
                <w:right w:val="none" w:sz="0" w:space="0" w:color="auto"/>
              </w:divBdr>
            </w:div>
            <w:div w:id="1793278971">
              <w:marLeft w:val="0"/>
              <w:marRight w:val="0"/>
              <w:marTop w:val="0"/>
              <w:marBottom w:val="0"/>
              <w:divBdr>
                <w:top w:val="none" w:sz="0" w:space="0" w:color="auto"/>
                <w:left w:val="none" w:sz="0" w:space="0" w:color="auto"/>
                <w:bottom w:val="none" w:sz="0" w:space="0" w:color="auto"/>
                <w:right w:val="none" w:sz="0" w:space="0" w:color="auto"/>
              </w:divBdr>
            </w:div>
            <w:div w:id="273024173">
              <w:marLeft w:val="0"/>
              <w:marRight w:val="0"/>
              <w:marTop w:val="0"/>
              <w:marBottom w:val="0"/>
              <w:divBdr>
                <w:top w:val="none" w:sz="0" w:space="0" w:color="auto"/>
                <w:left w:val="none" w:sz="0" w:space="0" w:color="auto"/>
                <w:bottom w:val="none" w:sz="0" w:space="0" w:color="auto"/>
                <w:right w:val="none" w:sz="0" w:space="0" w:color="auto"/>
              </w:divBdr>
            </w:div>
            <w:div w:id="1904632308">
              <w:marLeft w:val="0"/>
              <w:marRight w:val="0"/>
              <w:marTop w:val="0"/>
              <w:marBottom w:val="0"/>
              <w:divBdr>
                <w:top w:val="none" w:sz="0" w:space="0" w:color="auto"/>
                <w:left w:val="none" w:sz="0" w:space="0" w:color="auto"/>
                <w:bottom w:val="none" w:sz="0" w:space="0" w:color="auto"/>
                <w:right w:val="none" w:sz="0" w:space="0" w:color="auto"/>
              </w:divBdr>
            </w:div>
            <w:div w:id="2034189168">
              <w:marLeft w:val="0"/>
              <w:marRight w:val="0"/>
              <w:marTop w:val="0"/>
              <w:marBottom w:val="0"/>
              <w:divBdr>
                <w:top w:val="none" w:sz="0" w:space="0" w:color="auto"/>
                <w:left w:val="none" w:sz="0" w:space="0" w:color="auto"/>
                <w:bottom w:val="none" w:sz="0" w:space="0" w:color="auto"/>
                <w:right w:val="none" w:sz="0" w:space="0" w:color="auto"/>
              </w:divBdr>
            </w:div>
            <w:div w:id="8907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656">
      <w:bodyDiv w:val="1"/>
      <w:marLeft w:val="0"/>
      <w:marRight w:val="0"/>
      <w:marTop w:val="0"/>
      <w:marBottom w:val="0"/>
      <w:divBdr>
        <w:top w:val="none" w:sz="0" w:space="0" w:color="auto"/>
        <w:left w:val="none" w:sz="0" w:space="0" w:color="auto"/>
        <w:bottom w:val="none" w:sz="0" w:space="0" w:color="auto"/>
        <w:right w:val="none" w:sz="0" w:space="0" w:color="auto"/>
      </w:divBdr>
    </w:div>
    <w:div w:id="1968194201">
      <w:bodyDiv w:val="1"/>
      <w:marLeft w:val="0"/>
      <w:marRight w:val="0"/>
      <w:marTop w:val="0"/>
      <w:marBottom w:val="0"/>
      <w:divBdr>
        <w:top w:val="none" w:sz="0" w:space="0" w:color="auto"/>
        <w:left w:val="none" w:sz="0" w:space="0" w:color="auto"/>
        <w:bottom w:val="none" w:sz="0" w:space="0" w:color="auto"/>
        <w:right w:val="none" w:sz="0" w:space="0" w:color="auto"/>
      </w:divBdr>
      <w:divsChild>
        <w:div w:id="459109140">
          <w:marLeft w:val="0"/>
          <w:marRight w:val="0"/>
          <w:marTop w:val="0"/>
          <w:marBottom w:val="0"/>
          <w:divBdr>
            <w:top w:val="none" w:sz="0" w:space="0" w:color="auto"/>
            <w:left w:val="none" w:sz="0" w:space="0" w:color="auto"/>
            <w:bottom w:val="none" w:sz="0" w:space="0" w:color="auto"/>
            <w:right w:val="none" w:sz="0" w:space="0" w:color="auto"/>
          </w:divBdr>
        </w:div>
      </w:divsChild>
    </w:div>
    <w:div w:id="1975400864">
      <w:bodyDiv w:val="1"/>
      <w:marLeft w:val="0"/>
      <w:marRight w:val="0"/>
      <w:marTop w:val="0"/>
      <w:marBottom w:val="0"/>
      <w:divBdr>
        <w:top w:val="none" w:sz="0" w:space="0" w:color="auto"/>
        <w:left w:val="none" w:sz="0" w:space="0" w:color="auto"/>
        <w:bottom w:val="none" w:sz="0" w:space="0" w:color="auto"/>
        <w:right w:val="none" w:sz="0" w:space="0" w:color="auto"/>
      </w:divBdr>
      <w:divsChild>
        <w:div w:id="1172643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64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7008110">
      <w:bodyDiv w:val="1"/>
      <w:marLeft w:val="0"/>
      <w:marRight w:val="0"/>
      <w:marTop w:val="0"/>
      <w:marBottom w:val="0"/>
      <w:divBdr>
        <w:top w:val="none" w:sz="0" w:space="0" w:color="auto"/>
        <w:left w:val="none" w:sz="0" w:space="0" w:color="auto"/>
        <w:bottom w:val="none" w:sz="0" w:space="0" w:color="auto"/>
        <w:right w:val="none" w:sz="0" w:space="0" w:color="auto"/>
      </w:divBdr>
    </w:div>
    <w:div w:id="2040350990">
      <w:bodyDiv w:val="1"/>
      <w:marLeft w:val="0"/>
      <w:marRight w:val="0"/>
      <w:marTop w:val="0"/>
      <w:marBottom w:val="0"/>
      <w:divBdr>
        <w:top w:val="none" w:sz="0" w:space="0" w:color="auto"/>
        <w:left w:val="none" w:sz="0" w:space="0" w:color="auto"/>
        <w:bottom w:val="none" w:sz="0" w:space="0" w:color="auto"/>
        <w:right w:val="none" w:sz="0" w:space="0" w:color="auto"/>
      </w:divBdr>
      <w:divsChild>
        <w:div w:id="336426129">
          <w:marLeft w:val="0"/>
          <w:marRight w:val="0"/>
          <w:marTop w:val="0"/>
          <w:marBottom w:val="0"/>
          <w:divBdr>
            <w:top w:val="none" w:sz="0" w:space="0" w:color="auto"/>
            <w:left w:val="none" w:sz="0" w:space="0" w:color="auto"/>
            <w:bottom w:val="none" w:sz="0" w:space="0" w:color="auto"/>
            <w:right w:val="none" w:sz="0" w:space="0" w:color="auto"/>
          </w:divBdr>
        </w:div>
      </w:divsChild>
    </w:div>
    <w:div w:id="2061316936">
      <w:bodyDiv w:val="1"/>
      <w:marLeft w:val="0"/>
      <w:marRight w:val="0"/>
      <w:marTop w:val="0"/>
      <w:marBottom w:val="0"/>
      <w:divBdr>
        <w:top w:val="none" w:sz="0" w:space="0" w:color="auto"/>
        <w:left w:val="none" w:sz="0" w:space="0" w:color="auto"/>
        <w:bottom w:val="none" w:sz="0" w:space="0" w:color="auto"/>
        <w:right w:val="none" w:sz="0" w:space="0" w:color="auto"/>
      </w:divBdr>
    </w:div>
    <w:div w:id="2078748595">
      <w:bodyDiv w:val="1"/>
      <w:marLeft w:val="0"/>
      <w:marRight w:val="0"/>
      <w:marTop w:val="0"/>
      <w:marBottom w:val="0"/>
      <w:divBdr>
        <w:top w:val="none" w:sz="0" w:space="0" w:color="auto"/>
        <w:left w:val="none" w:sz="0" w:space="0" w:color="auto"/>
        <w:bottom w:val="none" w:sz="0" w:space="0" w:color="auto"/>
        <w:right w:val="none" w:sz="0" w:space="0" w:color="auto"/>
      </w:divBdr>
    </w:div>
    <w:div w:id="2100983628">
      <w:bodyDiv w:val="1"/>
      <w:marLeft w:val="0"/>
      <w:marRight w:val="0"/>
      <w:marTop w:val="0"/>
      <w:marBottom w:val="0"/>
      <w:divBdr>
        <w:top w:val="none" w:sz="0" w:space="0" w:color="auto"/>
        <w:left w:val="none" w:sz="0" w:space="0" w:color="auto"/>
        <w:bottom w:val="none" w:sz="0" w:space="0" w:color="auto"/>
        <w:right w:val="none" w:sz="0" w:space="0" w:color="auto"/>
      </w:divBdr>
      <w:divsChild>
        <w:div w:id="349070622">
          <w:marLeft w:val="0"/>
          <w:marRight w:val="0"/>
          <w:marTop w:val="0"/>
          <w:marBottom w:val="0"/>
          <w:divBdr>
            <w:top w:val="none" w:sz="0" w:space="0" w:color="auto"/>
            <w:left w:val="none" w:sz="0" w:space="0" w:color="auto"/>
            <w:bottom w:val="none" w:sz="0" w:space="0" w:color="auto"/>
            <w:right w:val="none" w:sz="0" w:space="0" w:color="auto"/>
          </w:divBdr>
          <w:divsChild>
            <w:div w:id="518932899">
              <w:marLeft w:val="0"/>
              <w:marRight w:val="0"/>
              <w:marTop w:val="0"/>
              <w:marBottom w:val="0"/>
              <w:divBdr>
                <w:top w:val="none" w:sz="0" w:space="0" w:color="auto"/>
                <w:left w:val="none" w:sz="0" w:space="0" w:color="auto"/>
                <w:bottom w:val="none" w:sz="0" w:space="0" w:color="auto"/>
                <w:right w:val="none" w:sz="0" w:space="0" w:color="auto"/>
              </w:divBdr>
            </w:div>
          </w:divsChild>
        </w:div>
        <w:div w:id="662657718">
          <w:marLeft w:val="0"/>
          <w:marRight w:val="0"/>
          <w:marTop w:val="0"/>
          <w:marBottom w:val="0"/>
          <w:divBdr>
            <w:top w:val="none" w:sz="0" w:space="0" w:color="auto"/>
            <w:left w:val="none" w:sz="0" w:space="0" w:color="auto"/>
            <w:bottom w:val="none" w:sz="0" w:space="0" w:color="auto"/>
            <w:right w:val="none" w:sz="0" w:space="0" w:color="auto"/>
          </w:divBdr>
          <w:divsChild>
            <w:div w:id="1982417589">
              <w:marLeft w:val="180"/>
              <w:marRight w:val="180"/>
              <w:marTop w:val="0"/>
              <w:marBottom w:val="0"/>
              <w:divBdr>
                <w:top w:val="none" w:sz="0" w:space="0" w:color="auto"/>
                <w:left w:val="none" w:sz="0" w:space="0" w:color="auto"/>
                <w:bottom w:val="single" w:sz="18" w:space="6" w:color="ECECEC"/>
                <w:right w:val="none" w:sz="0" w:space="0" w:color="auto"/>
              </w:divBdr>
            </w:div>
          </w:divsChild>
        </w:div>
        <w:div w:id="954992340">
          <w:marLeft w:val="0"/>
          <w:marRight w:val="0"/>
          <w:marTop w:val="0"/>
          <w:marBottom w:val="0"/>
          <w:divBdr>
            <w:top w:val="none" w:sz="0" w:space="0" w:color="auto"/>
            <w:left w:val="none" w:sz="0" w:space="0" w:color="auto"/>
            <w:bottom w:val="none" w:sz="0" w:space="0" w:color="auto"/>
            <w:right w:val="none" w:sz="0" w:space="0" w:color="auto"/>
          </w:divBdr>
          <w:divsChild>
            <w:div w:id="15928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0651">
      <w:bodyDiv w:val="1"/>
      <w:marLeft w:val="0"/>
      <w:marRight w:val="0"/>
      <w:marTop w:val="0"/>
      <w:marBottom w:val="0"/>
      <w:divBdr>
        <w:top w:val="none" w:sz="0" w:space="0" w:color="auto"/>
        <w:left w:val="none" w:sz="0" w:space="0" w:color="auto"/>
        <w:bottom w:val="none" w:sz="0" w:space="0" w:color="auto"/>
        <w:right w:val="none" w:sz="0" w:space="0" w:color="auto"/>
      </w:divBdr>
      <w:divsChild>
        <w:div w:id="1028798461">
          <w:marLeft w:val="0"/>
          <w:marRight w:val="0"/>
          <w:marTop w:val="0"/>
          <w:marBottom w:val="0"/>
          <w:divBdr>
            <w:top w:val="none" w:sz="0" w:space="0" w:color="auto"/>
            <w:left w:val="none" w:sz="0" w:space="0" w:color="auto"/>
            <w:bottom w:val="none" w:sz="0" w:space="0" w:color="auto"/>
            <w:right w:val="none" w:sz="0" w:space="0" w:color="auto"/>
          </w:divBdr>
        </w:div>
      </w:divsChild>
    </w:div>
    <w:div w:id="2105833588">
      <w:bodyDiv w:val="1"/>
      <w:marLeft w:val="0"/>
      <w:marRight w:val="0"/>
      <w:marTop w:val="0"/>
      <w:marBottom w:val="0"/>
      <w:divBdr>
        <w:top w:val="none" w:sz="0" w:space="0" w:color="auto"/>
        <w:left w:val="none" w:sz="0" w:space="0" w:color="auto"/>
        <w:bottom w:val="none" w:sz="0" w:space="0" w:color="auto"/>
        <w:right w:val="none" w:sz="0" w:space="0" w:color="auto"/>
      </w:divBdr>
      <w:divsChild>
        <w:div w:id="866407383">
          <w:marLeft w:val="0"/>
          <w:marRight w:val="0"/>
          <w:marTop w:val="0"/>
          <w:marBottom w:val="0"/>
          <w:divBdr>
            <w:top w:val="none" w:sz="0" w:space="0" w:color="auto"/>
            <w:left w:val="none" w:sz="0" w:space="0" w:color="auto"/>
            <w:bottom w:val="none" w:sz="0" w:space="0" w:color="auto"/>
            <w:right w:val="none" w:sz="0" w:space="0" w:color="auto"/>
          </w:divBdr>
        </w:div>
      </w:divsChild>
    </w:div>
    <w:div w:id="2109688884">
      <w:bodyDiv w:val="1"/>
      <w:marLeft w:val="0"/>
      <w:marRight w:val="0"/>
      <w:marTop w:val="0"/>
      <w:marBottom w:val="0"/>
      <w:divBdr>
        <w:top w:val="none" w:sz="0" w:space="0" w:color="auto"/>
        <w:left w:val="none" w:sz="0" w:space="0" w:color="auto"/>
        <w:bottom w:val="none" w:sz="0" w:space="0" w:color="auto"/>
        <w:right w:val="none" w:sz="0" w:space="0" w:color="auto"/>
      </w:divBdr>
      <w:divsChild>
        <w:div w:id="643195270">
          <w:marLeft w:val="0"/>
          <w:marRight w:val="0"/>
          <w:marTop w:val="0"/>
          <w:marBottom w:val="0"/>
          <w:divBdr>
            <w:top w:val="none" w:sz="0" w:space="0" w:color="auto"/>
            <w:left w:val="none" w:sz="0" w:space="0" w:color="auto"/>
            <w:bottom w:val="none" w:sz="0" w:space="0" w:color="auto"/>
            <w:right w:val="none" w:sz="0" w:space="0" w:color="auto"/>
          </w:divBdr>
        </w:div>
        <w:div w:id="1767841985">
          <w:marLeft w:val="0"/>
          <w:marRight w:val="720"/>
          <w:marTop w:val="0"/>
          <w:marBottom w:val="0"/>
          <w:divBdr>
            <w:top w:val="none" w:sz="0" w:space="0" w:color="auto"/>
            <w:left w:val="none" w:sz="0" w:space="0" w:color="auto"/>
            <w:bottom w:val="none" w:sz="0" w:space="0" w:color="auto"/>
            <w:right w:val="none" w:sz="0" w:space="0" w:color="auto"/>
          </w:divBdr>
        </w:div>
      </w:divsChild>
    </w:div>
    <w:div w:id="2122412455">
      <w:bodyDiv w:val="1"/>
      <w:marLeft w:val="0"/>
      <w:marRight w:val="0"/>
      <w:marTop w:val="0"/>
      <w:marBottom w:val="0"/>
      <w:divBdr>
        <w:top w:val="none" w:sz="0" w:space="0" w:color="auto"/>
        <w:left w:val="none" w:sz="0" w:space="0" w:color="auto"/>
        <w:bottom w:val="none" w:sz="0" w:space="0" w:color="auto"/>
        <w:right w:val="none" w:sz="0" w:space="0" w:color="auto"/>
      </w:divBdr>
      <w:divsChild>
        <w:div w:id="107447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w222\Downloads\UG%20Project%20Report%20Template%2023_24%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A4BB3-DEE5-304E-96C0-648D162F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UG Project Report Template 23_24 (2)</Template>
  <TotalTime>0</TotalTime>
  <Pages>68</Pages>
  <Words>16028</Words>
  <Characters>91363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Report Template</vt:lpstr>
    </vt:vector>
  </TitlesOfParts>
  <Company>Royal Holloway, University of London</Company>
  <LinksUpToDate>false</LinksUpToDate>
  <CharactersWithSpaces>107177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Claire Revell</dc:creator>
  <cp:keywords/>
  <dc:description/>
  <cp:lastModifiedBy>Syed Uzair Maghrabi</cp:lastModifiedBy>
  <cp:revision>2</cp:revision>
  <cp:lastPrinted>2019-10-25T11:26:00Z</cp:lastPrinted>
  <dcterms:created xsi:type="dcterms:W3CDTF">2025-06-01T11:35:00Z</dcterms:created>
  <dcterms:modified xsi:type="dcterms:W3CDTF">2025-06-01T11:35:00Z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78d5994d-ed80-4f61-be0d-2ea019fc8832</vt:lpwstr>
  </property>
</Properties>
</file>